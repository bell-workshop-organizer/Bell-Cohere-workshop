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E3F7D" w14:textId="77777777" w:rsidR="006404D2" w:rsidRDefault="006404D2" w:rsidP="006404D2">
      <w:pPr>
        <w:rPr>
          <w:b/>
          <w:bCs/>
        </w:rPr>
      </w:pPr>
    </w:p>
    <w:p w14:paraId="372D449D" w14:textId="6A011CEE" w:rsidR="006404D2" w:rsidRDefault="75AAEA09" w:rsidP="006404D2">
      <w:r w:rsidRPr="385AC695">
        <w:rPr>
          <w:b/>
          <w:bCs/>
        </w:rPr>
        <w:t>URL</w:t>
      </w:r>
      <w:r>
        <w:t xml:space="preserve">: </w:t>
      </w:r>
      <w:hyperlink r:id="rId12">
        <w:r w:rsidRPr="385AC695">
          <w:rPr>
            <w:rStyle w:val="Hyperlink"/>
          </w:rPr>
          <w:t>https://bell.democloud.cohere.com/</w:t>
        </w:r>
      </w:hyperlink>
      <w:r w:rsidR="30373967">
        <w:t xml:space="preserve">            </w:t>
      </w:r>
      <w:r>
        <w:t xml:space="preserve"> </w:t>
      </w:r>
      <w:hyperlink r:id="rId13">
        <w:r w:rsidRPr="385AC695">
          <w:rPr>
            <w:rStyle w:val="Hyperlink"/>
          </w:rPr>
          <w:t>userXXX@bell-workshop.com</w:t>
        </w:r>
      </w:hyperlink>
      <w:r>
        <w:t xml:space="preserve">    </w:t>
      </w:r>
      <w:r w:rsidRPr="385AC695">
        <w:rPr>
          <w:b/>
          <w:bCs/>
        </w:rPr>
        <w:t xml:space="preserve">Password: </w:t>
      </w:r>
      <w:r>
        <w:t>BellWorkshopXXX</w:t>
      </w:r>
    </w:p>
    <w:p w14:paraId="207F100D" w14:textId="77777777" w:rsidR="00EE2B16" w:rsidRDefault="00EE2B16" w:rsidP="00EE2B16">
      <w:pPr>
        <w:pStyle w:val="Title"/>
        <w:spacing w:before="0" w:line="240" w:lineRule="auto"/>
        <w:rPr>
          <w:sz w:val="44"/>
          <w:szCs w:val="44"/>
        </w:rPr>
      </w:pPr>
    </w:p>
    <w:p w14:paraId="157B7623" w14:textId="174A828D" w:rsidR="0006213D" w:rsidRDefault="3671006B" w:rsidP="00B0057D">
      <w:pPr>
        <w:pStyle w:val="Title"/>
        <w:spacing w:before="0" w:line="240" w:lineRule="auto"/>
        <w:jc w:val="center"/>
        <w:rPr>
          <w:sz w:val="44"/>
          <w:szCs w:val="44"/>
        </w:rPr>
      </w:pPr>
      <w:r w:rsidRPr="7A5BA6FE">
        <w:rPr>
          <w:sz w:val="44"/>
          <w:szCs w:val="44"/>
        </w:rPr>
        <w:t>Bell-Cohere Workshop</w:t>
      </w:r>
    </w:p>
    <w:p w14:paraId="163A5397" w14:textId="418E2181" w:rsidR="00C930E7" w:rsidRDefault="00C930E7" w:rsidP="00637008">
      <w:pPr>
        <w:pStyle w:val="Heading1"/>
        <w:numPr>
          <w:ilvl w:val="0"/>
          <w:numId w:val="24"/>
        </w:numPr>
      </w:pPr>
      <w:r>
        <w:t xml:space="preserve">Download </w:t>
      </w:r>
      <w:commentRangeStart w:id="0"/>
      <w:commentRangeStart w:id="1"/>
      <w:r w:rsidR="002B5FAD">
        <w:t>documents</w:t>
      </w:r>
      <w:commentRangeEnd w:id="0"/>
      <w:r w:rsidR="0040107F">
        <w:rPr>
          <w:rStyle w:val="CommentReference"/>
          <w:sz w:val="22"/>
          <w:szCs w:val="22"/>
        </w:rPr>
        <w:commentReference w:id="0"/>
      </w:r>
      <w:commentRangeEnd w:id="1"/>
      <w:r>
        <w:rPr>
          <w:rStyle w:val="CommentReference"/>
          <w:sz w:val="22"/>
          <w:szCs w:val="22"/>
        </w:rPr>
        <w:commentReference w:id="1"/>
      </w:r>
    </w:p>
    <w:p w14:paraId="10C6723C" w14:textId="6C4EB657" w:rsidR="00540B82" w:rsidRDefault="00E418F4" w:rsidP="2A56632A">
      <w:r>
        <w:t>Navig</w:t>
      </w:r>
      <w:r w:rsidR="00062AC3">
        <w:t>at</w:t>
      </w:r>
      <w:r>
        <w:t xml:space="preserve">e to </w:t>
      </w:r>
      <w:r w:rsidR="00FE7CDE" w:rsidRPr="2A56632A">
        <w:rPr>
          <w:i/>
          <w:iCs/>
        </w:rPr>
        <w:t>Sources &gt; My</w:t>
      </w:r>
      <w:r w:rsidR="003A5DB1" w:rsidRPr="2A56632A">
        <w:rPr>
          <w:i/>
          <w:iCs/>
        </w:rPr>
        <w:t xml:space="preserve"> f</w:t>
      </w:r>
      <w:r w:rsidR="00FE7CDE" w:rsidRPr="2A56632A">
        <w:rPr>
          <w:i/>
          <w:iCs/>
        </w:rPr>
        <w:t>iles</w:t>
      </w:r>
      <w:r w:rsidR="0031200C">
        <w:t>. H</w:t>
      </w:r>
      <w:r w:rsidR="0018144F">
        <w:t>it the checkbox</w:t>
      </w:r>
      <w:r w:rsidR="00C167D0">
        <w:t xml:space="preserve"> </w:t>
      </w:r>
      <w:r w:rsidR="0031200C">
        <w:t xml:space="preserve">of </w:t>
      </w:r>
      <w:r w:rsidR="00487B09" w:rsidRPr="2A56632A">
        <w:t xml:space="preserve">workshop guide: </w:t>
      </w:r>
      <w:r w:rsidR="4BAD0981" w:rsidRPr="2A56632A">
        <w:rPr>
          <w:color w:val="FF0000"/>
        </w:rPr>
        <w:t>Bell-Cohere Workshop Instruction</w:t>
      </w:r>
      <w:r w:rsidR="007A49FF" w:rsidRPr="2A56632A">
        <w:rPr>
          <w:color w:val="FF0000"/>
        </w:rPr>
        <w:t>.docx</w:t>
      </w:r>
      <w:r w:rsidR="0018144F" w:rsidRPr="2A56632A">
        <w:rPr>
          <w:color w:val="FF0000"/>
        </w:rPr>
        <w:t xml:space="preserve"> </w:t>
      </w:r>
      <w:r w:rsidR="0018144F">
        <w:t>and</w:t>
      </w:r>
      <w:r w:rsidR="0031200C">
        <w:t xml:space="preserve"> hit Download</w:t>
      </w:r>
      <w:r w:rsidR="0040107F">
        <w:t>.</w:t>
      </w:r>
    </w:p>
    <w:p w14:paraId="006E7716" w14:textId="6B851A4C" w:rsidR="00FE7CDE" w:rsidRDefault="00FE7CDE" w:rsidP="00F13A43">
      <w:r>
        <w:t>Alternatively</w:t>
      </w:r>
      <w:r w:rsidR="00712644">
        <w:t xml:space="preserve">, </w:t>
      </w:r>
      <w:r w:rsidR="008B75D3">
        <w:t xml:space="preserve">follow </w:t>
      </w:r>
      <w:r w:rsidR="001274C5">
        <w:t xml:space="preserve">the link in notification banner and </w:t>
      </w:r>
      <w:r w:rsidR="00DF6064">
        <w:t xml:space="preserve">download </w:t>
      </w:r>
      <w:r w:rsidR="00742DF5">
        <w:t>from the git</w:t>
      </w:r>
      <w:r w:rsidR="00A61491">
        <w:t>h</w:t>
      </w:r>
      <w:r w:rsidR="00742DF5">
        <w:t xml:space="preserve">ub </w:t>
      </w:r>
      <w:r w:rsidR="001274C5">
        <w:t>repo</w:t>
      </w:r>
      <w:r w:rsidR="0040107F">
        <w:t>.</w:t>
      </w:r>
    </w:p>
    <w:p w14:paraId="689F426C" w14:textId="0116EA40" w:rsidR="00540B82" w:rsidRDefault="005F365E" w:rsidP="005C633A">
      <w:pPr>
        <w:pStyle w:val="Heading1"/>
        <w:numPr>
          <w:ilvl w:val="0"/>
          <w:numId w:val="24"/>
        </w:numPr>
      </w:pPr>
      <w:r>
        <w:t xml:space="preserve">Building your </w:t>
      </w:r>
      <w:r w:rsidR="00BE227C">
        <w:t>A</w:t>
      </w:r>
      <w:r>
        <w:t>gent</w:t>
      </w:r>
      <w:r w:rsidR="00864022">
        <w:t xml:space="preserve"> </w:t>
      </w:r>
      <w:r w:rsidR="00864022">
        <w:rPr>
          <w:noProof/>
        </w:rPr>
        <w:drawing>
          <wp:inline distT="0" distB="0" distL="0" distR="0" wp14:anchorId="672541C9" wp14:editId="1B59A021">
            <wp:extent cx="101600" cy="101600"/>
            <wp:effectExtent l="0" t="0" r="0" b="0"/>
            <wp:docPr id="1661000452" name="Graphic 1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85321" name="Graphic 1470785321" descr="Checkmark with solid fill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C72A" w14:textId="77777777" w:rsidR="00741293" w:rsidRDefault="00942846" w:rsidP="006F7F58">
      <w:pPr>
        <w:pStyle w:val="ListParagraph"/>
        <w:numPr>
          <w:ilvl w:val="1"/>
          <w:numId w:val="31"/>
        </w:numPr>
        <w:ind w:left="811" w:hanging="454"/>
      </w:pPr>
      <w:r>
        <w:t xml:space="preserve">Hit </w:t>
      </w:r>
      <w:r w:rsidR="00D92998" w:rsidRPr="00D92998">
        <w:rPr>
          <w:noProof/>
        </w:rPr>
        <w:drawing>
          <wp:inline distT="0" distB="0" distL="0" distR="0" wp14:anchorId="42139499" wp14:editId="04387B17">
            <wp:extent cx="152421" cy="171474"/>
            <wp:effectExtent l="0" t="0" r="0" b="0"/>
            <wp:docPr id="122772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266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998">
        <w:t xml:space="preserve"> to expand </w:t>
      </w:r>
      <w:r w:rsidR="002750F6">
        <w:t xml:space="preserve">the </w:t>
      </w:r>
      <w:r w:rsidR="00741293">
        <w:t>menu</w:t>
      </w:r>
    </w:p>
    <w:p w14:paraId="5C38C0F8" w14:textId="46E6816B" w:rsidR="005552F4" w:rsidRDefault="00156669" w:rsidP="006F7F58">
      <w:pPr>
        <w:pStyle w:val="ListParagraph"/>
        <w:numPr>
          <w:ilvl w:val="1"/>
          <w:numId w:val="31"/>
        </w:numPr>
        <w:ind w:left="811" w:hanging="454"/>
      </w:pPr>
      <w:r>
        <w:t xml:space="preserve">Hit </w:t>
      </w:r>
      <w:r w:rsidR="00E11478" w:rsidRPr="00E11478">
        <w:rPr>
          <w:noProof/>
        </w:rPr>
        <w:drawing>
          <wp:inline distT="0" distB="0" distL="0" distR="0" wp14:anchorId="6982EF4E" wp14:editId="4109354B">
            <wp:extent cx="558000" cy="129600"/>
            <wp:effectExtent l="0" t="0" r="0" b="3810"/>
            <wp:docPr id="125269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965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" cy="1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998" w:rsidRPr="00D92998">
        <w:t xml:space="preserve"> </w:t>
      </w:r>
      <w:r w:rsidR="00E11478">
        <w:t xml:space="preserve">and hit </w:t>
      </w:r>
      <w:r w:rsidR="00217A4C" w:rsidRPr="00A65A00">
        <w:rPr>
          <w:b/>
          <w:bCs/>
        </w:rPr>
        <w:t>“</w:t>
      </w:r>
      <w:r w:rsidR="00B43E4B" w:rsidRPr="00A65A00">
        <w:rPr>
          <w:b/>
          <w:bCs/>
        </w:rPr>
        <w:t>+New agent</w:t>
      </w:r>
      <w:r w:rsidR="00217A4C">
        <w:t>”</w:t>
      </w:r>
      <w:r w:rsidR="0046646E">
        <w:t xml:space="preserve"> to create a new Agent.</w:t>
      </w:r>
    </w:p>
    <w:p w14:paraId="7D842C62" w14:textId="19475B07" w:rsidR="00217A4C" w:rsidRDefault="00217A4C" w:rsidP="006F7F58">
      <w:pPr>
        <w:pStyle w:val="ListParagraph"/>
        <w:numPr>
          <w:ilvl w:val="1"/>
          <w:numId w:val="31"/>
        </w:numPr>
        <w:ind w:left="811" w:hanging="454"/>
      </w:pPr>
      <w:r>
        <w:t xml:space="preserve">Name the Agent </w:t>
      </w:r>
      <w:r w:rsidR="008A7115">
        <w:t>“</w:t>
      </w:r>
      <w:r w:rsidR="00B94BAF">
        <w:t xml:space="preserve">RFP </w:t>
      </w:r>
      <w:r w:rsidR="00E437A9" w:rsidRPr="00E437A9">
        <w:t>Proposal Drafter</w:t>
      </w:r>
      <w:r w:rsidR="009F0FCB">
        <w:t xml:space="preserve"> - [YourName]</w:t>
      </w:r>
      <w:r w:rsidR="00335708">
        <w:t>”</w:t>
      </w:r>
    </w:p>
    <w:p w14:paraId="49206FC1" w14:textId="0A30A23A" w:rsidR="004450D0" w:rsidRDefault="00073DF2" w:rsidP="006F7F58">
      <w:pPr>
        <w:pStyle w:val="ListParagraph"/>
        <w:numPr>
          <w:ilvl w:val="1"/>
          <w:numId w:val="31"/>
        </w:numPr>
        <w:ind w:left="811" w:hanging="454"/>
      </w:pPr>
      <w:r>
        <w:t>Add a description to your Ag</w:t>
      </w:r>
      <w:r w:rsidR="004450D0">
        <w:t>ent:</w:t>
      </w:r>
      <w:r w:rsidR="003C7BF5">
        <w:t xml:space="preserve"> </w:t>
      </w:r>
      <w:r w:rsidR="00961D8B">
        <w:t>“</w:t>
      </w:r>
      <w:r w:rsidR="00C821E6" w:rsidRPr="00961D8B">
        <w:t xml:space="preserve">Generates an Executive Summary based on an input RFP and </w:t>
      </w:r>
      <w:r w:rsidR="00961D8B" w:rsidRPr="00961D8B">
        <w:t>historic response to RFP’s</w:t>
      </w:r>
      <w:r w:rsidR="00961D8B">
        <w:t>”</w:t>
      </w:r>
    </w:p>
    <w:p w14:paraId="3876649C" w14:textId="722AE451" w:rsidR="00FF4393" w:rsidRDefault="00FC19A7" w:rsidP="006F7F58">
      <w:pPr>
        <w:pStyle w:val="ListParagraph"/>
        <w:numPr>
          <w:ilvl w:val="1"/>
          <w:numId w:val="31"/>
        </w:numPr>
        <w:ind w:left="811" w:hanging="454"/>
      </w:pPr>
      <w:r>
        <w:t xml:space="preserve">Paste the </w:t>
      </w:r>
      <w:r w:rsidR="00B038BD">
        <w:t xml:space="preserve">Custom instructions </w:t>
      </w:r>
      <w:r w:rsidR="00885583">
        <w:t xml:space="preserve">from the </w:t>
      </w:r>
      <w:r w:rsidR="00EA7675">
        <w:t xml:space="preserve">workshop guide </w:t>
      </w:r>
      <w:r w:rsidR="00B038BD">
        <w:t>for the Agent</w:t>
      </w:r>
      <w:r w:rsidR="001B0AA2">
        <w:t xml:space="preserve"> in the </w:t>
      </w:r>
      <w:r w:rsidR="00BE4FFC">
        <w:t>Custom instructions dialogue box</w:t>
      </w:r>
    </w:p>
    <w:p w14:paraId="051CA71D" w14:textId="1F1A74FC" w:rsidR="003323AC" w:rsidRDefault="003323AC" w:rsidP="2A56632A">
      <w:pPr>
        <w:pStyle w:val="ListParagraph"/>
        <w:jc w:val="center"/>
      </w:pP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930"/>
      </w:tblGrid>
      <w:tr w:rsidR="008A6BAF" w14:paraId="4A3B120A" w14:textId="77777777" w:rsidTr="00567B39">
        <w:tc>
          <w:tcPr>
            <w:tcW w:w="8930" w:type="dxa"/>
          </w:tcPr>
          <w:p w14:paraId="09ACEE35" w14:textId="77777777" w:rsidR="008A6BAF" w:rsidRDefault="008A6BAF" w:rsidP="00567B39">
            <w:pPr>
              <w:pStyle w:val="CodeBlock"/>
              <w:jc w:val="right"/>
            </w:pPr>
            <w:r w:rsidRPr="004011B3">
              <w:rPr>
                <w:rFonts w:asciiTheme="minorHAnsi" w:hAnsiTheme="minorHAnsi" w:cstheme="minorHAnsi"/>
                <w:i/>
                <w:iCs/>
              </w:rPr>
              <w:t xml:space="preserve">RFP </w:t>
            </w:r>
            <w:r w:rsidRPr="00214799">
              <w:rPr>
                <w:rFonts w:asciiTheme="minorHAnsi" w:hAnsiTheme="minorHAnsi" w:cstheme="minorHAnsi"/>
                <w:i/>
                <w:iCs/>
              </w:rPr>
              <w:t>Proposal Drafter</w:t>
            </w:r>
            <w:r w:rsidRPr="004011B3">
              <w:rPr>
                <w:rFonts w:asciiTheme="minorHAnsi" w:hAnsiTheme="minorHAnsi" w:cstheme="minorHAnsi"/>
                <w:i/>
                <w:iCs/>
              </w:rPr>
              <w:t xml:space="preserve"> Instructions</w:t>
            </w:r>
          </w:p>
        </w:tc>
      </w:tr>
      <w:tr w:rsidR="008A6BAF" w14:paraId="2DE27E28" w14:textId="77777777" w:rsidTr="00567B39">
        <w:tc>
          <w:tcPr>
            <w:tcW w:w="8930" w:type="dxa"/>
            <w:shd w:val="clear" w:color="auto" w:fill="D9D9D9" w:themeFill="background1" w:themeFillShade="D9"/>
          </w:tcPr>
          <w:p w14:paraId="572FD89B" w14:textId="77777777" w:rsidR="008A6BAF" w:rsidRDefault="008A6BAF" w:rsidP="00567B39">
            <w:pPr>
              <w:pStyle w:val="CodeBlock"/>
            </w:pPr>
            <w:r>
              <w:t># Role &amp; Objective</w:t>
            </w:r>
          </w:p>
          <w:p w14:paraId="61959D61" w14:textId="77777777" w:rsidR="008A6BAF" w:rsidRDefault="008A6BAF" w:rsidP="00567B39">
            <w:pPr>
              <w:pStyle w:val="CodeBlock"/>
            </w:pPr>
            <w:r>
              <w:t>You are the Lead Proposal Writer. Ingest the RFP document (or structured requirements) and write a highly compelling, factually accurate 3-paragraph Executive Summary. Ground your writing strictly in the facts and past winning projects stored in your connected [Library]. Do not hallucinate or extrapolate.</w:t>
            </w:r>
          </w:p>
          <w:p w14:paraId="3E54C790" w14:textId="77777777" w:rsidR="008A6BAF" w:rsidRDefault="008A6BAF" w:rsidP="00567B39">
            <w:pPr>
              <w:pStyle w:val="CodeBlock"/>
            </w:pPr>
            <w:r>
              <w:t># Drafting Process</w:t>
            </w:r>
          </w:p>
          <w:p w14:paraId="5578B6FA" w14:textId="77777777" w:rsidR="008A6BAF" w:rsidRDefault="008A6BAF" w:rsidP="00567B39">
            <w:pPr>
              <w:pStyle w:val="CodeBlock"/>
            </w:pPr>
            <w:r>
              <w:t>1. **Search [Library]:** Retrieve analogous past projects, standard delivery methodologies, and relevant performance metrics.</w:t>
            </w:r>
          </w:p>
          <w:p w14:paraId="13108298" w14:textId="77777777" w:rsidR="008A6BAF" w:rsidRDefault="008A6BAF" w:rsidP="00567B39">
            <w:pPr>
              <w:pStyle w:val="CodeBlock"/>
            </w:pPr>
            <w:r>
              <w:t>2. **Draft Paragraph 1 (Vision):** Summarize the client's current operational challenges and connect their goals to our proposed solution.</w:t>
            </w:r>
          </w:p>
          <w:p w14:paraId="7B6EB8AA" w14:textId="77777777" w:rsidR="008A6BAF" w:rsidRDefault="008A6BAF" w:rsidP="00567B39">
            <w:pPr>
              <w:pStyle w:val="CodeBlock"/>
            </w:pPr>
            <w:r>
              <w:t xml:space="preserve">3. **Draft Paragraph 2 (Capability):** Detail our technical approach. Cite at least one real past project from the Library (e.g., *"Similarly to our deployment for [Past Client Name]..."*). </w:t>
            </w:r>
          </w:p>
          <w:p w14:paraId="32074DB2" w14:textId="0F26DA06" w:rsidR="008A6BAF" w:rsidRDefault="008A6BAF" w:rsidP="00567B39">
            <w:pPr>
              <w:pStyle w:val="CodeBlock"/>
            </w:pPr>
            <w:r>
              <w:t>4. **Draft Paragraph 3 (Value):** Focus on direct operational value (e.g., network reliability, speed, or cost efficiency). Avoid software-only jargon like "technical debt".</w:t>
            </w:r>
          </w:p>
          <w:p w14:paraId="5D3C7277" w14:textId="77777777" w:rsidR="008A6BAF" w:rsidRDefault="008A6BAF" w:rsidP="00567B39">
            <w:pPr>
              <w:pStyle w:val="CodeBlock"/>
            </w:pPr>
            <w:r>
              <w:t>5. **Human-in-the-Loop:** End with a 2-sentence "SME Review Note" asking the user to verify key assumptions.</w:t>
            </w:r>
          </w:p>
          <w:p w14:paraId="36E91D22" w14:textId="77777777" w:rsidR="008A6BAF" w:rsidRDefault="008A6BAF" w:rsidP="00567B39">
            <w:pPr>
              <w:pStyle w:val="CodeBlock"/>
            </w:pPr>
            <w:r>
              <w:t>---</w:t>
            </w:r>
          </w:p>
          <w:p w14:paraId="280F7054" w14:textId="77777777" w:rsidR="008A6BAF" w:rsidRDefault="008A6BAF" w:rsidP="00567B39">
            <w:pPr>
              <w:pStyle w:val="CodeBlock"/>
            </w:pPr>
            <w:r w:rsidRPr="5E0EB728">
              <w:rPr>
                <w:rFonts w:ascii="Segoe UI Emoji" w:hAnsi="Segoe UI Emoji" w:cs="Segoe UI Emoji"/>
              </w:rPr>
              <w:t>⚠️</w:t>
            </w:r>
            <w:r>
              <w:t xml:space="preserve"> **Human-in-the-Loop Verification Required**</w:t>
            </w:r>
          </w:p>
          <w:p w14:paraId="73550B39" w14:textId="77777777" w:rsidR="008A6BAF" w:rsidRDefault="008A6BAF" w:rsidP="00567B39">
            <w:pPr>
              <w:pStyle w:val="CodeBlock"/>
            </w:pPr>
            <w:r>
              <w:t>**SME Review Note:** [Your 2-sentence query to the human reviewer]</w:t>
            </w:r>
          </w:p>
          <w:p w14:paraId="209C7934" w14:textId="77777777" w:rsidR="008A6BAF" w:rsidRDefault="008A6BAF" w:rsidP="00567B39">
            <w:pPr>
              <w:pStyle w:val="CodeBlock"/>
            </w:pPr>
          </w:p>
        </w:tc>
      </w:tr>
    </w:tbl>
    <w:p w14:paraId="09C2F12B" w14:textId="55597598" w:rsidR="2A56632A" w:rsidRDefault="2A56632A" w:rsidP="2A56632A">
      <w:pPr>
        <w:pStyle w:val="ListParagraph"/>
        <w:jc w:val="center"/>
        <w:rPr>
          <w:rFonts w:asciiTheme="minorHAnsi" w:hAnsiTheme="minorHAnsi" w:cstheme="minorBidi"/>
          <w:i/>
          <w:iCs/>
        </w:rPr>
      </w:pPr>
    </w:p>
    <w:p w14:paraId="4E983492" w14:textId="086E399B" w:rsidR="00637A7E" w:rsidRDefault="00BF619A" w:rsidP="006F7F58">
      <w:pPr>
        <w:pStyle w:val="ListParagraph"/>
        <w:numPr>
          <w:ilvl w:val="1"/>
          <w:numId w:val="31"/>
        </w:numPr>
        <w:ind w:left="811" w:hanging="454"/>
      </w:pPr>
      <w:r>
        <w:t>Go to the “</w:t>
      </w:r>
      <w:r w:rsidRPr="00C60E95">
        <w:rPr>
          <w:b/>
          <w:bCs/>
        </w:rPr>
        <w:t>Add tools</w:t>
      </w:r>
      <w:r>
        <w:t xml:space="preserve">” section, </w:t>
      </w:r>
      <w:r w:rsidR="0066077A">
        <w:t xml:space="preserve">Turn on the </w:t>
      </w:r>
      <w:r w:rsidR="00FD7F7D" w:rsidRPr="00FD7F7D">
        <w:t>Document mode</w:t>
      </w:r>
      <w:r w:rsidR="00FD7F7D">
        <w:t xml:space="preserve"> capability.</w:t>
      </w:r>
    </w:p>
    <w:p w14:paraId="77C8C929" w14:textId="4BC12685" w:rsidR="00BE4FFC" w:rsidRDefault="00637A7E" w:rsidP="006F7F58">
      <w:pPr>
        <w:pStyle w:val="ListParagraph"/>
        <w:numPr>
          <w:ilvl w:val="1"/>
          <w:numId w:val="31"/>
        </w:numPr>
        <w:ind w:left="811" w:hanging="454"/>
      </w:pPr>
      <w:r>
        <w:t xml:space="preserve">In the </w:t>
      </w:r>
      <w:r w:rsidR="00D927FF">
        <w:t>“</w:t>
      </w:r>
      <w:r w:rsidRPr="00DA26F7">
        <w:rPr>
          <w:b/>
          <w:bCs/>
        </w:rPr>
        <w:t>Add</w:t>
      </w:r>
      <w:r w:rsidR="00CF5AC3" w:rsidRPr="00DA26F7">
        <w:rPr>
          <w:b/>
          <w:bCs/>
        </w:rPr>
        <w:t xml:space="preserve"> tools</w:t>
      </w:r>
      <w:r w:rsidR="00D927FF">
        <w:t>”</w:t>
      </w:r>
      <w:r w:rsidR="00CF5AC3">
        <w:t xml:space="preserve"> section, </w:t>
      </w:r>
      <w:r w:rsidR="00BF619A">
        <w:t xml:space="preserve">Click on </w:t>
      </w:r>
      <w:r w:rsidR="00BF619A" w:rsidRPr="00DA26F7">
        <w:rPr>
          <w:b/>
          <w:bCs/>
        </w:rPr>
        <w:t>Sources</w:t>
      </w:r>
      <w:r w:rsidR="00874244">
        <w:t xml:space="preserve">. </w:t>
      </w:r>
      <w:r w:rsidR="00EC581D">
        <w:t>Choose</w:t>
      </w:r>
      <w:r w:rsidR="00874244">
        <w:t xml:space="preserve"> </w:t>
      </w:r>
      <w:r w:rsidR="00362044">
        <w:t xml:space="preserve">a Source by </w:t>
      </w:r>
      <w:r w:rsidR="0013518D">
        <w:t>hitting t</w:t>
      </w:r>
      <w:r w:rsidR="00362044">
        <w:t xml:space="preserve">he </w:t>
      </w:r>
      <w:r w:rsidR="00362044" w:rsidRPr="00E850CF">
        <w:rPr>
          <w:b/>
          <w:bCs/>
        </w:rPr>
        <w:t>Disabled</w:t>
      </w:r>
      <w:r w:rsidR="00362044">
        <w:t xml:space="preserve"> </w:t>
      </w:r>
      <w:r w:rsidR="00362044" w:rsidRPr="00E850CF">
        <w:t>butto</w:t>
      </w:r>
      <w:r w:rsidR="00A73EEC" w:rsidRPr="00E850CF">
        <w:t>n</w:t>
      </w:r>
      <w:r w:rsidR="00A73EEC">
        <w:t xml:space="preserve">, </w:t>
      </w:r>
      <w:r w:rsidR="00E850CF">
        <w:t>hit</w:t>
      </w:r>
      <w:r w:rsidR="00A73EEC">
        <w:t xml:space="preserve"> </w:t>
      </w:r>
      <w:r w:rsidR="00E850CF" w:rsidRPr="00E850CF">
        <w:rPr>
          <w:b/>
          <w:bCs/>
        </w:rPr>
        <w:t xml:space="preserve">Select </w:t>
      </w:r>
      <w:r w:rsidR="00A73EEC" w:rsidRPr="00E850CF">
        <w:rPr>
          <w:b/>
          <w:bCs/>
        </w:rPr>
        <w:t>Libraries</w:t>
      </w:r>
      <w:r w:rsidR="00A73EEC">
        <w:t xml:space="preserve">, </w:t>
      </w:r>
      <w:r w:rsidR="00C32F6F">
        <w:t>and</w:t>
      </w:r>
      <w:r w:rsidR="00A73EEC">
        <w:t xml:space="preserve"> </w:t>
      </w:r>
      <w:r w:rsidR="00F559E1">
        <w:t>select</w:t>
      </w:r>
      <w:r w:rsidR="00A73EEC">
        <w:t xml:space="preserve"> the checkbox in the </w:t>
      </w:r>
      <w:r w:rsidR="00A73EEC" w:rsidRPr="00F559E1">
        <w:rPr>
          <w:b/>
          <w:bCs/>
        </w:rPr>
        <w:t xml:space="preserve">Past RFP </w:t>
      </w:r>
      <w:r w:rsidR="009E7C2D" w:rsidRPr="00F559E1">
        <w:rPr>
          <w:b/>
          <w:bCs/>
        </w:rPr>
        <w:t>Library</w:t>
      </w:r>
    </w:p>
    <w:p w14:paraId="38C5BC94" w14:textId="77777777" w:rsidR="000A7C5D" w:rsidRDefault="007356C2" w:rsidP="000A7C5D">
      <w:pPr>
        <w:pStyle w:val="ListParagraph"/>
        <w:numPr>
          <w:ilvl w:val="1"/>
          <w:numId w:val="31"/>
        </w:numPr>
        <w:ind w:left="811" w:hanging="454"/>
      </w:pPr>
      <w:r>
        <w:lastRenderedPageBreak/>
        <w:t>Click Publish changes to publish your agent.</w:t>
      </w:r>
    </w:p>
    <w:p w14:paraId="7C7C9163" w14:textId="3068826F" w:rsidR="002677F2" w:rsidRPr="002677F2" w:rsidRDefault="000A7C5D" w:rsidP="00747B55">
      <w:pPr>
        <w:pStyle w:val="ListParagraph"/>
        <w:numPr>
          <w:ilvl w:val="1"/>
          <w:numId w:val="31"/>
        </w:numPr>
        <w:ind w:left="811" w:hanging="454"/>
      </w:pPr>
      <w:r>
        <w:t>Test</w:t>
      </w:r>
      <w:r w:rsidR="00747B55">
        <w:t xml:space="preserve"> the Agent: </w:t>
      </w:r>
      <w:r w:rsidR="005E1AD6">
        <w:t>Click the + button. Add a file from My files.</w:t>
      </w:r>
      <w:r w:rsidR="00D93BAE">
        <w:t xml:space="preserve"> </w:t>
      </w:r>
      <w:r w:rsidR="00F559E1">
        <w:t>Choose</w:t>
      </w:r>
      <w:r w:rsidR="00D93BAE">
        <w:t xml:space="preserve"> “</w:t>
      </w:r>
      <w:r w:rsidR="00747B55">
        <w:t>Sanderling Coast</w:t>
      </w:r>
      <w:r w:rsidR="002677F2">
        <w:t>.pdf”</w:t>
      </w:r>
    </w:p>
    <w:p w14:paraId="6789E6BB" w14:textId="5CADA979" w:rsidR="007F1972" w:rsidRDefault="009F2E30" w:rsidP="006F7F58">
      <w:pPr>
        <w:pStyle w:val="ListParagraph"/>
        <w:numPr>
          <w:ilvl w:val="1"/>
          <w:numId w:val="31"/>
        </w:numPr>
        <w:ind w:left="811" w:hanging="454"/>
      </w:pPr>
      <w:r>
        <w:t>Prompt: “</w:t>
      </w:r>
      <w:r w:rsidRPr="009F2E30">
        <w:t xml:space="preserve">Draft an executive summary </w:t>
      </w:r>
      <w:r>
        <w:t xml:space="preserve">in response </w:t>
      </w:r>
      <w:r w:rsidRPr="009F2E30">
        <w:t>to this RFP based on the Library of past responses</w:t>
      </w:r>
      <w:r>
        <w:t>”</w:t>
      </w:r>
      <w:r w:rsidRPr="009F2E30">
        <w:t>.</w:t>
      </w:r>
      <w:r w:rsidR="00864022">
        <w:t xml:space="preserve"> Check results.</w:t>
      </w:r>
    </w:p>
    <w:p w14:paraId="0C15F8DB" w14:textId="77777777" w:rsidR="000D341C" w:rsidRPr="00BF619A" w:rsidRDefault="000D341C" w:rsidP="000D341C">
      <w:pPr>
        <w:pStyle w:val="ListParagraph"/>
        <w:ind w:left="811"/>
      </w:pPr>
    </w:p>
    <w:p w14:paraId="6F052B1D" w14:textId="2947B51C" w:rsidR="0027457A" w:rsidRPr="0027457A" w:rsidRDefault="00C658A4" w:rsidP="00D02AAF">
      <w:pPr>
        <w:pStyle w:val="Heading1"/>
        <w:numPr>
          <w:ilvl w:val="0"/>
          <w:numId w:val="31"/>
        </w:numPr>
      </w:pPr>
      <w:r>
        <w:t xml:space="preserve">Building your </w:t>
      </w:r>
      <w:r w:rsidR="00C75487">
        <w:t>automation</w:t>
      </w:r>
      <w:r w:rsidR="0027457A">
        <w:t xml:space="preserve"> </w:t>
      </w:r>
      <w:r w:rsidR="00B27D6A">
        <w:rPr>
          <w:noProof/>
        </w:rPr>
        <w:drawing>
          <wp:inline distT="0" distB="0" distL="0" distR="0" wp14:anchorId="3EFBB9AE" wp14:editId="5A0F1F20">
            <wp:extent cx="101600" cy="101600"/>
            <wp:effectExtent l="0" t="0" r="0" b="0"/>
            <wp:docPr id="1603760909" name="Graphic 1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85321" name="Graphic 1470785321" descr="Checkmark with solid fill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E0BD" w14:textId="12F68B91" w:rsidR="00597A16" w:rsidRPr="00597A16" w:rsidRDefault="00597A16" w:rsidP="00597A16">
      <w:pPr>
        <w:pStyle w:val="ListParagraph"/>
        <w:ind w:left="811"/>
        <w:rPr>
          <w:b/>
          <w:bCs/>
          <w:i/>
          <w:iCs/>
        </w:rPr>
      </w:pPr>
      <w:r w:rsidRPr="00B81B8E">
        <w:rPr>
          <w:b/>
          <w:bCs/>
          <w:i/>
          <w:iCs/>
          <w:sz w:val="22"/>
          <w:szCs w:val="24"/>
        </w:rPr>
        <w:t>Duplicate an Automation</w:t>
      </w:r>
    </w:p>
    <w:p w14:paraId="31E98E05" w14:textId="77777777" w:rsidR="00597A16" w:rsidRDefault="00597A16" w:rsidP="00597A16">
      <w:pPr>
        <w:pStyle w:val="ListParagraph"/>
        <w:ind w:left="811"/>
      </w:pPr>
    </w:p>
    <w:p w14:paraId="6F2EBA62" w14:textId="16B61B78" w:rsidR="005F365E" w:rsidRDefault="00FB1F7E" w:rsidP="006F7F58">
      <w:pPr>
        <w:pStyle w:val="ListParagraph"/>
        <w:numPr>
          <w:ilvl w:val="1"/>
          <w:numId w:val="31"/>
        </w:numPr>
        <w:ind w:left="811" w:hanging="454"/>
      </w:pPr>
      <w:r>
        <w:t xml:space="preserve">Hit </w:t>
      </w:r>
      <w:r w:rsidRPr="00FB1F7E">
        <w:rPr>
          <w:noProof/>
        </w:rPr>
        <w:drawing>
          <wp:inline distT="0" distB="0" distL="0" distR="0" wp14:anchorId="170EBD19" wp14:editId="627333FA">
            <wp:extent cx="1202400" cy="162000"/>
            <wp:effectExtent l="0" t="0" r="0" b="9525"/>
            <wp:docPr id="119221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132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02400" cy="1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809">
        <w:t xml:space="preserve">In the </w:t>
      </w:r>
      <w:r w:rsidR="00804809" w:rsidRPr="00180A2C">
        <w:rPr>
          <w:b/>
          <w:bCs/>
        </w:rPr>
        <w:t>Discovery</w:t>
      </w:r>
      <w:r w:rsidR="00804809">
        <w:t xml:space="preserve"> tab, </w:t>
      </w:r>
      <w:r w:rsidR="0027457A">
        <w:t>in</w:t>
      </w:r>
      <w:r w:rsidR="00804809">
        <w:t xml:space="preserve"> “</w:t>
      </w:r>
      <w:r w:rsidR="00804809" w:rsidRPr="00D747E3">
        <w:rPr>
          <w:b/>
          <w:bCs/>
        </w:rPr>
        <w:t>Shared with you</w:t>
      </w:r>
      <w:r w:rsidR="00804809">
        <w:t xml:space="preserve">” section, Click on </w:t>
      </w:r>
      <w:r w:rsidR="007D25BA">
        <w:t>“</w:t>
      </w:r>
      <w:r w:rsidR="00804809" w:rsidRPr="00D747E3">
        <w:rPr>
          <w:b/>
          <w:bCs/>
        </w:rPr>
        <w:t>RFP Automation – Workshop version</w:t>
      </w:r>
      <w:r w:rsidR="00804809">
        <w:t>”</w:t>
      </w:r>
      <w:r w:rsidR="007D25BA">
        <w:t xml:space="preserve">. </w:t>
      </w:r>
    </w:p>
    <w:p w14:paraId="3016E138" w14:textId="093C0CFC" w:rsidR="007B286B" w:rsidRDefault="007D25BA" w:rsidP="006F7F58">
      <w:pPr>
        <w:pStyle w:val="ListParagraph"/>
        <w:numPr>
          <w:ilvl w:val="1"/>
          <w:numId w:val="31"/>
        </w:numPr>
        <w:ind w:left="811" w:hanging="454"/>
      </w:pPr>
      <w:r>
        <w:t xml:space="preserve">In the top right corner of the </w:t>
      </w:r>
      <w:r w:rsidR="00DE1A81">
        <w:t>right-hand</w:t>
      </w:r>
      <w:r>
        <w:t xml:space="preserve"> panel, c</w:t>
      </w:r>
      <w:r w:rsidR="00006E4B">
        <w:t xml:space="preserve">lick the </w:t>
      </w:r>
      <w:r w:rsidR="004F09F8">
        <w:t>3-dot, click “</w:t>
      </w:r>
      <w:r w:rsidR="00B05880">
        <w:rPr>
          <w:b/>
          <w:bCs/>
        </w:rPr>
        <w:t>D</w:t>
      </w:r>
      <w:r w:rsidR="004F09F8" w:rsidRPr="00B05880">
        <w:rPr>
          <w:b/>
          <w:bCs/>
        </w:rPr>
        <w:t>uplicate</w:t>
      </w:r>
      <w:r w:rsidR="004F09F8">
        <w:t>”</w:t>
      </w:r>
      <w:r w:rsidR="007B286B">
        <w:t>,</w:t>
      </w:r>
    </w:p>
    <w:p w14:paraId="1E9465EE" w14:textId="22CA19F2" w:rsidR="007B286B" w:rsidRDefault="5B5FCBA5" w:rsidP="006F7F58">
      <w:pPr>
        <w:pStyle w:val="ListParagraph"/>
        <w:numPr>
          <w:ilvl w:val="1"/>
          <w:numId w:val="31"/>
        </w:numPr>
        <w:ind w:left="811" w:hanging="454"/>
      </w:pPr>
      <w:r>
        <w:t xml:space="preserve">In the </w:t>
      </w:r>
      <w:r w:rsidRPr="4F65B9B5">
        <w:rPr>
          <w:b/>
          <w:bCs/>
        </w:rPr>
        <w:t>My builds</w:t>
      </w:r>
      <w:r>
        <w:t xml:space="preserve"> </w:t>
      </w:r>
      <w:r w:rsidR="79F04923">
        <w:t>tab</w:t>
      </w:r>
      <w:r w:rsidR="7325C683">
        <w:t>, open “RFP Automation – Workshop version”</w:t>
      </w:r>
      <w:r w:rsidR="1F36D13F">
        <w:t xml:space="preserve">. In the top left </w:t>
      </w:r>
      <w:r w:rsidR="19B912C0">
        <w:t>corner</w:t>
      </w:r>
      <w:r w:rsidR="6BFD03DA">
        <w:t xml:space="preserve">, click to </w:t>
      </w:r>
      <w:r w:rsidR="7325C683">
        <w:t>rename it “RFP Automation - [YourName]”</w:t>
      </w:r>
    </w:p>
    <w:p w14:paraId="0FF496A8" w14:textId="77777777" w:rsidR="0040107F" w:rsidRDefault="0040107F" w:rsidP="00D87179">
      <w:pPr>
        <w:pStyle w:val="ListParagraph"/>
        <w:ind w:left="811"/>
        <w:rPr>
          <w:b/>
          <w:bCs/>
          <w:i/>
          <w:iCs/>
          <w:sz w:val="22"/>
          <w:szCs w:val="24"/>
        </w:rPr>
      </w:pPr>
    </w:p>
    <w:p w14:paraId="19FD64C9" w14:textId="37BE05E3" w:rsidR="00D87179" w:rsidRDefault="00D87179" w:rsidP="00D87179">
      <w:pPr>
        <w:pStyle w:val="ListParagraph"/>
        <w:ind w:left="811"/>
        <w:rPr>
          <w:b/>
          <w:bCs/>
          <w:i/>
          <w:iCs/>
          <w:sz w:val="22"/>
          <w:szCs w:val="24"/>
        </w:rPr>
      </w:pPr>
      <w:r>
        <w:rPr>
          <w:b/>
          <w:bCs/>
          <w:i/>
          <w:iCs/>
          <w:sz w:val="22"/>
          <w:szCs w:val="24"/>
        </w:rPr>
        <w:t>Import</w:t>
      </w:r>
      <w:r w:rsidR="00886971">
        <w:rPr>
          <w:b/>
          <w:bCs/>
          <w:i/>
          <w:iCs/>
          <w:sz w:val="22"/>
          <w:szCs w:val="24"/>
        </w:rPr>
        <w:t xml:space="preserve"> </w:t>
      </w:r>
      <w:r w:rsidR="008D6575">
        <w:rPr>
          <w:b/>
          <w:bCs/>
          <w:i/>
          <w:iCs/>
          <w:sz w:val="22"/>
          <w:szCs w:val="24"/>
        </w:rPr>
        <w:t>and configure the Agent</w:t>
      </w:r>
      <w:r w:rsidR="002C52B3">
        <w:rPr>
          <w:b/>
          <w:bCs/>
          <w:i/>
          <w:iCs/>
          <w:sz w:val="22"/>
          <w:szCs w:val="24"/>
        </w:rPr>
        <w:t xml:space="preserve"> </w:t>
      </w:r>
    </w:p>
    <w:p w14:paraId="30574488" w14:textId="77777777" w:rsidR="00D87179" w:rsidRPr="00D87179" w:rsidRDefault="00D87179" w:rsidP="00D87179">
      <w:pPr>
        <w:pStyle w:val="ListParagraph"/>
        <w:ind w:left="811"/>
        <w:rPr>
          <w:b/>
          <w:bCs/>
          <w:i/>
          <w:iCs/>
          <w:sz w:val="22"/>
          <w:szCs w:val="24"/>
        </w:rPr>
      </w:pPr>
    </w:p>
    <w:p w14:paraId="7ABC4973" w14:textId="75E05107" w:rsidR="0072449A" w:rsidRDefault="00C3210D" w:rsidP="006F7F58">
      <w:pPr>
        <w:pStyle w:val="ListParagraph"/>
        <w:numPr>
          <w:ilvl w:val="1"/>
          <w:numId w:val="31"/>
        </w:numPr>
        <w:ind w:left="811" w:hanging="454"/>
      </w:pPr>
      <w:r>
        <w:t xml:space="preserve">Click on the </w:t>
      </w:r>
      <w:r w:rsidR="005D4E64" w:rsidRPr="00D80FBB">
        <w:rPr>
          <w:color w:val="1F497D" w:themeColor="text2"/>
        </w:rPr>
        <w:t xml:space="preserve">blue </w:t>
      </w:r>
      <w:r>
        <w:t xml:space="preserve">“+” on the </w:t>
      </w:r>
      <w:r w:rsidR="005C42D2">
        <w:t xml:space="preserve">Automation Canvas. </w:t>
      </w:r>
      <w:r>
        <w:t xml:space="preserve">Add the </w:t>
      </w:r>
      <w:r w:rsidR="00B76FEC">
        <w:t>“</w:t>
      </w:r>
      <w:r>
        <w:t xml:space="preserve">RFP </w:t>
      </w:r>
      <w:r w:rsidR="007E147F" w:rsidRPr="007E147F">
        <w:t>Proposal Drafter</w:t>
      </w:r>
      <w:r w:rsidR="00362CC8">
        <w:t xml:space="preserve"> – [YourName]</w:t>
      </w:r>
      <w:r w:rsidR="00B76FEC">
        <w:t>”</w:t>
      </w:r>
      <w:r>
        <w:t xml:space="preserve"> Agent</w:t>
      </w:r>
      <w:r w:rsidR="000C08CB">
        <w:t>.</w:t>
      </w:r>
    </w:p>
    <w:p w14:paraId="0A277949" w14:textId="4BFDE231" w:rsidR="00DE7D34" w:rsidRDefault="00DE7D34" w:rsidP="006F7F58">
      <w:pPr>
        <w:pStyle w:val="ListParagraph"/>
        <w:numPr>
          <w:ilvl w:val="1"/>
          <w:numId w:val="31"/>
        </w:numPr>
        <w:ind w:left="811" w:hanging="454"/>
      </w:pPr>
      <w:r>
        <w:t xml:space="preserve">Connect the </w:t>
      </w:r>
      <w:r w:rsidR="00D212C8">
        <w:t>“</w:t>
      </w:r>
      <w:r w:rsidR="00D212C8" w:rsidRPr="00023EB2">
        <w:rPr>
          <w:b/>
          <w:bCs/>
        </w:rPr>
        <w:t>if</w:t>
      </w:r>
      <w:r w:rsidR="00F02567">
        <w:t>”</w:t>
      </w:r>
      <w:r w:rsidR="00D212C8">
        <w:t xml:space="preserve"> </w:t>
      </w:r>
      <w:r w:rsidR="00F02567">
        <w:t>o</w:t>
      </w:r>
      <w:r w:rsidR="00D212C8">
        <w:t>utput</w:t>
      </w:r>
      <w:r w:rsidR="00B60915">
        <w:t xml:space="preserve"> of BOTH </w:t>
      </w:r>
      <w:r w:rsidR="0040107F">
        <w:t>“</w:t>
      </w:r>
      <w:r w:rsidR="0040107F" w:rsidRPr="0040107F">
        <w:t>Conditional - NoGo Agent</w:t>
      </w:r>
      <w:r w:rsidR="0040107F">
        <w:t>” and “</w:t>
      </w:r>
      <w:r w:rsidR="0040107F" w:rsidRPr="0040107F">
        <w:t>Conditional - Review outcome</w:t>
      </w:r>
      <w:r w:rsidR="0040107F">
        <w:t>”</w:t>
      </w:r>
      <w:r w:rsidR="00B60915">
        <w:t xml:space="preserve"> </w:t>
      </w:r>
      <w:r w:rsidR="00F02567">
        <w:t>n</w:t>
      </w:r>
      <w:r w:rsidR="00B60915">
        <w:t xml:space="preserve">odes to the </w:t>
      </w:r>
      <w:r w:rsidR="00F3168A">
        <w:t xml:space="preserve">input of the “RFP </w:t>
      </w:r>
      <w:r w:rsidR="007E147F" w:rsidRPr="007E147F">
        <w:t>Proposal Drafter</w:t>
      </w:r>
      <w:r w:rsidR="00F3168A">
        <w:t>” Agent.</w:t>
      </w:r>
    </w:p>
    <w:p w14:paraId="13E5DD16" w14:textId="65DB5A53" w:rsidR="00F02567" w:rsidRPr="008941BF" w:rsidRDefault="00164EE1" w:rsidP="00E163CF">
      <w:pPr>
        <w:pStyle w:val="ListParagraph"/>
        <w:numPr>
          <w:ilvl w:val="1"/>
          <w:numId w:val="31"/>
        </w:numPr>
        <w:ind w:left="811" w:hanging="454"/>
      </w:pPr>
      <w:r>
        <w:t xml:space="preserve">Paste in the </w:t>
      </w:r>
      <w:r w:rsidR="00C119BC">
        <w:t>prompt</w:t>
      </w:r>
      <w:r w:rsidR="00DB356B">
        <w:t xml:space="preserve"> for the Agent</w:t>
      </w:r>
      <w:r w:rsidR="00ED1497">
        <w:t xml:space="preserve"> in the </w:t>
      </w:r>
      <w:r w:rsidR="00ED1497" w:rsidRPr="2A56632A">
        <w:rPr>
          <w:b/>
          <w:bCs/>
        </w:rPr>
        <w:t>Configure</w:t>
      </w:r>
      <w:r w:rsidR="00ED1497">
        <w:t xml:space="preserve"> </w:t>
      </w:r>
      <w:r w:rsidR="002B4F47">
        <w:t>tab</w:t>
      </w:r>
    </w:p>
    <w:p w14:paraId="1E02BE3C" w14:textId="5CE287DD" w:rsidR="2A56632A" w:rsidRDefault="2A56632A" w:rsidP="2A56632A">
      <w:pPr>
        <w:pStyle w:val="ListParagraph"/>
        <w:ind w:left="811" w:hanging="454"/>
      </w:pP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930"/>
      </w:tblGrid>
      <w:tr w:rsidR="008A6BAF" w:rsidRPr="00F956A9" w14:paraId="7E209294" w14:textId="77777777" w:rsidTr="00567B39">
        <w:trPr>
          <w:trHeight w:val="227"/>
        </w:trPr>
        <w:tc>
          <w:tcPr>
            <w:tcW w:w="8930" w:type="dxa"/>
            <w:vAlign w:val="bottom"/>
          </w:tcPr>
          <w:p w14:paraId="2581C2F2" w14:textId="77777777" w:rsidR="008A6BAF" w:rsidRPr="00F956A9" w:rsidRDefault="008A6BAF" w:rsidP="00567B39">
            <w:pPr>
              <w:pStyle w:val="CodeBlock"/>
              <w:jc w:val="right"/>
              <w:rPr>
                <w:rFonts w:asciiTheme="minorHAnsi" w:hAnsiTheme="minorHAnsi" w:cstheme="minorHAnsi"/>
                <w:i/>
                <w:iCs/>
              </w:rPr>
            </w:pPr>
            <w:r w:rsidRPr="00F956A9">
              <w:rPr>
                <w:rFonts w:asciiTheme="minorHAnsi" w:hAnsiTheme="minorHAnsi" w:cstheme="minorHAnsi"/>
                <w:i/>
                <w:iCs/>
              </w:rPr>
              <w:t xml:space="preserve">RFP </w:t>
            </w:r>
            <w:r w:rsidRPr="007E147F">
              <w:rPr>
                <w:rFonts w:asciiTheme="minorHAnsi" w:hAnsiTheme="minorHAnsi" w:cstheme="minorHAnsi"/>
                <w:i/>
                <w:iCs/>
              </w:rPr>
              <w:t>Proposal Drafter</w:t>
            </w:r>
          </w:p>
        </w:tc>
      </w:tr>
      <w:tr w:rsidR="008A6BAF" w:rsidRPr="00E32D75" w14:paraId="4B8B37B2" w14:textId="77777777" w:rsidTr="00567B39">
        <w:trPr>
          <w:trHeight w:val="1071"/>
        </w:trPr>
        <w:tc>
          <w:tcPr>
            <w:tcW w:w="8930" w:type="dxa"/>
            <w:shd w:val="clear" w:color="auto" w:fill="D9D9D9" w:themeFill="background1" w:themeFillShade="D9"/>
            <w:vAlign w:val="center"/>
          </w:tcPr>
          <w:p w14:paraId="7FE33C3F" w14:textId="53EF7B49" w:rsidR="00FD6DC3" w:rsidRPr="00E32D75" w:rsidRDefault="00FD6DC3" w:rsidP="00567B39">
            <w:pPr>
              <w:pStyle w:val="CodeBlock"/>
              <w:rPr>
                <w:lang w:val="en-CA"/>
              </w:rPr>
            </w:pPr>
            <w:r w:rsidRPr="00FD6DC3">
              <w:rPr>
                <w:lang w:val="en-CA"/>
              </w:rPr>
              <w:t xml:space="preserve">Ensure you explicitly address the 'Key Deliverables' extracted in Step 1 </w:t>
            </w:r>
            <w:r w:rsidRPr="0040107F">
              <w:rPr>
                <w:lang w:val="en-CA"/>
              </w:rPr>
              <w:t>{{ results.node-2cfd8wkb.output.text }}</w:t>
            </w:r>
          </w:p>
        </w:tc>
      </w:tr>
    </w:tbl>
    <w:p w14:paraId="1053E3D4" w14:textId="5482B3CA" w:rsidR="2A56632A" w:rsidRPr="008A6BAF" w:rsidRDefault="2A56632A" w:rsidP="2A56632A">
      <w:pPr>
        <w:pStyle w:val="ListParagraph"/>
        <w:rPr>
          <w:lang w:val="en-CA"/>
        </w:rPr>
      </w:pPr>
    </w:p>
    <w:p w14:paraId="4C469B9A" w14:textId="760F552C" w:rsidR="00442149" w:rsidRDefault="00442149" w:rsidP="00442149">
      <w:pPr>
        <w:pStyle w:val="ListParagraph"/>
        <w:ind w:left="811"/>
        <w:rPr>
          <w:b/>
          <w:bCs/>
          <w:i/>
          <w:iCs/>
          <w:sz w:val="22"/>
          <w:szCs w:val="24"/>
        </w:rPr>
      </w:pPr>
      <w:r>
        <w:rPr>
          <w:b/>
          <w:bCs/>
          <w:i/>
          <w:iCs/>
          <w:sz w:val="22"/>
          <w:szCs w:val="24"/>
        </w:rPr>
        <w:t xml:space="preserve">Configure pipeline output </w:t>
      </w:r>
    </w:p>
    <w:p w14:paraId="46091527" w14:textId="77777777" w:rsidR="00442149" w:rsidRPr="00442149" w:rsidRDefault="00442149" w:rsidP="00442149">
      <w:pPr>
        <w:pStyle w:val="ListParagraph"/>
        <w:ind w:left="811"/>
        <w:rPr>
          <w:b/>
          <w:bCs/>
          <w:i/>
          <w:iCs/>
          <w:sz w:val="22"/>
          <w:szCs w:val="24"/>
        </w:rPr>
      </w:pPr>
    </w:p>
    <w:p w14:paraId="2A191864" w14:textId="047DDC9D" w:rsidR="0036176F" w:rsidRPr="0040107F" w:rsidRDefault="000D1A49" w:rsidP="006F7F58">
      <w:pPr>
        <w:pStyle w:val="ListParagraph"/>
        <w:numPr>
          <w:ilvl w:val="1"/>
          <w:numId w:val="31"/>
        </w:numPr>
        <w:ind w:left="811" w:hanging="454"/>
      </w:pPr>
      <w:r w:rsidRPr="000A68CD">
        <w:t xml:space="preserve">Click on the settings </w:t>
      </w:r>
      <w:r w:rsidR="0042562C" w:rsidRPr="000A68CD">
        <w:t xml:space="preserve">Cog icon </w:t>
      </w:r>
      <w:r w:rsidR="00B30024" w:rsidRPr="00B30024">
        <w:rPr>
          <w:noProof/>
        </w:rPr>
        <w:drawing>
          <wp:inline distT="0" distB="0" distL="0" distR="0" wp14:anchorId="2435F49B" wp14:editId="1F0B797C">
            <wp:extent cx="144000" cy="122400"/>
            <wp:effectExtent l="0" t="0" r="8890" b="0"/>
            <wp:docPr id="82148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806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62C" w:rsidRPr="000A68CD">
        <w:t xml:space="preserve">in the top right of the </w:t>
      </w:r>
      <w:r w:rsidR="00817E76" w:rsidRPr="000A68CD">
        <w:t>screen and</w:t>
      </w:r>
      <w:r w:rsidR="00992AA8" w:rsidRPr="000A68CD">
        <w:t xml:space="preserve"> configure the output template. Replace </w:t>
      </w:r>
      <w:r w:rsidR="00E06431" w:rsidRPr="000A68CD">
        <w:t>the connection</w:t>
      </w:r>
      <w:r w:rsidR="00A929AD">
        <w:t xml:space="preserve"> </w:t>
      </w:r>
      <w:r w:rsidR="0036176F" w:rsidRPr="000A68CD">
        <w:t xml:space="preserve">[@RFP </w:t>
      </w:r>
      <w:r w:rsidR="00E60D2B" w:rsidRPr="00E60D2B">
        <w:t>Proposal Drafter</w:t>
      </w:r>
      <w:r w:rsidR="0036176F" w:rsidRPr="000A68CD">
        <w:t>]</w:t>
      </w:r>
      <w:r w:rsidR="005020E3">
        <w:t xml:space="preserve"> </w:t>
      </w:r>
      <w:r w:rsidR="0040107F">
        <w:t>w</w:t>
      </w:r>
      <w:r w:rsidR="0040107F" w:rsidRPr="0040107F">
        <w:t>ith the agent you created by typing “@</w:t>
      </w:r>
      <w:r w:rsidR="0040107F" w:rsidRPr="0040107F">
        <w:t>RFP Proposal Drafter – [YourName]”</w:t>
      </w:r>
    </w:p>
    <w:p w14:paraId="10293A17" w14:textId="5FEA14DD" w:rsidR="00226208" w:rsidRDefault="00226208" w:rsidP="000A68CD">
      <w:pPr>
        <w:pStyle w:val="Heading1"/>
        <w:numPr>
          <w:ilvl w:val="0"/>
          <w:numId w:val="31"/>
        </w:numPr>
      </w:pPr>
      <w:r>
        <w:t>Testing your automation</w:t>
      </w:r>
      <w:r w:rsidR="00B70BD6">
        <w:t xml:space="preserve"> </w:t>
      </w:r>
      <w:r w:rsidR="00B70BD6">
        <w:rPr>
          <w:noProof/>
        </w:rPr>
        <w:drawing>
          <wp:inline distT="0" distB="0" distL="0" distR="0" wp14:anchorId="184CD246" wp14:editId="562B8EE9">
            <wp:extent cx="101600" cy="101600"/>
            <wp:effectExtent l="0" t="0" r="0" b="0"/>
            <wp:docPr id="1165574002" name="Graphic 1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85321" name="Graphic 1470785321" descr="Checkmark with solid fill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4A4E" w14:textId="4C1A8EA7" w:rsidR="009B3996" w:rsidRDefault="005F5EEC" w:rsidP="009B3996">
      <w:pPr>
        <w:pStyle w:val="ListParagraph"/>
        <w:numPr>
          <w:ilvl w:val="1"/>
          <w:numId w:val="31"/>
        </w:numPr>
        <w:ind w:left="811" w:hanging="454"/>
      </w:pPr>
      <w:r w:rsidRPr="000A68CD">
        <w:t>Click the Test button</w:t>
      </w:r>
      <w:r w:rsidR="006A496C" w:rsidRPr="000A68CD">
        <w:t xml:space="preserve">, </w:t>
      </w:r>
      <w:r w:rsidR="00A16713" w:rsidRPr="000A68CD">
        <w:t>C</w:t>
      </w:r>
      <w:r w:rsidR="006A496C" w:rsidRPr="000A68CD">
        <w:t>hoose a file</w:t>
      </w:r>
      <w:r w:rsidR="00AD7DBF" w:rsidRPr="000A68CD">
        <w:t xml:space="preserve"> &gt; Add from My files</w:t>
      </w:r>
      <w:r w:rsidR="00355CEE" w:rsidRPr="000A68CD">
        <w:t>, cho</w:t>
      </w:r>
      <w:r w:rsidR="009B3996">
        <w:t>o</w:t>
      </w:r>
      <w:r w:rsidR="00355CEE" w:rsidRPr="000A68CD">
        <w:t>se</w:t>
      </w:r>
      <w:r w:rsidR="006D1BCD" w:rsidRPr="000A68CD">
        <w:t xml:space="preserve"> one of these </w:t>
      </w:r>
      <w:r w:rsidR="008A6BAF">
        <w:t>2</w:t>
      </w:r>
      <w:r w:rsidR="006D1BCD" w:rsidRPr="000A68CD">
        <w:t xml:space="preserve"> input files:</w:t>
      </w:r>
    </w:p>
    <w:p w14:paraId="3B48F430" w14:textId="77777777" w:rsidR="009B3996" w:rsidRPr="009B3996" w:rsidRDefault="00C66B54" w:rsidP="009B3996">
      <w:pPr>
        <w:pStyle w:val="ListParagraph"/>
        <w:numPr>
          <w:ilvl w:val="1"/>
          <w:numId w:val="34"/>
        </w:numPr>
      </w:pPr>
      <w:r w:rsidRPr="009B3996">
        <w:rPr>
          <w:lang w:val="en-CA"/>
        </w:rPr>
        <w:t>Wrenfell Transit.pdf</w:t>
      </w:r>
    </w:p>
    <w:p w14:paraId="78CCB019" w14:textId="77777777" w:rsidR="009B3996" w:rsidRPr="009B3996" w:rsidRDefault="00C66B54" w:rsidP="009B3996">
      <w:pPr>
        <w:pStyle w:val="ListParagraph"/>
        <w:numPr>
          <w:ilvl w:val="1"/>
          <w:numId w:val="34"/>
        </w:numPr>
      </w:pPr>
      <w:r w:rsidRPr="009B3996">
        <w:rPr>
          <w:lang w:val="en-CA"/>
        </w:rPr>
        <w:t>Sanderling Coast.pdf</w:t>
      </w:r>
    </w:p>
    <w:p w14:paraId="6FA51415" w14:textId="070EC518" w:rsidR="006D1BCD" w:rsidRPr="006F7F58" w:rsidRDefault="002B4FD3" w:rsidP="006F7F58">
      <w:pPr>
        <w:pStyle w:val="ListParagraph"/>
        <w:numPr>
          <w:ilvl w:val="1"/>
          <w:numId w:val="31"/>
        </w:numPr>
        <w:ind w:left="811" w:hanging="454"/>
      </w:pPr>
      <w:r w:rsidRPr="006F7F58">
        <w:t>Click “Run Test”</w:t>
      </w:r>
      <w:r w:rsidR="00A5759C" w:rsidRPr="006F7F58">
        <w:t>.</w:t>
      </w:r>
    </w:p>
    <w:p w14:paraId="23629F07" w14:textId="5CABD27A" w:rsidR="00A5759C" w:rsidRPr="006F7F58" w:rsidRDefault="00A5759C" w:rsidP="006F7F58">
      <w:pPr>
        <w:pStyle w:val="ListParagraph"/>
        <w:numPr>
          <w:ilvl w:val="1"/>
          <w:numId w:val="31"/>
        </w:numPr>
        <w:ind w:left="811" w:hanging="454"/>
      </w:pPr>
      <w:r w:rsidRPr="006F7F58">
        <w:t xml:space="preserve">Close </w:t>
      </w:r>
      <w:r w:rsidRPr="000A68CD">
        <w:t>Test</w:t>
      </w:r>
      <w:r w:rsidRPr="006F7F58">
        <w:t xml:space="preserve"> Panel</w:t>
      </w:r>
    </w:p>
    <w:p w14:paraId="58CBF7D2" w14:textId="46B68B54" w:rsidR="00226208" w:rsidRPr="006F7F58" w:rsidRDefault="2A613AB6" w:rsidP="006F7F58">
      <w:pPr>
        <w:pStyle w:val="ListParagraph"/>
        <w:numPr>
          <w:ilvl w:val="1"/>
          <w:numId w:val="31"/>
        </w:numPr>
        <w:ind w:left="811" w:hanging="454"/>
      </w:pPr>
      <w:r>
        <w:t>Click Publish.</w:t>
      </w:r>
      <w:r w:rsidR="2045313E">
        <w:t xml:space="preserve"> Add version notes. Click Publish.</w:t>
      </w:r>
      <w:r w:rsidR="68276BCE">
        <w:t xml:space="preserve"> Exit </w:t>
      </w:r>
      <w:r w:rsidR="6775CD18">
        <w:t>Automation Builder</w:t>
      </w:r>
    </w:p>
    <w:p w14:paraId="2C8F22B3" w14:textId="620DC1F6" w:rsidR="18191C43" w:rsidRDefault="18191C43" w:rsidP="18191C43">
      <w:pPr>
        <w:pStyle w:val="ListParagraph"/>
        <w:ind w:left="811" w:hanging="454"/>
      </w:pPr>
    </w:p>
    <w:p w14:paraId="1AA67117" w14:textId="027641FD" w:rsidR="001804CF" w:rsidRDefault="007609FE" w:rsidP="000A68CD">
      <w:pPr>
        <w:pStyle w:val="Heading1"/>
        <w:numPr>
          <w:ilvl w:val="0"/>
          <w:numId w:val="31"/>
        </w:numPr>
      </w:pPr>
      <w:r>
        <w:t xml:space="preserve">(Optional) </w:t>
      </w:r>
      <w:r w:rsidR="001804CF">
        <w:t>Running your automation</w:t>
      </w:r>
      <w:r w:rsidR="44DAC58A">
        <w:t xml:space="preserve"> </w:t>
      </w:r>
      <w:r w:rsidR="00C73C5D">
        <w:rPr>
          <w:noProof/>
        </w:rPr>
        <w:drawing>
          <wp:inline distT="0" distB="0" distL="0" distR="0" wp14:anchorId="4DDCB46B" wp14:editId="3C3FBCED">
            <wp:extent cx="101600" cy="101600"/>
            <wp:effectExtent l="0" t="0" r="0" b="0"/>
            <wp:docPr id="1470785321" name="Graphic 1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85321" name="Graphic 1470785321" descr="Checkmark with solid fill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2C91" w14:textId="5D9A6482" w:rsidR="00C9605F" w:rsidRPr="006F7F58" w:rsidRDefault="00F27610" w:rsidP="006F7F58">
      <w:pPr>
        <w:pStyle w:val="ListParagraph"/>
        <w:numPr>
          <w:ilvl w:val="1"/>
          <w:numId w:val="31"/>
        </w:numPr>
        <w:ind w:left="811" w:hanging="454"/>
      </w:pPr>
      <w:r w:rsidRPr="006F7F58">
        <w:t xml:space="preserve">In </w:t>
      </w:r>
      <w:r w:rsidRPr="000A68CD">
        <w:t>Automation</w:t>
      </w:r>
      <w:r w:rsidRPr="006F7F58">
        <w:t>, Navigate to Discover.</w:t>
      </w:r>
    </w:p>
    <w:p w14:paraId="15538EED" w14:textId="0B97E78B" w:rsidR="005C6A1D" w:rsidRPr="006F7F58" w:rsidRDefault="00516B61" w:rsidP="006F7F58">
      <w:pPr>
        <w:pStyle w:val="ListParagraph"/>
        <w:numPr>
          <w:ilvl w:val="1"/>
          <w:numId w:val="31"/>
        </w:numPr>
        <w:ind w:left="811" w:hanging="454"/>
      </w:pPr>
      <w:r w:rsidRPr="006F7F58">
        <w:t xml:space="preserve">Select </w:t>
      </w:r>
      <w:r w:rsidRPr="000A68CD">
        <w:t>your</w:t>
      </w:r>
      <w:r w:rsidRPr="006F7F58">
        <w:t xml:space="preserve"> Automation</w:t>
      </w:r>
    </w:p>
    <w:p w14:paraId="6D2014A4" w14:textId="652E3525" w:rsidR="00500E5A" w:rsidRPr="006F7F58" w:rsidRDefault="00500E5A" w:rsidP="006F7F58">
      <w:pPr>
        <w:pStyle w:val="ListParagraph"/>
        <w:numPr>
          <w:ilvl w:val="1"/>
          <w:numId w:val="31"/>
        </w:numPr>
        <w:ind w:left="811" w:hanging="454"/>
      </w:pPr>
      <w:r w:rsidRPr="006F7F58">
        <w:t xml:space="preserve">In the Right </w:t>
      </w:r>
      <w:r w:rsidRPr="000A68CD">
        <w:t>had</w:t>
      </w:r>
      <w:r w:rsidRPr="006F7F58">
        <w:t xml:space="preserve"> panel, Choose a file &gt; Add from My files, cho</w:t>
      </w:r>
      <w:r w:rsidR="00FF7B1C">
        <w:t>o</w:t>
      </w:r>
      <w:r w:rsidRPr="006F7F58">
        <w:t xml:space="preserve">se one of these </w:t>
      </w:r>
      <w:r w:rsidR="008A6BAF">
        <w:t>2</w:t>
      </w:r>
      <w:r w:rsidRPr="006F7F58">
        <w:t xml:space="preserve"> input files:</w:t>
      </w:r>
    </w:p>
    <w:p w14:paraId="61B40C72" w14:textId="57550663" w:rsidR="10EFD59C" w:rsidRDefault="10EFD59C" w:rsidP="0E463F1A">
      <w:pPr>
        <w:pStyle w:val="ListParagraph"/>
        <w:numPr>
          <w:ilvl w:val="0"/>
          <w:numId w:val="29"/>
        </w:numPr>
        <w:rPr>
          <w:lang w:val="en-CA"/>
        </w:rPr>
      </w:pPr>
      <w:r w:rsidRPr="0E463F1A">
        <w:rPr>
          <w:lang w:val="en-CA"/>
        </w:rPr>
        <w:t>Wrenfell Transit.pdf</w:t>
      </w:r>
    </w:p>
    <w:p w14:paraId="32C28EB9" w14:textId="25196B96" w:rsidR="10EFD59C" w:rsidRDefault="10EFD59C" w:rsidP="0E463F1A">
      <w:pPr>
        <w:pStyle w:val="ListParagraph"/>
        <w:numPr>
          <w:ilvl w:val="0"/>
          <w:numId w:val="29"/>
        </w:numPr>
        <w:rPr>
          <w:lang w:val="en-CA"/>
        </w:rPr>
      </w:pPr>
      <w:r w:rsidRPr="0E463F1A">
        <w:rPr>
          <w:lang w:val="en-CA"/>
        </w:rPr>
        <w:t>Sanderling Coast.pdf</w:t>
      </w:r>
    </w:p>
    <w:p w14:paraId="7A8D20E3" w14:textId="7713B0EE" w:rsidR="001B3EF8" w:rsidRPr="006F7F58" w:rsidRDefault="001B3EF8" w:rsidP="006F7F58">
      <w:pPr>
        <w:pStyle w:val="ListParagraph"/>
        <w:numPr>
          <w:ilvl w:val="1"/>
          <w:numId w:val="31"/>
        </w:numPr>
        <w:ind w:left="811" w:hanging="454"/>
      </w:pPr>
      <w:r w:rsidRPr="006F7F58">
        <w:t>Click “Run”</w:t>
      </w:r>
    </w:p>
    <w:p w14:paraId="58008734" w14:textId="1A90F257" w:rsidR="00500E5A" w:rsidRPr="0040107F" w:rsidRDefault="00765CE6" w:rsidP="00343AFA">
      <w:pPr>
        <w:pStyle w:val="ListParagraph"/>
        <w:numPr>
          <w:ilvl w:val="1"/>
          <w:numId w:val="31"/>
        </w:numPr>
        <w:ind w:left="811" w:hanging="454"/>
        <w:rPr>
          <w:lang w:val="en-CA"/>
        </w:rPr>
      </w:pPr>
      <w:r w:rsidRPr="006F7F58">
        <w:t xml:space="preserve">Navigate to Runs </w:t>
      </w:r>
      <w:r w:rsidR="00D3757B" w:rsidRPr="006F7F58">
        <w:t xml:space="preserve">to monitor the run and </w:t>
      </w:r>
      <w:r w:rsidR="00C72959" w:rsidRPr="006F7F58">
        <w:t xml:space="preserve">investigate the </w:t>
      </w:r>
      <w:r w:rsidR="00817E76" w:rsidRPr="006F7F58">
        <w:t>output.</w:t>
      </w:r>
    </w:p>
    <w:sectPr w:rsidR="00500E5A" w:rsidRPr="0040107F" w:rsidSect="009766F0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720" w:right="720" w:bottom="720" w:left="720" w:header="0" w:footer="0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Wang, Shuo" w:date="2026-09-02T12:58:00Z" w:initials="SW">
    <w:p w14:paraId="0C09254B" w14:textId="77777777" w:rsidR="0033381A" w:rsidRDefault="00BD4F98" w:rsidP="0033381A">
      <w:pPr>
        <w:pStyle w:val="CommentText"/>
      </w:pPr>
      <w:r>
        <w:rPr>
          <w:rStyle w:val="CommentReference"/>
        </w:rPr>
        <w:annotationRef/>
      </w:r>
      <w:r w:rsidR="0033381A">
        <w:t>Do they need to download? Input RPF files can directly go from my files. The only files they need would be any pre-created copy-paste prompt</w:t>
      </w:r>
    </w:p>
  </w:comment>
  <w:comment w:id="1" w:author="Malan, Robert" w:date="2026-09-02T13:22:00Z" w:initials="RM">
    <w:p w14:paraId="5E6CEB14" w14:textId="77777777" w:rsidR="00192157" w:rsidRDefault="00192157" w:rsidP="00192157">
      <w:pPr>
        <w:pStyle w:val="CommentText"/>
      </w:pPr>
      <w:r>
        <w:rPr>
          <w:rStyle w:val="CommentReference"/>
        </w:rPr>
        <w:annotationRef/>
      </w:r>
      <w:r>
        <w:t>They will need the instructions with prompts. If they can input the RFP’s from my files, that’s fine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09254B" w15:done="1"/>
  <w15:commentEx w15:paraId="5E6CEB14" w15:paraIdParent="0C09254B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D3A3135" w16cex:dateUtc="2026-09-02T16:58:00Z"/>
  <w16cex:commentExtensible w16cex:durableId="20D62DF9" w16cex:dateUtc="2026-09-02T17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09254B" w16cid:durableId="7D3A3135"/>
  <w16cid:commentId w16cid:paraId="5E6CEB14" w16cid:durableId="20D62DF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A6B12" w14:textId="77777777" w:rsidR="00C15C46" w:rsidRDefault="00C15C46">
      <w:r>
        <w:separator/>
      </w:r>
    </w:p>
  </w:endnote>
  <w:endnote w:type="continuationSeparator" w:id="0">
    <w:p w14:paraId="52D84C88" w14:textId="77777777" w:rsidR="00C15C46" w:rsidRDefault="00C15C46">
      <w:r>
        <w:continuationSeparator/>
      </w:r>
    </w:p>
  </w:endnote>
  <w:endnote w:type="continuationNotice" w:id="1">
    <w:p w14:paraId="577AFF4C" w14:textId="77777777" w:rsidR="00C15C46" w:rsidRDefault="00C15C46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Titres CS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Corps CS)">
    <w:altName w:val="Times New Roman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9371E" w14:textId="77777777" w:rsidR="00871D08" w:rsidRDefault="00871D08">
    <w:pPr>
      <w:spacing w:before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5C8A1" w14:textId="7069EFE0" w:rsidR="4DE96880" w:rsidRDefault="18191C43" w:rsidP="4DE96880">
    <w:pPr>
      <w:pStyle w:val="Footer"/>
      <w:rPr>
        <w:noProof/>
        <w:sz w:val="16"/>
        <w:szCs w:val="16"/>
      </w:rPr>
    </w:pPr>
    <w:r w:rsidRPr="18191C43">
      <w:rPr>
        <w:sz w:val="16"/>
        <w:szCs w:val="16"/>
      </w:rPr>
      <w:t xml:space="preserve">Page </w:t>
    </w:r>
    <w:sdt>
      <w:sdtPr>
        <w:rPr>
          <w:color w:val="2B579A"/>
          <w:sz w:val="16"/>
          <w:szCs w:val="16"/>
        </w:rPr>
        <w:id w:val="-38009146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4DE96880" w:rsidRPr="18191C43">
          <w:rPr>
            <w:noProof/>
            <w:sz w:val="16"/>
            <w:szCs w:val="16"/>
          </w:rPr>
          <w:fldChar w:fldCharType="begin"/>
        </w:r>
        <w:r w:rsidR="4DE96880" w:rsidRPr="18191C43">
          <w:rPr>
            <w:sz w:val="16"/>
            <w:szCs w:val="16"/>
          </w:rPr>
          <w:instrText xml:space="preserve"> PAGE   \* MERGEFORMAT </w:instrText>
        </w:r>
        <w:r w:rsidR="4DE96880" w:rsidRPr="18191C43">
          <w:rPr>
            <w:color w:val="2B579A"/>
            <w:sz w:val="16"/>
            <w:szCs w:val="16"/>
          </w:rPr>
          <w:fldChar w:fldCharType="separate"/>
        </w:r>
        <w:r w:rsidRPr="18191C43">
          <w:rPr>
            <w:noProof/>
            <w:sz w:val="16"/>
            <w:szCs w:val="16"/>
          </w:rPr>
          <w:t>6</w:t>
        </w:r>
        <w:r w:rsidR="4DE96880" w:rsidRPr="18191C43">
          <w:rPr>
            <w:noProof/>
            <w:sz w:val="16"/>
            <w:szCs w:val="16"/>
          </w:rPr>
          <w:fldChar w:fldCharType="end"/>
        </w:r>
        <w:r w:rsidRPr="18191C43">
          <w:rPr>
            <w:sz w:val="16"/>
            <w:szCs w:val="16"/>
          </w:rPr>
          <w:t xml:space="preserve"> </w:t>
        </w:r>
        <w:r w:rsidRPr="18191C43">
          <w:rPr>
            <w:rFonts w:cs="Arial"/>
            <w:sz w:val="16"/>
            <w:szCs w:val="16"/>
          </w:rPr>
          <w:t>| Public</w:t>
        </w:r>
      </w:sdtContent>
    </w:sdt>
  </w:p>
  <w:p w14:paraId="182FBD8E" w14:textId="77777777" w:rsidR="00871D08" w:rsidRDefault="00871D08">
    <w:pPr>
      <w:spacing w:before="0" w:line="24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F53E4" w14:textId="25DD8C03" w:rsidR="00871D08" w:rsidRDefault="7130AE23" w:rsidP="7130AE23">
    <w:pPr>
      <w:pStyle w:val="Footer"/>
      <w:rPr>
        <w:rFonts w:cs="Arial"/>
        <w:sz w:val="16"/>
        <w:szCs w:val="16"/>
      </w:rPr>
    </w:pPr>
    <w:r w:rsidRPr="281849C3">
      <w:rPr>
        <w:sz w:val="16"/>
        <w:szCs w:val="16"/>
      </w:rPr>
      <w:t xml:space="preserve">Page </w:t>
    </w:r>
    <w:r w:rsidR="00871D08" w:rsidRPr="18191C43">
      <w:rPr>
        <w:noProof/>
        <w:sz w:val="16"/>
        <w:szCs w:val="16"/>
        <w:shd w:val="clear" w:color="auto" w:fill="E6E6E6"/>
      </w:rPr>
      <w:fldChar w:fldCharType="begin"/>
    </w:r>
    <w:r w:rsidR="00871D08" w:rsidRPr="281849C3">
      <w:rPr>
        <w:sz w:val="16"/>
        <w:szCs w:val="16"/>
      </w:rPr>
      <w:instrText xml:space="preserve"> PAGE   \* MERGEFORMAT </w:instrText>
    </w:r>
    <w:r w:rsidR="00871D08" w:rsidRPr="18191C43">
      <w:rPr>
        <w:color w:val="2B579A"/>
        <w:sz w:val="16"/>
        <w:szCs w:val="16"/>
        <w:shd w:val="clear" w:color="auto" w:fill="E6E6E6"/>
      </w:rPr>
      <w:fldChar w:fldCharType="separate"/>
    </w:r>
    <w:r>
      <w:rPr>
        <w:noProof/>
        <w:sz w:val="16"/>
        <w:szCs w:val="16"/>
      </w:rPr>
      <w:t>1</w:t>
    </w:r>
    <w:r w:rsidR="00871D08" w:rsidRPr="18191C43">
      <w:rPr>
        <w:noProof/>
        <w:sz w:val="16"/>
        <w:szCs w:val="16"/>
        <w:shd w:val="clear" w:color="auto" w:fill="E6E6E6"/>
      </w:rPr>
      <w:fldChar w:fldCharType="end"/>
    </w:r>
    <w:r w:rsidRPr="281849C3">
      <w:rPr>
        <w:sz w:val="16"/>
        <w:szCs w:val="16"/>
      </w:rPr>
      <w:t xml:space="preserve"> </w:t>
    </w:r>
    <w:r w:rsidRPr="281849C3">
      <w:rPr>
        <w:rFonts w:cs="Arial"/>
        <w:sz w:val="16"/>
        <w:szCs w:val="16"/>
      </w:rPr>
      <w:t>| Public</w:t>
    </w:r>
  </w:p>
  <w:p w14:paraId="5BD24F7B" w14:textId="77777777" w:rsidR="00871D08" w:rsidRDefault="00871D08" w:rsidP="281849C3">
    <w:pPr>
      <w:pStyle w:val="Footer"/>
      <w:rPr>
        <w:noProof/>
        <w:sz w:val="16"/>
        <w:szCs w:val="16"/>
      </w:rPr>
    </w:pPr>
  </w:p>
  <w:p w14:paraId="2E40130D" w14:textId="77777777" w:rsidR="00871D08" w:rsidRPr="006018E1" w:rsidRDefault="00871D08" w:rsidP="006018E1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C61CF" w14:textId="77777777" w:rsidR="00C15C46" w:rsidRDefault="00C15C46">
      <w:r>
        <w:separator/>
      </w:r>
    </w:p>
  </w:footnote>
  <w:footnote w:type="continuationSeparator" w:id="0">
    <w:p w14:paraId="4347412F" w14:textId="77777777" w:rsidR="00C15C46" w:rsidRDefault="00C15C46">
      <w:r>
        <w:continuationSeparator/>
      </w:r>
    </w:p>
  </w:footnote>
  <w:footnote w:type="continuationNotice" w:id="1">
    <w:p w14:paraId="536731B6" w14:textId="77777777" w:rsidR="00C15C46" w:rsidRDefault="00C15C46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9F0C8" w14:textId="77777777" w:rsidR="00871D08" w:rsidRDefault="00871D08">
    <w:pPr>
      <w:spacing w:before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2EDEE" w14:textId="77777777" w:rsidR="00871D08" w:rsidRDefault="00871D08">
    <w:pPr>
      <w:spacing w:before="0"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08A3F" w14:textId="77777777" w:rsidR="00871D08" w:rsidRPr="00A63057" w:rsidRDefault="00871D08" w:rsidP="00A63057">
    <w:r w:rsidRPr="00A36553">
      <w:rPr>
        <w:noProof/>
        <w:color w:val="2B579A"/>
        <w:shd w:val="clear" w:color="auto" w:fill="E6E6E6"/>
        <w:lang w:val="en-CA" w:eastAsia="en-CA"/>
      </w:rPr>
      <w:drawing>
        <wp:anchor distT="0" distB="0" distL="114300" distR="114300" simplePos="0" relativeHeight="251658240" behindDoc="1" locked="0" layoutInCell="1" allowOverlap="1" wp14:anchorId="5CFA34F6" wp14:editId="05CE9AE9">
          <wp:simplePos x="0" y="0"/>
          <wp:positionH relativeFrom="column">
            <wp:posOffset>5257690</wp:posOffset>
          </wp:positionH>
          <wp:positionV relativeFrom="paragraph">
            <wp:posOffset>256705</wp:posOffset>
          </wp:positionV>
          <wp:extent cx="828040" cy="467360"/>
          <wp:effectExtent l="0" t="0" r="0" b="8890"/>
          <wp:wrapNone/>
          <wp:docPr id="5" name="Image 5" descr="Bell compan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 descr="Bell company logo"/>
                  <pic:cNvPicPr/>
                </pic:nvPicPr>
                <pic:blipFill rotWithShape="1">
                  <a:blip r:embed="rId1"/>
                  <a:srcRect l="78234" t="8838" r="11016" b="86468"/>
                  <a:stretch/>
                </pic:blipFill>
                <pic:spPr bwMode="auto">
                  <a:xfrm>
                    <a:off x="0" y="0"/>
                    <a:ext cx="828040" cy="4673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36553">
      <w:rPr>
        <w:noProof/>
        <w:color w:val="2B579A"/>
        <w:shd w:val="clear" w:color="auto" w:fill="E6E6E6"/>
        <w:lang w:val="en-CA" w:eastAsia="en-CA"/>
      </w:rPr>
      <w:drawing>
        <wp:anchor distT="0" distB="0" distL="114300" distR="114300" simplePos="0" relativeHeight="251658241" behindDoc="1" locked="0" layoutInCell="1" allowOverlap="1" wp14:anchorId="62199271" wp14:editId="0A13E2EE">
          <wp:simplePos x="0" y="0"/>
          <wp:positionH relativeFrom="page">
            <wp:align>left</wp:align>
          </wp:positionH>
          <wp:positionV relativeFrom="paragraph">
            <wp:posOffset>-396875</wp:posOffset>
          </wp:positionV>
          <wp:extent cx="1092835" cy="1887855"/>
          <wp:effectExtent l="2540" t="0" r="0" b="0"/>
          <wp:wrapNone/>
          <wp:docPr id="6" name="Image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 rotWithShape="1">
                  <a:blip r:embed="rId2"/>
                  <a:srcRect r="85843" b="81105"/>
                  <a:stretch/>
                </pic:blipFill>
                <pic:spPr bwMode="auto">
                  <a:xfrm rot="5400000">
                    <a:off x="0" y="0"/>
                    <a:ext cx="1092835" cy="18878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vM+QXNHuRsKLS" int2:id="27Olms8g">
      <int2:state int2:value="Rejected" int2:type="AugLoop_Text_Critique"/>
    </int2:textHash>
    <int2:textHash int2:hashCode="xejDbz/tzam2JN" int2:id="8z1C5yyu">
      <int2:state int2:value="Rejected" int2:type="AugLoop_Text_Critique"/>
    </int2:textHash>
    <int2:textHash int2:hashCode="yPdn9fhjWuPZon" int2:id="982q861X">
      <int2:state int2:value="Rejected" int2:type="AugLoop_Text_Critique"/>
    </int2:textHash>
    <int2:textHash int2:hashCode="wCHTq0xpdPatvy" int2:id="GAlFPhGR">
      <int2:state int2:value="Rejected" int2:type="AugLoop_Text_Critique"/>
    </int2:textHash>
    <int2:textHash int2:hashCode="WzipRy7ocGYhMn" int2:id="OgcXyDrC">
      <int2:state int2:value="Rejected" int2:type="AugLoop_Text_Critique"/>
    </int2:textHash>
    <int2:textHash int2:hashCode="G2pF/O8XWBtNcT" int2:id="QtI1eigN">
      <int2:state int2:value="Rejected" int2:type="AugLoop_Text_Critique"/>
    </int2:textHash>
    <int2:textHash int2:hashCode="0a1zSF4jw+kamx" int2:id="U4RJrA3E">
      <int2:state int2:value="Rejected" int2:type="AugLoop_Text_Critique"/>
    </int2:textHash>
    <int2:textHash int2:hashCode="v3jXqOAVqWKVSe" int2:id="W6JxPZ5e">
      <int2:state int2:value="Rejected" int2:type="AugLoop_Text_Critique"/>
    </int2:textHash>
    <int2:textHash int2:hashCode="LFjN99aCjIJoM0" int2:id="YsIWftba">
      <int2:state int2:value="Rejected" int2:type="AugLoop_Text_Critique"/>
    </int2:textHash>
    <int2:textHash int2:hashCode="2zo/W7gBxPEMXS" int2:id="flgSBdhr">
      <int2:state int2:value="Rejected" int2:type="AugLoop_Text_Critique"/>
    </int2:textHash>
    <int2:textHash int2:hashCode="WyEO3PERIijfEe" int2:id="hKnT3Q4L">
      <int2:state int2:value="Rejected" int2:type="AugLoop_Text_Critique"/>
    </int2:textHash>
    <int2:textHash int2:hashCode="ohWxKS0N0l8njf" int2:id="l3qQ4Vwb">
      <int2:state int2:value="Rejected" int2:type="AugLoop_Text_Critique"/>
    </int2:textHash>
    <int2:textHash int2:hashCode="uPFkNKjFy67m1B" int2:id="lLjW32cs">
      <int2:state int2:value="Rejected" int2:type="AugLoop_Text_Critique"/>
    </int2:textHash>
    <int2:textHash int2:hashCode="M61oametauIula" int2:id="sxdwtgsr">
      <int2:state int2:value="Rejected" int2:type="AugLoop_Text_Critique"/>
    </int2:textHash>
    <int2:textHash int2:hashCode="0kVALkX7n+lcCc" int2:id="wVor7EAt">
      <int2:state int2:value="Rejected" int2:type="AugLoop_Text_Critique"/>
    </int2:textHash>
    <int2:textHash int2:hashCode="8WpQINEUHudjOx" int2:id="wdIPST4t">
      <int2:state int2:value="Rejected" int2:type="spell"/>
    </int2:textHash>
  </int2:observations>
  <int2:intelligenceSettings/>
  <int2:onDemandWorkflows>
    <int2:onDemandWorkflow int2:type="SimilarityCheck" int2:paragraphVersions="157B7623-77777777 3C6FD057-77777777 5CC2C0ED-77777777 28987937-4E554272 7C6F0420-77777777 49FE34F6-70356132 002A447F-42D33B20 3842AC97-77777777 788AF00E-597CF182 70E3F3EB-03554028 6AD213D1-184F2294 5E935AC0-06A2B0FE 5AFC7D20-030073C3 0A2F2A92-77777777 195035C5-39C36E43 6035A4FC-4D434011 0E7FC7A9-5FA44AB6 4BB912CF-5797B002 191A29B9-2F639302 1EC1905C-4536038D 6FC510D1-2CD15BCA 0DD67FFA-43235ED0 5A49C07B-1154E499 05785A41-77777777 28A40496-3AA70CB4 57CB43E5-46427077 24E1F4B7-15140BA8 32AC4583-69A7127E 19B57220-5C046966 67A94A99-40A12AC5 7756CA12-0EE534BA 7FF3EEDE-2FB2557A 43815696-7C693B1F 49A584EC-2FE0ECC6 0810CC05-39E7FD36 0D63059A-2F99533B 4BC9549D-264B51E3 3DDF89A7-14FC817D 0438762F-5F75BE2E 44EEE0DA-6278A01D 2144E5BA-124414ED 5F893EBA-77777777 55006ABD-77777777 104AA8A8-13EF6449 3B96DAFF-4AD3DC03 5A9188FF-77777777 1B2292A8-62A5B953 28611C2C-1069DDF4 3C458303-1505EC67 4E178A7D-77777777 37914635-71193E42 35BBE1F8-392B8AC6 7E31F911-715A56B7 6C463688-079DEF5C 634D296E-1B11C3CD 4968976E-77777777 12FA9EC5-6B4CD8E7 33A9AD0E-3D97E8C8 0F60C27D-7CCC21FA 1EB33DA2-77777777 37589FBE-011F3CE5 30C0575F-0FBA12CE 006D5915-534404B3 62844310-15D3A2B8 117368F6-4976FA8B 1C1709E2-73F4FC55 03E8475F-331FC4CA 0FF91127-6EE0EF20 6B67B71B-2FA6E8F6 6C4C1E5B-77777777 3F357E9F-77777777 02477374-77777777 0A24ECE1-77777777 45A02F02-77777777 629D12F8-77777777 3EEDA802-1077F0E2 3E532E7E-77777777 182B627B-77777777 536DBFD4-77777777 55B84A56-691AC088 1A08A441-77777777 58921160-77777777 76B17FD1-108B4EF2 45038FDC-77777777 34B2D5D8-77777777 4BC2A106-77777777 04A8500E-11CB1998 253EC082-672D25A0 736C08C6-4ACC4BF3 1299940F-1A8A91E1 28D1CE4E-510B2E18 29F8E834-77777777 4CF0D281-77777777 4DC880DE-56F6FF5B 2004B4F8-72CAB24E 28CB57C2-0F258951 1BF286DE-13E1B98B 422CC0E0-489AC906 49F01D21-23B7CE12 11414E7E-6BD9B693 116CEDE0-77777777 1AEE6366-17F0FCE9 4667FC4C-4146E286 076FE4FC-77777777 6AB046E6-77777777 079CDDF8-3B2343C9 27FC229A-0551288A 2FA2B34E-3906230E 0FC571B5-77777777 24A7F357-6222FE5A 5A2F0820-5F449AC1 5957A451-2F9E9164 166884C5-77777777 42BA4565-527344BC 7F0506A2-5A135D7C 7EDC77F9-77777777 1B89AC6C-77777777 0BA86083-77777777 558B3AAF-77777777 59573526-77777777 019ECA06-77777777 62B83730-77777777 502A1EB4-77777777 7AE8B94D-77777777 4D19BDFA-2EFABA27 29CD431C-77777777 12AF3CED-04CB759B 54D4A716-5F9F44C9 04C20FC8-77777777 0470C21E-0F6DB5F3 059E621E-132D5C0D 17BB7DBD-7F182BE7 0936574C-2BAB386E 5728E993-6849F1AB 5B2952F8-584421E6 61330F9C-181A1DA1 55CC5FE0-28FA06CE 7A3D119D-2CDACC6E 3EF7D95A-59D1C858 0081709A-503492B3 2E6CA9B8-704B3234 70C2A3BC-6DFAC778 0337BFBC-4E345EEA 5AB4DA52-0DE47449 34C740F3-03EF97D1 1E74C352-20893C97 701E8C7A-316A5695 381E72D0-7C56FBAF 4AFD9FCE-75603924 6535A64D-6198C07E 2680F4B5-3A020D5C 6F75D659-1BDB4AEC 18046EA4-0B70795C 4514D265-0DA627F0 5CD4ECD7-0F11B972 0441B92D-552421FF 42E3104D-294CF9D0 06433315-1466F27D 48ECA517-15E6E456 7CD18C21-246F5C76 24DD6F21-16FCFA0E 36C0376E-6C4CD9EA 06328E74-66E370DE 2F926CB7-075B6BBB 380FF86A-69DD10E2 40FEDAFF-246F5C76 6BC4E9B4-4591849E 0DC3F150-6C4CD9EA 02470A8B-45DC54DD 601ACCE2-2CC0DD79 6EA466E1-6D750B83 270D2764-0BA21B92 69241363-246F5C76 08F83807-1FE3429B 16CEF93B-16C8CBE0 572CA65E-095DA9EB 10C76954-46E423EF 723466F3-13288076 618EB6D6-606A71A1 4B31F943-6A63D381 0E416DF2-0660FF67 48A3919E-0422025B 7109C9CE-77777777 3031365F-77E32392 3606E084-4D49FEF0 6C8ECB32-77777777 52BCB0E5-04FFA9C5 5077A861-6ACAF106 5A8B27C2-727AFD4E 1DB8F7FD-70DE5F18 307DDBD1-6292F0EA 67669D51-77777777 66AE15B3-77777777 2C7CE1BE-166BA1C4 18DA163B-699A2319 13EF84B5-031043C0 5B2B0B0B-5BB3545F 28E1F625-71632F7B 21B293FF-69AA71BD 756E2423-35AF4005 1D6D5564-0829AC32 5F05A687-253464BF 60AE8B4D-04282108 304CFDEE-20A51A1C 65D0C8BE-63A505DC 144FAED7-378A75FD 5D92EDEE-77777777 43908A3F-77777777 3509F0C8-77777777 2145C8A1-37530229 182FBD8E-77777777 7BCF53E4-7AD4EEAC 5BD24F7B-77777777 2E40130D-77777777 7799371E-77777777"/>
  </int2:onDemandWorkflows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7550"/>
    <w:multiLevelType w:val="hybridMultilevel"/>
    <w:tmpl w:val="FFFFFFFF"/>
    <w:lvl w:ilvl="0" w:tplc="844AB222">
      <w:start w:val="1"/>
      <w:numFmt w:val="decimal"/>
      <w:lvlText w:val="%1."/>
      <w:lvlJc w:val="left"/>
      <w:pPr>
        <w:ind w:left="720" w:hanging="360"/>
      </w:pPr>
    </w:lvl>
    <w:lvl w:ilvl="1" w:tplc="320C5AA6">
      <w:start w:val="1"/>
      <w:numFmt w:val="lowerLetter"/>
      <w:lvlText w:val="%2."/>
      <w:lvlJc w:val="left"/>
      <w:pPr>
        <w:ind w:left="1440" w:hanging="360"/>
      </w:pPr>
    </w:lvl>
    <w:lvl w:ilvl="2" w:tplc="F18C1C2C">
      <w:start w:val="1"/>
      <w:numFmt w:val="lowerRoman"/>
      <w:lvlText w:val="%3."/>
      <w:lvlJc w:val="right"/>
      <w:pPr>
        <w:ind w:left="2160" w:hanging="180"/>
      </w:pPr>
    </w:lvl>
    <w:lvl w:ilvl="3" w:tplc="05C26248">
      <w:start w:val="1"/>
      <w:numFmt w:val="decimal"/>
      <w:lvlText w:val="%4."/>
      <w:lvlJc w:val="left"/>
      <w:pPr>
        <w:ind w:left="2880" w:hanging="360"/>
      </w:pPr>
    </w:lvl>
    <w:lvl w:ilvl="4" w:tplc="DAB8551C">
      <w:start w:val="1"/>
      <w:numFmt w:val="lowerLetter"/>
      <w:lvlText w:val="%5."/>
      <w:lvlJc w:val="left"/>
      <w:pPr>
        <w:ind w:left="3600" w:hanging="360"/>
      </w:pPr>
    </w:lvl>
    <w:lvl w:ilvl="5" w:tplc="81D0954C">
      <w:start w:val="1"/>
      <w:numFmt w:val="lowerRoman"/>
      <w:lvlText w:val="%6."/>
      <w:lvlJc w:val="right"/>
      <w:pPr>
        <w:ind w:left="4320" w:hanging="180"/>
      </w:pPr>
    </w:lvl>
    <w:lvl w:ilvl="6" w:tplc="EB7CA33E">
      <w:start w:val="1"/>
      <w:numFmt w:val="decimal"/>
      <w:lvlText w:val="%7."/>
      <w:lvlJc w:val="left"/>
      <w:pPr>
        <w:ind w:left="5040" w:hanging="360"/>
      </w:pPr>
    </w:lvl>
    <w:lvl w:ilvl="7" w:tplc="17849E5A">
      <w:start w:val="1"/>
      <w:numFmt w:val="lowerLetter"/>
      <w:lvlText w:val="%8."/>
      <w:lvlJc w:val="left"/>
      <w:pPr>
        <w:ind w:left="5760" w:hanging="360"/>
      </w:pPr>
    </w:lvl>
    <w:lvl w:ilvl="8" w:tplc="4D88DB2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6B242"/>
    <w:multiLevelType w:val="hybridMultilevel"/>
    <w:tmpl w:val="FFFFFFFF"/>
    <w:lvl w:ilvl="0" w:tplc="7FF08950">
      <w:start w:val="1"/>
      <w:numFmt w:val="decimal"/>
      <w:lvlText w:val="%1."/>
      <w:lvlJc w:val="left"/>
      <w:pPr>
        <w:ind w:left="1440" w:hanging="360"/>
      </w:pPr>
    </w:lvl>
    <w:lvl w:ilvl="1" w:tplc="47AC03C4">
      <w:start w:val="1"/>
      <w:numFmt w:val="lowerLetter"/>
      <w:lvlText w:val="%2."/>
      <w:lvlJc w:val="left"/>
      <w:pPr>
        <w:ind w:left="2160" w:hanging="360"/>
      </w:pPr>
    </w:lvl>
    <w:lvl w:ilvl="2" w:tplc="CD4441F4">
      <w:start w:val="1"/>
      <w:numFmt w:val="lowerRoman"/>
      <w:lvlText w:val="%3."/>
      <w:lvlJc w:val="right"/>
      <w:pPr>
        <w:ind w:left="2880" w:hanging="180"/>
      </w:pPr>
    </w:lvl>
    <w:lvl w:ilvl="3" w:tplc="A18C04E6">
      <w:start w:val="1"/>
      <w:numFmt w:val="decimal"/>
      <w:lvlText w:val="%4."/>
      <w:lvlJc w:val="left"/>
      <w:pPr>
        <w:ind w:left="3600" w:hanging="360"/>
      </w:pPr>
    </w:lvl>
    <w:lvl w:ilvl="4" w:tplc="261ED09A">
      <w:start w:val="1"/>
      <w:numFmt w:val="lowerLetter"/>
      <w:lvlText w:val="%5."/>
      <w:lvlJc w:val="left"/>
      <w:pPr>
        <w:ind w:left="4320" w:hanging="360"/>
      </w:pPr>
    </w:lvl>
    <w:lvl w:ilvl="5" w:tplc="193EE998">
      <w:start w:val="1"/>
      <w:numFmt w:val="lowerRoman"/>
      <w:lvlText w:val="%6."/>
      <w:lvlJc w:val="right"/>
      <w:pPr>
        <w:ind w:left="5040" w:hanging="180"/>
      </w:pPr>
    </w:lvl>
    <w:lvl w:ilvl="6" w:tplc="F0C69FF8">
      <w:start w:val="1"/>
      <w:numFmt w:val="decimal"/>
      <w:lvlText w:val="%7."/>
      <w:lvlJc w:val="left"/>
      <w:pPr>
        <w:ind w:left="5760" w:hanging="360"/>
      </w:pPr>
    </w:lvl>
    <w:lvl w:ilvl="7" w:tplc="9DF8D9D6">
      <w:start w:val="1"/>
      <w:numFmt w:val="lowerLetter"/>
      <w:lvlText w:val="%8."/>
      <w:lvlJc w:val="left"/>
      <w:pPr>
        <w:ind w:left="6480" w:hanging="360"/>
      </w:pPr>
    </w:lvl>
    <w:lvl w:ilvl="8" w:tplc="6E5AF5CC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1C21D8A"/>
    <w:multiLevelType w:val="multilevel"/>
    <w:tmpl w:val="6AA010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57E6996"/>
    <w:multiLevelType w:val="multilevel"/>
    <w:tmpl w:val="DB4C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6E568F"/>
    <w:multiLevelType w:val="multilevel"/>
    <w:tmpl w:val="DA44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923E33"/>
    <w:multiLevelType w:val="multilevel"/>
    <w:tmpl w:val="6E4A7A52"/>
    <w:lvl w:ilvl="0">
      <w:start w:val="1"/>
      <w:numFmt w:val="bullet"/>
      <w:lvlText w:val=""/>
      <w:lvlJc w:val="left"/>
      <w:pPr>
        <w:ind w:left="1171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1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11" w:hanging="1800"/>
      </w:pPr>
      <w:rPr>
        <w:rFonts w:hint="default"/>
      </w:rPr>
    </w:lvl>
  </w:abstractNum>
  <w:abstractNum w:abstractNumId="6" w15:restartNumberingAfterBreak="0">
    <w:nsid w:val="19593202"/>
    <w:multiLevelType w:val="multilevel"/>
    <w:tmpl w:val="81BC7FA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2833EA2"/>
    <w:multiLevelType w:val="hybridMultilevel"/>
    <w:tmpl w:val="1E46B4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EB23AC"/>
    <w:multiLevelType w:val="hybridMultilevel"/>
    <w:tmpl w:val="7C08C0C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D6C5495"/>
    <w:multiLevelType w:val="hybridMultilevel"/>
    <w:tmpl w:val="E3BEAF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D81229"/>
    <w:multiLevelType w:val="multilevel"/>
    <w:tmpl w:val="6AA010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7190BE9"/>
    <w:multiLevelType w:val="multilevel"/>
    <w:tmpl w:val="371C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D65F1F"/>
    <w:multiLevelType w:val="hybridMultilevel"/>
    <w:tmpl w:val="EE3C18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0A19BF"/>
    <w:multiLevelType w:val="hybridMultilevel"/>
    <w:tmpl w:val="B2D8BA5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F1260E2"/>
    <w:multiLevelType w:val="hybridMultilevel"/>
    <w:tmpl w:val="0044671C"/>
    <w:lvl w:ilvl="0" w:tplc="0ADACC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76C1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D601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E0C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F4EC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A255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A26B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B6B1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4A48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311FE3"/>
    <w:multiLevelType w:val="hybridMultilevel"/>
    <w:tmpl w:val="FFFFFFFF"/>
    <w:lvl w:ilvl="0" w:tplc="D28AA354">
      <w:start w:val="1"/>
      <w:numFmt w:val="decimal"/>
      <w:lvlText w:val="%1."/>
      <w:lvlJc w:val="left"/>
      <w:pPr>
        <w:ind w:left="720" w:hanging="360"/>
      </w:pPr>
    </w:lvl>
    <w:lvl w:ilvl="1" w:tplc="438A717A">
      <w:start w:val="1"/>
      <w:numFmt w:val="lowerLetter"/>
      <w:lvlText w:val="%2."/>
      <w:lvlJc w:val="left"/>
      <w:pPr>
        <w:ind w:left="1440" w:hanging="360"/>
      </w:pPr>
    </w:lvl>
    <w:lvl w:ilvl="2" w:tplc="BF1E80AA">
      <w:start w:val="1"/>
      <w:numFmt w:val="lowerRoman"/>
      <w:lvlText w:val="%3."/>
      <w:lvlJc w:val="right"/>
      <w:pPr>
        <w:ind w:left="2160" w:hanging="180"/>
      </w:pPr>
    </w:lvl>
    <w:lvl w:ilvl="3" w:tplc="A0CE8E24">
      <w:start w:val="1"/>
      <w:numFmt w:val="decimal"/>
      <w:lvlText w:val="%4."/>
      <w:lvlJc w:val="left"/>
      <w:pPr>
        <w:ind w:left="2880" w:hanging="360"/>
      </w:pPr>
    </w:lvl>
    <w:lvl w:ilvl="4" w:tplc="6C0201F2">
      <w:start w:val="1"/>
      <w:numFmt w:val="lowerLetter"/>
      <w:lvlText w:val="%5."/>
      <w:lvlJc w:val="left"/>
      <w:pPr>
        <w:ind w:left="3600" w:hanging="360"/>
      </w:pPr>
    </w:lvl>
    <w:lvl w:ilvl="5" w:tplc="2272D6A0">
      <w:start w:val="1"/>
      <w:numFmt w:val="lowerRoman"/>
      <w:lvlText w:val="%6."/>
      <w:lvlJc w:val="right"/>
      <w:pPr>
        <w:ind w:left="4320" w:hanging="180"/>
      </w:pPr>
    </w:lvl>
    <w:lvl w:ilvl="6" w:tplc="597EC430">
      <w:start w:val="1"/>
      <w:numFmt w:val="decimal"/>
      <w:lvlText w:val="%7."/>
      <w:lvlJc w:val="left"/>
      <w:pPr>
        <w:ind w:left="5040" w:hanging="360"/>
      </w:pPr>
    </w:lvl>
    <w:lvl w:ilvl="7" w:tplc="F556968E">
      <w:start w:val="1"/>
      <w:numFmt w:val="lowerLetter"/>
      <w:lvlText w:val="%8."/>
      <w:lvlJc w:val="left"/>
      <w:pPr>
        <w:ind w:left="5760" w:hanging="360"/>
      </w:pPr>
    </w:lvl>
    <w:lvl w:ilvl="8" w:tplc="29FC02D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738C1E"/>
    <w:multiLevelType w:val="hybridMultilevel"/>
    <w:tmpl w:val="1DDAADBA"/>
    <w:lvl w:ilvl="0" w:tplc="2CA0718A">
      <w:start w:val="1"/>
      <w:numFmt w:val="decimal"/>
      <w:lvlText w:val="%1."/>
      <w:lvlJc w:val="left"/>
      <w:pPr>
        <w:ind w:left="720" w:hanging="360"/>
      </w:pPr>
    </w:lvl>
    <w:lvl w:ilvl="1" w:tplc="53DEE3FE">
      <w:start w:val="1"/>
      <w:numFmt w:val="lowerLetter"/>
      <w:lvlText w:val="%2."/>
      <w:lvlJc w:val="left"/>
      <w:pPr>
        <w:ind w:left="1440" w:hanging="360"/>
      </w:pPr>
    </w:lvl>
    <w:lvl w:ilvl="2" w:tplc="34CE1C60">
      <w:start w:val="1"/>
      <w:numFmt w:val="lowerRoman"/>
      <w:lvlText w:val="%3."/>
      <w:lvlJc w:val="right"/>
      <w:pPr>
        <w:ind w:left="2160" w:hanging="180"/>
      </w:pPr>
    </w:lvl>
    <w:lvl w:ilvl="3" w:tplc="E3ACFE3E">
      <w:start w:val="1"/>
      <w:numFmt w:val="decimal"/>
      <w:lvlText w:val="%4."/>
      <w:lvlJc w:val="left"/>
      <w:pPr>
        <w:ind w:left="2880" w:hanging="360"/>
      </w:pPr>
    </w:lvl>
    <w:lvl w:ilvl="4" w:tplc="47BE9FFE">
      <w:start w:val="1"/>
      <w:numFmt w:val="lowerLetter"/>
      <w:lvlText w:val="%5."/>
      <w:lvlJc w:val="left"/>
      <w:pPr>
        <w:ind w:left="3600" w:hanging="360"/>
      </w:pPr>
    </w:lvl>
    <w:lvl w:ilvl="5" w:tplc="7B6C593A">
      <w:start w:val="1"/>
      <w:numFmt w:val="lowerRoman"/>
      <w:lvlText w:val="%6."/>
      <w:lvlJc w:val="right"/>
      <w:pPr>
        <w:ind w:left="4320" w:hanging="180"/>
      </w:pPr>
    </w:lvl>
    <w:lvl w:ilvl="6" w:tplc="57ACCACA">
      <w:start w:val="1"/>
      <w:numFmt w:val="decimal"/>
      <w:lvlText w:val="%7."/>
      <w:lvlJc w:val="left"/>
      <w:pPr>
        <w:ind w:left="5040" w:hanging="360"/>
      </w:pPr>
    </w:lvl>
    <w:lvl w:ilvl="7" w:tplc="3086F9CC">
      <w:start w:val="1"/>
      <w:numFmt w:val="lowerLetter"/>
      <w:lvlText w:val="%8."/>
      <w:lvlJc w:val="left"/>
      <w:pPr>
        <w:ind w:left="5760" w:hanging="360"/>
      </w:pPr>
    </w:lvl>
    <w:lvl w:ilvl="8" w:tplc="ADAC320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C52600"/>
    <w:multiLevelType w:val="multilevel"/>
    <w:tmpl w:val="6AA010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4D044C58"/>
    <w:multiLevelType w:val="hybridMultilevel"/>
    <w:tmpl w:val="459839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8476D"/>
    <w:multiLevelType w:val="hybridMultilevel"/>
    <w:tmpl w:val="627A73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8A8A37B6">
      <w:start w:val="1"/>
      <w:numFmt w:val="lowerLetter"/>
      <w:lvlText w:val="%2."/>
      <w:lvlJc w:val="left"/>
      <w:pPr>
        <w:ind w:left="1440" w:hanging="360"/>
      </w:pPr>
    </w:lvl>
    <w:lvl w:ilvl="2" w:tplc="BEA4123E">
      <w:start w:val="1"/>
      <w:numFmt w:val="lowerRoman"/>
      <w:lvlText w:val="%3."/>
      <w:lvlJc w:val="right"/>
      <w:pPr>
        <w:ind w:left="2160" w:hanging="180"/>
      </w:pPr>
    </w:lvl>
    <w:lvl w:ilvl="3" w:tplc="493E59F2">
      <w:start w:val="1"/>
      <w:numFmt w:val="decimal"/>
      <w:lvlText w:val="%4."/>
      <w:lvlJc w:val="left"/>
      <w:pPr>
        <w:ind w:left="2880" w:hanging="360"/>
      </w:pPr>
    </w:lvl>
    <w:lvl w:ilvl="4" w:tplc="EAE61E5E">
      <w:start w:val="1"/>
      <w:numFmt w:val="lowerLetter"/>
      <w:lvlText w:val="%5."/>
      <w:lvlJc w:val="left"/>
      <w:pPr>
        <w:ind w:left="3600" w:hanging="360"/>
      </w:pPr>
    </w:lvl>
    <w:lvl w:ilvl="5" w:tplc="48E2812C">
      <w:start w:val="1"/>
      <w:numFmt w:val="lowerRoman"/>
      <w:lvlText w:val="%6."/>
      <w:lvlJc w:val="right"/>
      <w:pPr>
        <w:ind w:left="4320" w:hanging="180"/>
      </w:pPr>
    </w:lvl>
    <w:lvl w:ilvl="6" w:tplc="EC82EE2A">
      <w:start w:val="1"/>
      <w:numFmt w:val="decimal"/>
      <w:lvlText w:val="%7."/>
      <w:lvlJc w:val="left"/>
      <w:pPr>
        <w:ind w:left="5040" w:hanging="360"/>
      </w:pPr>
    </w:lvl>
    <w:lvl w:ilvl="7" w:tplc="42868A74">
      <w:start w:val="1"/>
      <w:numFmt w:val="lowerLetter"/>
      <w:lvlText w:val="%8."/>
      <w:lvlJc w:val="left"/>
      <w:pPr>
        <w:ind w:left="5760" w:hanging="360"/>
      </w:pPr>
    </w:lvl>
    <w:lvl w:ilvl="8" w:tplc="F36071D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1858FA"/>
    <w:multiLevelType w:val="hybridMultilevel"/>
    <w:tmpl w:val="FFAAC6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D74690"/>
    <w:multiLevelType w:val="hybridMultilevel"/>
    <w:tmpl w:val="FFFFFFFF"/>
    <w:lvl w:ilvl="0" w:tplc="0A06CC8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6D820E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AC0E30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B9E6C3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10E3E7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A38CB9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C6A8D8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ED66FC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C1025B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B96739D"/>
    <w:multiLevelType w:val="hybridMultilevel"/>
    <w:tmpl w:val="66706A98"/>
    <w:lvl w:ilvl="0" w:tplc="BF4C5E5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B2894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E6FE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12F7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EA73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6244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9CAF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9666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9AF1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1526A8"/>
    <w:multiLevelType w:val="multilevel"/>
    <w:tmpl w:val="C1DEF736"/>
    <w:lvl w:ilvl="0">
      <w:start w:val="1"/>
      <w:numFmt w:val="bullet"/>
      <w:lvlText w:val=""/>
      <w:lvlJc w:val="left"/>
      <w:pPr>
        <w:ind w:left="1171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5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11" w:hanging="1800"/>
      </w:pPr>
      <w:rPr>
        <w:rFonts w:hint="default"/>
      </w:rPr>
    </w:lvl>
  </w:abstractNum>
  <w:abstractNum w:abstractNumId="24" w15:restartNumberingAfterBreak="0">
    <w:nsid w:val="60CDBEA7"/>
    <w:multiLevelType w:val="hybridMultilevel"/>
    <w:tmpl w:val="BE1A9888"/>
    <w:lvl w:ilvl="0" w:tplc="1B0E61AC">
      <w:start w:val="1"/>
      <w:numFmt w:val="decimal"/>
      <w:lvlText w:val="%1."/>
      <w:lvlJc w:val="left"/>
      <w:pPr>
        <w:ind w:left="720" w:hanging="360"/>
      </w:pPr>
    </w:lvl>
    <w:lvl w:ilvl="1" w:tplc="70D29F6C">
      <w:start w:val="1"/>
      <w:numFmt w:val="lowerLetter"/>
      <w:lvlText w:val="%2."/>
      <w:lvlJc w:val="left"/>
      <w:pPr>
        <w:ind w:left="1440" w:hanging="360"/>
      </w:pPr>
    </w:lvl>
    <w:lvl w:ilvl="2" w:tplc="7DB8759C">
      <w:start w:val="1"/>
      <w:numFmt w:val="lowerRoman"/>
      <w:lvlText w:val="%3."/>
      <w:lvlJc w:val="right"/>
      <w:pPr>
        <w:ind w:left="2160" w:hanging="180"/>
      </w:pPr>
    </w:lvl>
    <w:lvl w:ilvl="3" w:tplc="72E6584A">
      <w:start w:val="1"/>
      <w:numFmt w:val="decimal"/>
      <w:lvlText w:val="%4."/>
      <w:lvlJc w:val="left"/>
      <w:pPr>
        <w:ind w:left="2880" w:hanging="360"/>
      </w:pPr>
    </w:lvl>
    <w:lvl w:ilvl="4" w:tplc="63A2A4FA">
      <w:start w:val="1"/>
      <w:numFmt w:val="lowerLetter"/>
      <w:lvlText w:val="%5."/>
      <w:lvlJc w:val="left"/>
      <w:pPr>
        <w:ind w:left="3600" w:hanging="360"/>
      </w:pPr>
    </w:lvl>
    <w:lvl w:ilvl="5" w:tplc="AEA6A48A">
      <w:start w:val="1"/>
      <w:numFmt w:val="lowerRoman"/>
      <w:lvlText w:val="%6."/>
      <w:lvlJc w:val="right"/>
      <w:pPr>
        <w:ind w:left="4320" w:hanging="180"/>
      </w:pPr>
    </w:lvl>
    <w:lvl w:ilvl="6" w:tplc="B3C2D1A8">
      <w:start w:val="1"/>
      <w:numFmt w:val="decimal"/>
      <w:lvlText w:val="%7."/>
      <w:lvlJc w:val="left"/>
      <w:pPr>
        <w:ind w:left="5040" w:hanging="360"/>
      </w:pPr>
    </w:lvl>
    <w:lvl w:ilvl="7" w:tplc="8FAC619E">
      <w:start w:val="1"/>
      <w:numFmt w:val="lowerLetter"/>
      <w:lvlText w:val="%8."/>
      <w:lvlJc w:val="left"/>
      <w:pPr>
        <w:ind w:left="5760" w:hanging="360"/>
      </w:pPr>
    </w:lvl>
    <w:lvl w:ilvl="8" w:tplc="5C2A151A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2A392E"/>
    <w:multiLevelType w:val="hybridMultilevel"/>
    <w:tmpl w:val="D6589404"/>
    <w:lvl w:ilvl="0" w:tplc="AD4E0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0858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20C4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0EF5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8CA1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4646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64F1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10FC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0406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762DDF"/>
    <w:multiLevelType w:val="multilevel"/>
    <w:tmpl w:val="F5A0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7E3357F"/>
    <w:multiLevelType w:val="hybridMultilevel"/>
    <w:tmpl w:val="8C482158"/>
    <w:lvl w:ilvl="0" w:tplc="970064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0492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DC39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BE9A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5A3E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90C3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3A5E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DC6E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B492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BC575F"/>
    <w:multiLevelType w:val="multilevel"/>
    <w:tmpl w:val="6E4A7A52"/>
    <w:lvl w:ilvl="0">
      <w:start w:val="1"/>
      <w:numFmt w:val="bullet"/>
      <w:lvlText w:val=""/>
      <w:lvlJc w:val="left"/>
      <w:pPr>
        <w:ind w:left="1171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1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11" w:hanging="1800"/>
      </w:pPr>
      <w:rPr>
        <w:rFonts w:hint="default"/>
      </w:rPr>
    </w:lvl>
  </w:abstractNum>
  <w:abstractNum w:abstractNumId="29" w15:restartNumberingAfterBreak="0">
    <w:nsid w:val="70436279"/>
    <w:multiLevelType w:val="hybridMultilevel"/>
    <w:tmpl w:val="8E9A1826"/>
    <w:lvl w:ilvl="0" w:tplc="B8401DA0">
      <w:start w:val="1"/>
      <w:numFmt w:val="decimal"/>
      <w:lvlText w:val="%1."/>
      <w:lvlJc w:val="left"/>
      <w:pPr>
        <w:ind w:left="720" w:hanging="360"/>
      </w:pPr>
    </w:lvl>
    <w:lvl w:ilvl="1" w:tplc="EF5E84AA">
      <w:start w:val="1"/>
      <w:numFmt w:val="lowerLetter"/>
      <w:lvlText w:val="%2."/>
      <w:lvlJc w:val="left"/>
      <w:pPr>
        <w:ind w:left="1440" w:hanging="360"/>
      </w:pPr>
    </w:lvl>
    <w:lvl w:ilvl="2" w:tplc="EB80220A">
      <w:start w:val="1"/>
      <w:numFmt w:val="lowerRoman"/>
      <w:lvlText w:val="%3."/>
      <w:lvlJc w:val="right"/>
      <w:pPr>
        <w:ind w:left="2160" w:hanging="180"/>
      </w:pPr>
    </w:lvl>
    <w:lvl w:ilvl="3" w:tplc="3EA24450">
      <w:start w:val="1"/>
      <w:numFmt w:val="decimal"/>
      <w:lvlText w:val="%4."/>
      <w:lvlJc w:val="left"/>
      <w:pPr>
        <w:ind w:left="2880" w:hanging="360"/>
      </w:pPr>
    </w:lvl>
    <w:lvl w:ilvl="4" w:tplc="3350FB36">
      <w:start w:val="1"/>
      <w:numFmt w:val="lowerLetter"/>
      <w:lvlText w:val="%5."/>
      <w:lvlJc w:val="left"/>
      <w:pPr>
        <w:ind w:left="3600" w:hanging="360"/>
      </w:pPr>
    </w:lvl>
    <w:lvl w:ilvl="5" w:tplc="F93C1FCA">
      <w:start w:val="1"/>
      <w:numFmt w:val="lowerRoman"/>
      <w:lvlText w:val="%6."/>
      <w:lvlJc w:val="right"/>
      <w:pPr>
        <w:ind w:left="4320" w:hanging="180"/>
      </w:pPr>
    </w:lvl>
    <w:lvl w:ilvl="6" w:tplc="E6C6E3DE">
      <w:start w:val="1"/>
      <w:numFmt w:val="decimal"/>
      <w:lvlText w:val="%7."/>
      <w:lvlJc w:val="left"/>
      <w:pPr>
        <w:ind w:left="5040" w:hanging="360"/>
      </w:pPr>
    </w:lvl>
    <w:lvl w:ilvl="7" w:tplc="6898FD80">
      <w:start w:val="1"/>
      <w:numFmt w:val="lowerLetter"/>
      <w:lvlText w:val="%8."/>
      <w:lvlJc w:val="left"/>
      <w:pPr>
        <w:ind w:left="5760" w:hanging="360"/>
      </w:pPr>
    </w:lvl>
    <w:lvl w:ilvl="8" w:tplc="C1542CE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7656BB"/>
    <w:multiLevelType w:val="hybridMultilevel"/>
    <w:tmpl w:val="94D2C720"/>
    <w:lvl w:ilvl="0" w:tplc="A5BA60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A2969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44A52C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7AC3B5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3D6169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EC6EE5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3DA6D2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B145AD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E65C0B2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3401EDF"/>
    <w:multiLevelType w:val="hybridMultilevel"/>
    <w:tmpl w:val="F1388E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666C5A"/>
    <w:multiLevelType w:val="hybridMultilevel"/>
    <w:tmpl w:val="FFFFFFFF"/>
    <w:lvl w:ilvl="0" w:tplc="77D235B2">
      <w:start w:val="1"/>
      <w:numFmt w:val="decimal"/>
      <w:lvlText w:val="%1."/>
      <w:lvlJc w:val="left"/>
      <w:pPr>
        <w:ind w:left="720" w:hanging="360"/>
      </w:pPr>
    </w:lvl>
    <w:lvl w:ilvl="1" w:tplc="34F4DA18">
      <w:start w:val="1"/>
      <w:numFmt w:val="lowerLetter"/>
      <w:lvlText w:val="%2."/>
      <w:lvlJc w:val="left"/>
      <w:pPr>
        <w:ind w:left="1440" w:hanging="360"/>
      </w:pPr>
    </w:lvl>
    <w:lvl w:ilvl="2" w:tplc="4C3AA28A">
      <w:start w:val="1"/>
      <w:numFmt w:val="lowerRoman"/>
      <w:lvlText w:val="%3."/>
      <w:lvlJc w:val="right"/>
      <w:pPr>
        <w:ind w:left="2160" w:hanging="180"/>
      </w:pPr>
    </w:lvl>
    <w:lvl w:ilvl="3" w:tplc="09100BC0">
      <w:start w:val="1"/>
      <w:numFmt w:val="decimal"/>
      <w:lvlText w:val="%4."/>
      <w:lvlJc w:val="left"/>
      <w:pPr>
        <w:ind w:left="2880" w:hanging="360"/>
      </w:pPr>
    </w:lvl>
    <w:lvl w:ilvl="4" w:tplc="09823B6E">
      <w:start w:val="1"/>
      <w:numFmt w:val="lowerLetter"/>
      <w:lvlText w:val="%5."/>
      <w:lvlJc w:val="left"/>
      <w:pPr>
        <w:ind w:left="3600" w:hanging="360"/>
      </w:pPr>
    </w:lvl>
    <w:lvl w:ilvl="5" w:tplc="6B2E2178">
      <w:start w:val="1"/>
      <w:numFmt w:val="lowerRoman"/>
      <w:lvlText w:val="%6."/>
      <w:lvlJc w:val="right"/>
      <w:pPr>
        <w:ind w:left="4320" w:hanging="180"/>
      </w:pPr>
    </w:lvl>
    <w:lvl w:ilvl="6" w:tplc="6E3A191E">
      <w:start w:val="1"/>
      <w:numFmt w:val="decimal"/>
      <w:lvlText w:val="%7."/>
      <w:lvlJc w:val="left"/>
      <w:pPr>
        <w:ind w:left="5040" w:hanging="360"/>
      </w:pPr>
    </w:lvl>
    <w:lvl w:ilvl="7" w:tplc="0ADCD70E">
      <w:start w:val="1"/>
      <w:numFmt w:val="lowerLetter"/>
      <w:lvlText w:val="%8."/>
      <w:lvlJc w:val="left"/>
      <w:pPr>
        <w:ind w:left="5760" w:hanging="360"/>
      </w:pPr>
    </w:lvl>
    <w:lvl w:ilvl="8" w:tplc="D304CB9E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0562F9"/>
    <w:multiLevelType w:val="multilevel"/>
    <w:tmpl w:val="5970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0960621">
    <w:abstractNumId w:val="21"/>
  </w:num>
  <w:num w:numId="2" w16cid:durableId="69928496">
    <w:abstractNumId w:val="27"/>
  </w:num>
  <w:num w:numId="3" w16cid:durableId="1487281856">
    <w:abstractNumId w:val="16"/>
  </w:num>
  <w:num w:numId="4" w16cid:durableId="153303595">
    <w:abstractNumId w:val="24"/>
  </w:num>
  <w:num w:numId="5" w16cid:durableId="1942495846">
    <w:abstractNumId w:val="22"/>
  </w:num>
  <w:num w:numId="6" w16cid:durableId="1992362966">
    <w:abstractNumId w:val="19"/>
  </w:num>
  <w:num w:numId="7" w16cid:durableId="599067354">
    <w:abstractNumId w:val="29"/>
  </w:num>
  <w:num w:numId="8" w16cid:durableId="861550231">
    <w:abstractNumId w:val="30"/>
  </w:num>
  <w:num w:numId="9" w16cid:durableId="138575595">
    <w:abstractNumId w:val="25"/>
  </w:num>
  <w:num w:numId="10" w16cid:durableId="1891574213">
    <w:abstractNumId w:val="14"/>
  </w:num>
  <w:num w:numId="11" w16cid:durableId="1202129979">
    <w:abstractNumId w:val="31"/>
  </w:num>
  <w:num w:numId="12" w16cid:durableId="833374403">
    <w:abstractNumId w:val="7"/>
  </w:num>
  <w:num w:numId="13" w16cid:durableId="1017779322">
    <w:abstractNumId w:val="18"/>
  </w:num>
  <w:num w:numId="14" w16cid:durableId="874199585">
    <w:abstractNumId w:val="12"/>
  </w:num>
  <w:num w:numId="15" w16cid:durableId="1668902301">
    <w:abstractNumId w:val="3"/>
  </w:num>
  <w:num w:numId="16" w16cid:durableId="453403070">
    <w:abstractNumId w:val="26"/>
  </w:num>
  <w:num w:numId="17" w16cid:durableId="1063606657">
    <w:abstractNumId w:val="4"/>
  </w:num>
  <w:num w:numId="18" w16cid:durableId="351304189">
    <w:abstractNumId w:val="33"/>
  </w:num>
  <w:num w:numId="19" w16cid:durableId="477916234">
    <w:abstractNumId w:val="11"/>
  </w:num>
  <w:num w:numId="20" w16cid:durableId="56824429">
    <w:abstractNumId w:val="1"/>
  </w:num>
  <w:num w:numId="21" w16cid:durableId="883755276">
    <w:abstractNumId w:val="15"/>
  </w:num>
  <w:num w:numId="22" w16cid:durableId="1714380784">
    <w:abstractNumId w:val="32"/>
  </w:num>
  <w:num w:numId="23" w16cid:durableId="1097557038">
    <w:abstractNumId w:val="0"/>
  </w:num>
  <w:num w:numId="24" w16cid:durableId="2059014608">
    <w:abstractNumId w:val="17"/>
  </w:num>
  <w:num w:numId="25" w16cid:durableId="876771061">
    <w:abstractNumId w:val="20"/>
  </w:num>
  <w:num w:numId="26" w16cid:durableId="541864623">
    <w:abstractNumId w:val="9"/>
  </w:num>
  <w:num w:numId="27" w16cid:durableId="1190492920">
    <w:abstractNumId w:val="13"/>
  </w:num>
  <w:num w:numId="28" w16cid:durableId="1363437949">
    <w:abstractNumId w:val="10"/>
  </w:num>
  <w:num w:numId="29" w16cid:durableId="1633056309">
    <w:abstractNumId w:val="8"/>
  </w:num>
  <w:num w:numId="30" w16cid:durableId="1575582571">
    <w:abstractNumId w:val="2"/>
  </w:num>
  <w:num w:numId="31" w16cid:durableId="1763795010">
    <w:abstractNumId w:val="6"/>
  </w:num>
  <w:num w:numId="32" w16cid:durableId="1587811937">
    <w:abstractNumId w:val="5"/>
  </w:num>
  <w:num w:numId="33" w16cid:durableId="1232694585">
    <w:abstractNumId w:val="28"/>
  </w:num>
  <w:num w:numId="34" w16cid:durableId="1125922945">
    <w:abstractNumId w:val="23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ang, Shuo">
    <w15:presenceInfo w15:providerId="AD" w15:userId="S::shuo.wang@bell.ca::1b8ed0a5-1ca2-45a9-805b-cb95b477c6b5"/>
  </w15:person>
  <w15:person w15:author="Malan, Robert">
    <w15:presenceInfo w15:providerId="AD" w15:userId="S::robert.malan@bell.ca::ee21b32e-9903-4e9d-8907-2b1c045b872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n-CA" w:vendorID="64" w:dllVersion="0" w:nlCheck="1" w:checkStyle="0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nforcement="0"/>
  <w:autoFormatOverride/>
  <w:styleLockTheme/>
  <w:styleLockQFSet/>
  <w:defaultTabStop w:val="28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FAB"/>
    <w:rsid w:val="000000A6"/>
    <w:rsid w:val="00000211"/>
    <w:rsid w:val="000004B7"/>
    <w:rsid w:val="000006F5"/>
    <w:rsid w:val="00000997"/>
    <w:rsid w:val="000009D6"/>
    <w:rsid w:val="00000BA9"/>
    <w:rsid w:val="00000D78"/>
    <w:rsid w:val="00000EC5"/>
    <w:rsid w:val="00001512"/>
    <w:rsid w:val="00001677"/>
    <w:rsid w:val="00001758"/>
    <w:rsid w:val="0000193C"/>
    <w:rsid w:val="000019CF"/>
    <w:rsid w:val="00001A03"/>
    <w:rsid w:val="00001C0F"/>
    <w:rsid w:val="0000228A"/>
    <w:rsid w:val="00002583"/>
    <w:rsid w:val="000026D2"/>
    <w:rsid w:val="00002823"/>
    <w:rsid w:val="00002955"/>
    <w:rsid w:val="00002AA8"/>
    <w:rsid w:val="00002ACD"/>
    <w:rsid w:val="00002B35"/>
    <w:rsid w:val="00002E13"/>
    <w:rsid w:val="00002FCB"/>
    <w:rsid w:val="00002FFD"/>
    <w:rsid w:val="00003169"/>
    <w:rsid w:val="0000316E"/>
    <w:rsid w:val="000033EA"/>
    <w:rsid w:val="0000347A"/>
    <w:rsid w:val="00003736"/>
    <w:rsid w:val="00003A43"/>
    <w:rsid w:val="00003D7B"/>
    <w:rsid w:val="00003E8D"/>
    <w:rsid w:val="00003F2A"/>
    <w:rsid w:val="00003F2D"/>
    <w:rsid w:val="00003F6B"/>
    <w:rsid w:val="00004045"/>
    <w:rsid w:val="00004062"/>
    <w:rsid w:val="0000454D"/>
    <w:rsid w:val="000047C7"/>
    <w:rsid w:val="00004812"/>
    <w:rsid w:val="00004824"/>
    <w:rsid w:val="00004929"/>
    <w:rsid w:val="00004B67"/>
    <w:rsid w:val="00004C4E"/>
    <w:rsid w:val="00004DCA"/>
    <w:rsid w:val="00004ED5"/>
    <w:rsid w:val="00005520"/>
    <w:rsid w:val="0000552D"/>
    <w:rsid w:val="000056F7"/>
    <w:rsid w:val="00005DF0"/>
    <w:rsid w:val="00006306"/>
    <w:rsid w:val="00006AC7"/>
    <w:rsid w:val="00006E4B"/>
    <w:rsid w:val="000072DF"/>
    <w:rsid w:val="0000769E"/>
    <w:rsid w:val="000078B6"/>
    <w:rsid w:val="00007D26"/>
    <w:rsid w:val="000100EE"/>
    <w:rsid w:val="000101B4"/>
    <w:rsid w:val="00010293"/>
    <w:rsid w:val="000102CA"/>
    <w:rsid w:val="00010405"/>
    <w:rsid w:val="00010527"/>
    <w:rsid w:val="0001067D"/>
    <w:rsid w:val="000107CB"/>
    <w:rsid w:val="00010822"/>
    <w:rsid w:val="00010A89"/>
    <w:rsid w:val="00010C5A"/>
    <w:rsid w:val="00010D75"/>
    <w:rsid w:val="00010DCC"/>
    <w:rsid w:val="00011053"/>
    <w:rsid w:val="000115F1"/>
    <w:rsid w:val="0001186B"/>
    <w:rsid w:val="00011E13"/>
    <w:rsid w:val="00011F9E"/>
    <w:rsid w:val="00011FCA"/>
    <w:rsid w:val="000122F7"/>
    <w:rsid w:val="000123B3"/>
    <w:rsid w:val="000125A3"/>
    <w:rsid w:val="00012617"/>
    <w:rsid w:val="000126B6"/>
    <w:rsid w:val="00012737"/>
    <w:rsid w:val="000127EC"/>
    <w:rsid w:val="00012A13"/>
    <w:rsid w:val="00012B60"/>
    <w:rsid w:val="00012E20"/>
    <w:rsid w:val="00013040"/>
    <w:rsid w:val="000131F1"/>
    <w:rsid w:val="000133AC"/>
    <w:rsid w:val="00013982"/>
    <w:rsid w:val="00013A6C"/>
    <w:rsid w:val="00013AC8"/>
    <w:rsid w:val="00013B64"/>
    <w:rsid w:val="00013CBA"/>
    <w:rsid w:val="00013F96"/>
    <w:rsid w:val="000145F9"/>
    <w:rsid w:val="0001491A"/>
    <w:rsid w:val="00014929"/>
    <w:rsid w:val="000149E7"/>
    <w:rsid w:val="00014B51"/>
    <w:rsid w:val="00014F2C"/>
    <w:rsid w:val="00015205"/>
    <w:rsid w:val="0001523E"/>
    <w:rsid w:val="00015337"/>
    <w:rsid w:val="000154A3"/>
    <w:rsid w:val="00015785"/>
    <w:rsid w:val="000158FB"/>
    <w:rsid w:val="000159A2"/>
    <w:rsid w:val="00015E15"/>
    <w:rsid w:val="00015F81"/>
    <w:rsid w:val="00015FF0"/>
    <w:rsid w:val="000163AA"/>
    <w:rsid w:val="00016524"/>
    <w:rsid w:val="00016868"/>
    <w:rsid w:val="0001689B"/>
    <w:rsid w:val="00016B21"/>
    <w:rsid w:val="000171C3"/>
    <w:rsid w:val="00017387"/>
    <w:rsid w:val="0001739A"/>
    <w:rsid w:val="000175B1"/>
    <w:rsid w:val="00017A5A"/>
    <w:rsid w:val="00017D74"/>
    <w:rsid w:val="000200A9"/>
    <w:rsid w:val="000200D9"/>
    <w:rsid w:val="0002043E"/>
    <w:rsid w:val="0002069D"/>
    <w:rsid w:val="00020774"/>
    <w:rsid w:val="0002098C"/>
    <w:rsid w:val="000209B2"/>
    <w:rsid w:val="00020A23"/>
    <w:rsid w:val="00020C74"/>
    <w:rsid w:val="00020E01"/>
    <w:rsid w:val="00020E2F"/>
    <w:rsid w:val="000210C6"/>
    <w:rsid w:val="00021151"/>
    <w:rsid w:val="000211F5"/>
    <w:rsid w:val="000212C0"/>
    <w:rsid w:val="00021356"/>
    <w:rsid w:val="00021627"/>
    <w:rsid w:val="00021748"/>
    <w:rsid w:val="000219AD"/>
    <w:rsid w:val="00021A5F"/>
    <w:rsid w:val="00021B35"/>
    <w:rsid w:val="000220C2"/>
    <w:rsid w:val="00022899"/>
    <w:rsid w:val="00022D8B"/>
    <w:rsid w:val="0002345C"/>
    <w:rsid w:val="000239F9"/>
    <w:rsid w:val="00023AF8"/>
    <w:rsid w:val="00023C26"/>
    <w:rsid w:val="00023DD4"/>
    <w:rsid w:val="00023EB2"/>
    <w:rsid w:val="00024025"/>
    <w:rsid w:val="00024370"/>
    <w:rsid w:val="00024496"/>
    <w:rsid w:val="0002449E"/>
    <w:rsid w:val="000245E5"/>
    <w:rsid w:val="000246DF"/>
    <w:rsid w:val="000246FB"/>
    <w:rsid w:val="00024948"/>
    <w:rsid w:val="00024A12"/>
    <w:rsid w:val="00024A27"/>
    <w:rsid w:val="00024A53"/>
    <w:rsid w:val="00024B9B"/>
    <w:rsid w:val="00024BB1"/>
    <w:rsid w:val="00024CDF"/>
    <w:rsid w:val="00024F8B"/>
    <w:rsid w:val="000250E6"/>
    <w:rsid w:val="00025188"/>
    <w:rsid w:val="000252BA"/>
    <w:rsid w:val="000252CD"/>
    <w:rsid w:val="00025306"/>
    <w:rsid w:val="000256D5"/>
    <w:rsid w:val="00025A9C"/>
    <w:rsid w:val="00025E59"/>
    <w:rsid w:val="00025F5D"/>
    <w:rsid w:val="0002609A"/>
    <w:rsid w:val="00026739"/>
    <w:rsid w:val="000267E0"/>
    <w:rsid w:val="00026A58"/>
    <w:rsid w:val="00026AAF"/>
    <w:rsid w:val="00026AE9"/>
    <w:rsid w:val="00026C45"/>
    <w:rsid w:val="000278BD"/>
    <w:rsid w:val="00027D22"/>
    <w:rsid w:val="00027E7E"/>
    <w:rsid w:val="00027F6F"/>
    <w:rsid w:val="00030105"/>
    <w:rsid w:val="0003062A"/>
    <w:rsid w:val="000306A5"/>
    <w:rsid w:val="0003074B"/>
    <w:rsid w:val="0003075B"/>
    <w:rsid w:val="000307A8"/>
    <w:rsid w:val="000307DD"/>
    <w:rsid w:val="00030D1C"/>
    <w:rsid w:val="00030E34"/>
    <w:rsid w:val="0003114B"/>
    <w:rsid w:val="000312E3"/>
    <w:rsid w:val="000314A6"/>
    <w:rsid w:val="00031DE3"/>
    <w:rsid w:val="00032089"/>
    <w:rsid w:val="0003212F"/>
    <w:rsid w:val="00032146"/>
    <w:rsid w:val="00032AB1"/>
    <w:rsid w:val="00032E8D"/>
    <w:rsid w:val="00032F3D"/>
    <w:rsid w:val="000331F4"/>
    <w:rsid w:val="000334C4"/>
    <w:rsid w:val="00033677"/>
    <w:rsid w:val="000336B2"/>
    <w:rsid w:val="00033913"/>
    <w:rsid w:val="000339E9"/>
    <w:rsid w:val="00033BBA"/>
    <w:rsid w:val="00033CAB"/>
    <w:rsid w:val="00033F2F"/>
    <w:rsid w:val="0003491D"/>
    <w:rsid w:val="00034CD7"/>
    <w:rsid w:val="00034EA1"/>
    <w:rsid w:val="00035167"/>
    <w:rsid w:val="000351E6"/>
    <w:rsid w:val="00035492"/>
    <w:rsid w:val="00035605"/>
    <w:rsid w:val="000358C1"/>
    <w:rsid w:val="000359BF"/>
    <w:rsid w:val="00035ADB"/>
    <w:rsid w:val="00035C98"/>
    <w:rsid w:val="00035D03"/>
    <w:rsid w:val="00035F40"/>
    <w:rsid w:val="000360A9"/>
    <w:rsid w:val="00036254"/>
    <w:rsid w:val="000362A3"/>
    <w:rsid w:val="0003681B"/>
    <w:rsid w:val="0003694A"/>
    <w:rsid w:val="000369E0"/>
    <w:rsid w:val="00036BE6"/>
    <w:rsid w:val="00036CFE"/>
    <w:rsid w:val="000370FE"/>
    <w:rsid w:val="0003761B"/>
    <w:rsid w:val="000376B3"/>
    <w:rsid w:val="00037BC0"/>
    <w:rsid w:val="000401CA"/>
    <w:rsid w:val="000403D5"/>
    <w:rsid w:val="00040667"/>
    <w:rsid w:val="0004076C"/>
    <w:rsid w:val="00040C2B"/>
    <w:rsid w:val="00040D90"/>
    <w:rsid w:val="00040E4B"/>
    <w:rsid w:val="000411DF"/>
    <w:rsid w:val="000415D1"/>
    <w:rsid w:val="000415DE"/>
    <w:rsid w:val="000419E8"/>
    <w:rsid w:val="00041AC1"/>
    <w:rsid w:val="00041B79"/>
    <w:rsid w:val="00041F28"/>
    <w:rsid w:val="00042290"/>
    <w:rsid w:val="000423B9"/>
    <w:rsid w:val="000428F8"/>
    <w:rsid w:val="00042E5C"/>
    <w:rsid w:val="00042EA5"/>
    <w:rsid w:val="0004307B"/>
    <w:rsid w:val="00043D62"/>
    <w:rsid w:val="00043DF5"/>
    <w:rsid w:val="00043EA0"/>
    <w:rsid w:val="000445A5"/>
    <w:rsid w:val="000446B1"/>
    <w:rsid w:val="00044881"/>
    <w:rsid w:val="0004490C"/>
    <w:rsid w:val="00044927"/>
    <w:rsid w:val="00044CDE"/>
    <w:rsid w:val="00044F27"/>
    <w:rsid w:val="00045017"/>
    <w:rsid w:val="0004507D"/>
    <w:rsid w:val="000454F2"/>
    <w:rsid w:val="0004565E"/>
    <w:rsid w:val="000456C5"/>
    <w:rsid w:val="00045BA0"/>
    <w:rsid w:val="00045C2C"/>
    <w:rsid w:val="00045EC4"/>
    <w:rsid w:val="00045F63"/>
    <w:rsid w:val="00046175"/>
    <w:rsid w:val="0004619B"/>
    <w:rsid w:val="000463F1"/>
    <w:rsid w:val="0004665B"/>
    <w:rsid w:val="00046A5F"/>
    <w:rsid w:val="00046B20"/>
    <w:rsid w:val="00046B2E"/>
    <w:rsid w:val="00046CCC"/>
    <w:rsid w:val="00046D84"/>
    <w:rsid w:val="00046E47"/>
    <w:rsid w:val="0004785B"/>
    <w:rsid w:val="000478A9"/>
    <w:rsid w:val="00047CC8"/>
    <w:rsid w:val="00050147"/>
    <w:rsid w:val="0005033F"/>
    <w:rsid w:val="00050438"/>
    <w:rsid w:val="000509D4"/>
    <w:rsid w:val="00050A93"/>
    <w:rsid w:val="00050F37"/>
    <w:rsid w:val="000512C3"/>
    <w:rsid w:val="00051634"/>
    <w:rsid w:val="000518DC"/>
    <w:rsid w:val="00051A29"/>
    <w:rsid w:val="00051FCD"/>
    <w:rsid w:val="00052852"/>
    <w:rsid w:val="000529E6"/>
    <w:rsid w:val="00052A65"/>
    <w:rsid w:val="00052A87"/>
    <w:rsid w:val="00052AB5"/>
    <w:rsid w:val="00052BDB"/>
    <w:rsid w:val="00052C04"/>
    <w:rsid w:val="00052C89"/>
    <w:rsid w:val="000534DC"/>
    <w:rsid w:val="00053633"/>
    <w:rsid w:val="00053658"/>
    <w:rsid w:val="0005373C"/>
    <w:rsid w:val="00053882"/>
    <w:rsid w:val="000539BE"/>
    <w:rsid w:val="00053EA2"/>
    <w:rsid w:val="0005425A"/>
    <w:rsid w:val="00054398"/>
    <w:rsid w:val="00054643"/>
    <w:rsid w:val="00054B2E"/>
    <w:rsid w:val="00054C93"/>
    <w:rsid w:val="00054C94"/>
    <w:rsid w:val="00054FFF"/>
    <w:rsid w:val="00055171"/>
    <w:rsid w:val="00055416"/>
    <w:rsid w:val="00055771"/>
    <w:rsid w:val="000559D5"/>
    <w:rsid w:val="000567C7"/>
    <w:rsid w:val="00056976"/>
    <w:rsid w:val="00056FCE"/>
    <w:rsid w:val="00056FF6"/>
    <w:rsid w:val="0005746D"/>
    <w:rsid w:val="0005754C"/>
    <w:rsid w:val="00057625"/>
    <w:rsid w:val="000577C9"/>
    <w:rsid w:val="000577E1"/>
    <w:rsid w:val="000578A4"/>
    <w:rsid w:val="000578FC"/>
    <w:rsid w:val="00057931"/>
    <w:rsid w:val="000579A2"/>
    <w:rsid w:val="00057A8D"/>
    <w:rsid w:val="00057CFF"/>
    <w:rsid w:val="00057F8E"/>
    <w:rsid w:val="00057FEB"/>
    <w:rsid w:val="0006039F"/>
    <w:rsid w:val="0006058B"/>
    <w:rsid w:val="00060689"/>
    <w:rsid w:val="000606B2"/>
    <w:rsid w:val="0006086C"/>
    <w:rsid w:val="000609E2"/>
    <w:rsid w:val="00060CC4"/>
    <w:rsid w:val="000611BA"/>
    <w:rsid w:val="0006188F"/>
    <w:rsid w:val="0006195A"/>
    <w:rsid w:val="00061D63"/>
    <w:rsid w:val="00061E37"/>
    <w:rsid w:val="00061F35"/>
    <w:rsid w:val="00061F87"/>
    <w:rsid w:val="0006213D"/>
    <w:rsid w:val="00062286"/>
    <w:rsid w:val="00062348"/>
    <w:rsid w:val="00062366"/>
    <w:rsid w:val="00062637"/>
    <w:rsid w:val="00062721"/>
    <w:rsid w:val="0006289A"/>
    <w:rsid w:val="00062AC3"/>
    <w:rsid w:val="00062F5C"/>
    <w:rsid w:val="000631B4"/>
    <w:rsid w:val="000633F8"/>
    <w:rsid w:val="00063AC1"/>
    <w:rsid w:val="00063B48"/>
    <w:rsid w:val="00063BE4"/>
    <w:rsid w:val="00063C7B"/>
    <w:rsid w:val="00063E7A"/>
    <w:rsid w:val="0006415E"/>
    <w:rsid w:val="0006451C"/>
    <w:rsid w:val="000647B2"/>
    <w:rsid w:val="00064890"/>
    <w:rsid w:val="000649F3"/>
    <w:rsid w:val="000649F7"/>
    <w:rsid w:val="00064BDB"/>
    <w:rsid w:val="00064FD6"/>
    <w:rsid w:val="00065357"/>
    <w:rsid w:val="000655DC"/>
    <w:rsid w:val="00065642"/>
    <w:rsid w:val="0006570F"/>
    <w:rsid w:val="00065C60"/>
    <w:rsid w:val="0006604B"/>
    <w:rsid w:val="000665EB"/>
    <w:rsid w:val="00066DC4"/>
    <w:rsid w:val="00066E8D"/>
    <w:rsid w:val="00066F3D"/>
    <w:rsid w:val="000674AC"/>
    <w:rsid w:val="000674C5"/>
    <w:rsid w:val="00067536"/>
    <w:rsid w:val="00067ADB"/>
    <w:rsid w:val="00067C37"/>
    <w:rsid w:val="00067E6F"/>
    <w:rsid w:val="00067F89"/>
    <w:rsid w:val="00070853"/>
    <w:rsid w:val="00070C06"/>
    <w:rsid w:val="00070C09"/>
    <w:rsid w:val="00070CF3"/>
    <w:rsid w:val="00070E6D"/>
    <w:rsid w:val="00070E9A"/>
    <w:rsid w:val="00071013"/>
    <w:rsid w:val="0007111A"/>
    <w:rsid w:val="000713CA"/>
    <w:rsid w:val="000714E2"/>
    <w:rsid w:val="00071687"/>
    <w:rsid w:val="000717D6"/>
    <w:rsid w:val="0007180E"/>
    <w:rsid w:val="000718C5"/>
    <w:rsid w:val="0007195B"/>
    <w:rsid w:val="00071983"/>
    <w:rsid w:val="000719D8"/>
    <w:rsid w:val="00071AB5"/>
    <w:rsid w:val="00071DD2"/>
    <w:rsid w:val="00071E7C"/>
    <w:rsid w:val="00071E80"/>
    <w:rsid w:val="00071FC7"/>
    <w:rsid w:val="000729F0"/>
    <w:rsid w:val="00072ACA"/>
    <w:rsid w:val="00072E45"/>
    <w:rsid w:val="000733DF"/>
    <w:rsid w:val="00073417"/>
    <w:rsid w:val="0007361F"/>
    <w:rsid w:val="00073626"/>
    <w:rsid w:val="000737EC"/>
    <w:rsid w:val="00073870"/>
    <w:rsid w:val="00073DF2"/>
    <w:rsid w:val="00073E78"/>
    <w:rsid w:val="00073EC7"/>
    <w:rsid w:val="00074130"/>
    <w:rsid w:val="00074161"/>
    <w:rsid w:val="000741A8"/>
    <w:rsid w:val="00074430"/>
    <w:rsid w:val="000744E0"/>
    <w:rsid w:val="000745BD"/>
    <w:rsid w:val="0007497B"/>
    <w:rsid w:val="00074AE5"/>
    <w:rsid w:val="000750AF"/>
    <w:rsid w:val="00075172"/>
    <w:rsid w:val="000758D2"/>
    <w:rsid w:val="00075D04"/>
    <w:rsid w:val="000761D4"/>
    <w:rsid w:val="00076319"/>
    <w:rsid w:val="000764DD"/>
    <w:rsid w:val="0007657E"/>
    <w:rsid w:val="000765EE"/>
    <w:rsid w:val="00076652"/>
    <w:rsid w:val="00076677"/>
    <w:rsid w:val="00076C5A"/>
    <w:rsid w:val="00076C9B"/>
    <w:rsid w:val="00077201"/>
    <w:rsid w:val="00077571"/>
    <w:rsid w:val="000776D6"/>
    <w:rsid w:val="0007783A"/>
    <w:rsid w:val="00077A59"/>
    <w:rsid w:val="00077CD0"/>
    <w:rsid w:val="00077D37"/>
    <w:rsid w:val="00077F0A"/>
    <w:rsid w:val="000804C6"/>
    <w:rsid w:val="00080561"/>
    <w:rsid w:val="00080706"/>
    <w:rsid w:val="00080B57"/>
    <w:rsid w:val="00080CBA"/>
    <w:rsid w:val="00080FBA"/>
    <w:rsid w:val="00081036"/>
    <w:rsid w:val="00081319"/>
    <w:rsid w:val="000819DE"/>
    <w:rsid w:val="00081FB8"/>
    <w:rsid w:val="0008265C"/>
    <w:rsid w:val="00082738"/>
    <w:rsid w:val="000828C3"/>
    <w:rsid w:val="00082BC8"/>
    <w:rsid w:val="00082C5C"/>
    <w:rsid w:val="00082E0C"/>
    <w:rsid w:val="000832E1"/>
    <w:rsid w:val="000832FA"/>
    <w:rsid w:val="00083422"/>
    <w:rsid w:val="000835EC"/>
    <w:rsid w:val="00083BA7"/>
    <w:rsid w:val="00083F3A"/>
    <w:rsid w:val="00083F4F"/>
    <w:rsid w:val="00084352"/>
    <w:rsid w:val="00084DE0"/>
    <w:rsid w:val="00084E10"/>
    <w:rsid w:val="00084F27"/>
    <w:rsid w:val="000854B4"/>
    <w:rsid w:val="000854F1"/>
    <w:rsid w:val="00085B64"/>
    <w:rsid w:val="00085CD0"/>
    <w:rsid w:val="00085E67"/>
    <w:rsid w:val="00085EFD"/>
    <w:rsid w:val="00085F6B"/>
    <w:rsid w:val="00085F83"/>
    <w:rsid w:val="00086037"/>
    <w:rsid w:val="00086386"/>
    <w:rsid w:val="000863D0"/>
    <w:rsid w:val="00086489"/>
    <w:rsid w:val="000867D3"/>
    <w:rsid w:val="00086821"/>
    <w:rsid w:val="000869B4"/>
    <w:rsid w:val="000869DA"/>
    <w:rsid w:val="00086A39"/>
    <w:rsid w:val="00086BB9"/>
    <w:rsid w:val="00087051"/>
    <w:rsid w:val="00087205"/>
    <w:rsid w:val="00087405"/>
    <w:rsid w:val="00087454"/>
    <w:rsid w:val="000876A8"/>
    <w:rsid w:val="00087965"/>
    <w:rsid w:val="00087ACC"/>
    <w:rsid w:val="00087BCA"/>
    <w:rsid w:val="00087CAC"/>
    <w:rsid w:val="00087F10"/>
    <w:rsid w:val="000902E6"/>
    <w:rsid w:val="0009070C"/>
    <w:rsid w:val="00090769"/>
    <w:rsid w:val="0009097C"/>
    <w:rsid w:val="00090A2A"/>
    <w:rsid w:val="00090B5A"/>
    <w:rsid w:val="0009130C"/>
    <w:rsid w:val="000916D1"/>
    <w:rsid w:val="000917E2"/>
    <w:rsid w:val="0009199F"/>
    <w:rsid w:val="00091AD6"/>
    <w:rsid w:val="00092006"/>
    <w:rsid w:val="0009216C"/>
    <w:rsid w:val="000923F4"/>
    <w:rsid w:val="00092465"/>
    <w:rsid w:val="00092546"/>
    <w:rsid w:val="000925DB"/>
    <w:rsid w:val="00092AE5"/>
    <w:rsid w:val="00092DB4"/>
    <w:rsid w:val="000930B0"/>
    <w:rsid w:val="0009330F"/>
    <w:rsid w:val="00093321"/>
    <w:rsid w:val="00093710"/>
    <w:rsid w:val="00093781"/>
    <w:rsid w:val="00093AFB"/>
    <w:rsid w:val="00093DEE"/>
    <w:rsid w:val="00093F1E"/>
    <w:rsid w:val="00093FEF"/>
    <w:rsid w:val="000942AD"/>
    <w:rsid w:val="000942B5"/>
    <w:rsid w:val="000945A5"/>
    <w:rsid w:val="000946DC"/>
    <w:rsid w:val="0009481F"/>
    <w:rsid w:val="00094A48"/>
    <w:rsid w:val="00094AB2"/>
    <w:rsid w:val="000952C3"/>
    <w:rsid w:val="000953A6"/>
    <w:rsid w:val="00095455"/>
    <w:rsid w:val="000954EB"/>
    <w:rsid w:val="00095514"/>
    <w:rsid w:val="00095610"/>
    <w:rsid w:val="000956BD"/>
    <w:rsid w:val="00095B59"/>
    <w:rsid w:val="00095CF0"/>
    <w:rsid w:val="00095CFD"/>
    <w:rsid w:val="00095E82"/>
    <w:rsid w:val="0009658A"/>
    <w:rsid w:val="00096630"/>
    <w:rsid w:val="0009670F"/>
    <w:rsid w:val="00096CEE"/>
    <w:rsid w:val="00096E8F"/>
    <w:rsid w:val="00096EBF"/>
    <w:rsid w:val="0009717E"/>
    <w:rsid w:val="00097519"/>
    <w:rsid w:val="0009789A"/>
    <w:rsid w:val="00097B0E"/>
    <w:rsid w:val="00097F93"/>
    <w:rsid w:val="000A0068"/>
    <w:rsid w:val="000A029F"/>
    <w:rsid w:val="000A0459"/>
    <w:rsid w:val="000A07E8"/>
    <w:rsid w:val="000A08AC"/>
    <w:rsid w:val="000A0958"/>
    <w:rsid w:val="000A0E0D"/>
    <w:rsid w:val="000A0ED5"/>
    <w:rsid w:val="000A12C3"/>
    <w:rsid w:val="000A13FE"/>
    <w:rsid w:val="000A1601"/>
    <w:rsid w:val="000A1603"/>
    <w:rsid w:val="000A1766"/>
    <w:rsid w:val="000A1AF0"/>
    <w:rsid w:val="000A1BFC"/>
    <w:rsid w:val="000A2145"/>
    <w:rsid w:val="000A2203"/>
    <w:rsid w:val="000A2273"/>
    <w:rsid w:val="000A2B13"/>
    <w:rsid w:val="000A2BA7"/>
    <w:rsid w:val="000A2C1C"/>
    <w:rsid w:val="000A2D76"/>
    <w:rsid w:val="000A3155"/>
    <w:rsid w:val="000A31D5"/>
    <w:rsid w:val="000A31F9"/>
    <w:rsid w:val="000A35D2"/>
    <w:rsid w:val="000A386C"/>
    <w:rsid w:val="000A3ABF"/>
    <w:rsid w:val="000A3CB9"/>
    <w:rsid w:val="000A3F51"/>
    <w:rsid w:val="000A40C7"/>
    <w:rsid w:val="000A4229"/>
    <w:rsid w:val="000A4379"/>
    <w:rsid w:val="000A4384"/>
    <w:rsid w:val="000A4434"/>
    <w:rsid w:val="000A449A"/>
    <w:rsid w:val="000A46C5"/>
    <w:rsid w:val="000A4BC0"/>
    <w:rsid w:val="000A5062"/>
    <w:rsid w:val="000A55BA"/>
    <w:rsid w:val="000A565D"/>
    <w:rsid w:val="000A566D"/>
    <w:rsid w:val="000A57C2"/>
    <w:rsid w:val="000A5994"/>
    <w:rsid w:val="000A59F6"/>
    <w:rsid w:val="000A5C52"/>
    <w:rsid w:val="000A6127"/>
    <w:rsid w:val="000A6277"/>
    <w:rsid w:val="000A630C"/>
    <w:rsid w:val="000A68CD"/>
    <w:rsid w:val="000A694C"/>
    <w:rsid w:val="000A6A63"/>
    <w:rsid w:val="000A6C2D"/>
    <w:rsid w:val="000A6C4E"/>
    <w:rsid w:val="000A6CDB"/>
    <w:rsid w:val="000A6DC6"/>
    <w:rsid w:val="000A7531"/>
    <w:rsid w:val="000A76D5"/>
    <w:rsid w:val="000A7701"/>
    <w:rsid w:val="000A795C"/>
    <w:rsid w:val="000A797D"/>
    <w:rsid w:val="000A7BEA"/>
    <w:rsid w:val="000A7C5D"/>
    <w:rsid w:val="000A7C91"/>
    <w:rsid w:val="000A7E4D"/>
    <w:rsid w:val="000A7E62"/>
    <w:rsid w:val="000A7EA2"/>
    <w:rsid w:val="000A7FBF"/>
    <w:rsid w:val="000B006C"/>
    <w:rsid w:val="000B00C4"/>
    <w:rsid w:val="000B02AF"/>
    <w:rsid w:val="000B0318"/>
    <w:rsid w:val="000B03A2"/>
    <w:rsid w:val="000B0454"/>
    <w:rsid w:val="000B0473"/>
    <w:rsid w:val="000B090A"/>
    <w:rsid w:val="000B0D4D"/>
    <w:rsid w:val="000B1075"/>
    <w:rsid w:val="000B1291"/>
    <w:rsid w:val="000B129F"/>
    <w:rsid w:val="000B1521"/>
    <w:rsid w:val="000B176F"/>
    <w:rsid w:val="000B19D6"/>
    <w:rsid w:val="000B1A55"/>
    <w:rsid w:val="000B1BED"/>
    <w:rsid w:val="000B1E48"/>
    <w:rsid w:val="000B252B"/>
    <w:rsid w:val="000B2767"/>
    <w:rsid w:val="000B28E3"/>
    <w:rsid w:val="000B2B71"/>
    <w:rsid w:val="000B2D6D"/>
    <w:rsid w:val="000B2DDF"/>
    <w:rsid w:val="000B31D8"/>
    <w:rsid w:val="000B3542"/>
    <w:rsid w:val="000B3D19"/>
    <w:rsid w:val="000B3D61"/>
    <w:rsid w:val="000B3E81"/>
    <w:rsid w:val="000B3F08"/>
    <w:rsid w:val="000B4360"/>
    <w:rsid w:val="000B48B1"/>
    <w:rsid w:val="000B4AF0"/>
    <w:rsid w:val="000B4E59"/>
    <w:rsid w:val="000B5012"/>
    <w:rsid w:val="000B505F"/>
    <w:rsid w:val="000B5078"/>
    <w:rsid w:val="000B5383"/>
    <w:rsid w:val="000B5811"/>
    <w:rsid w:val="000B5875"/>
    <w:rsid w:val="000B588B"/>
    <w:rsid w:val="000B647C"/>
    <w:rsid w:val="000B64B4"/>
    <w:rsid w:val="000B67C8"/>
    <w:rsid w:val="000B6B6C"/>
    <w:rsid w:val="000B6BF1"/>
    <w:rsid w:val="000B6CE9"/>
    <w:rsid w:val="000B6D66"/>
    <w:rsid w:val="000B6DC9"/>
    <w:rsid w:val="000B716C"/>
    <w:rsid w:val="000B72F5"/>
    <w:rsid w:val="000B73F5"/>
    <w:rsid w:val="000B75EE"/>
    <w:rsid w:val="000B7866"/>
    <w:rsid w:val="000B798A"/>
    <w:rsid w:val="000B79BD"/>
    <w:rsid w:val="000B7F81"/>
    <w:rsid w:val="000C0075"/>
    <w:rsid w:val="000C043C"/>
    <w:rsid w:val="000C05B8"/>
    <w:rsid w:val="000C0797"/>
    <w:rsid w:val="000C08CB"/>
    <w:rsid w:val="000C09C5"/>
    <w:rsid w:val="000C0A09"/>
    <w:rsid w:val="000C0B57"/>
    <w:rsid w:val="000C0FF1"/>
    <w:rsid w:val="000C11C6"/>
    <w:rsid w:val="000C1636"/>
    <w:rsid w:val="000C1667"/>
    <w:rsid w:val="000C17A3"/>
    <w:rsid w:val="000C1A2D"/>
    <w:rsid w:val="000C1AC9"/>
    <w:rsid w:val="000C1CA8"/>
    <w:rsid w:val="000C1E87"/>
    <w:rsid w:val="000C2082"/>
    <w:rsid w:val="000C20DF"/>
    <w:rsid w:val="000C2138"/>
    <w:rsid w:val="000C22AD"/>
    <w:rsid w:val="000C22B1"/>
    <w:rsid w:val="000C2744"/>
    <w:rsid w:val="000C274D"/>
    <w:rsid w:val="000C2789"/>
    <w:rsid w:val="000C28BA"/>
    <w:rsid w:val="000C2BB1"/>
    <w:rsid w:val="000C2E34"/>
    <w:rsid w:val="000C3059"/>
    <w:rsid w:val="000C3325"/>
    <w:rsid w:val="000C3428"/>
    <w:rsid w:val="000C347B"/>
    <w:rsid w:val="000C35EE"/>
    <w:rsid w:val="000C3615"/>
    <w:rsid w:val="000C385F"/>
    <w:rsid w:val="000C3C15"/>
    <w:rsid w:val="000C3F0C"/>
    <w:rsid w:val="000C3F6B"/>
    <w:rsid w:val="000C4174"/>
    <w:rsid w:val="000C41C0"/>
    <w:rsid w:val="000C4352"/>
    <w:rsid w:val="000C4541"/>
    <w:rsid w:val="000C4645"/>
    <w:rsid w:val="000C47E6"/>
    <w:rsid w:val="000C4F37"/>
    <w:rsid w:val="000C5255"/>
    <w:rsid w:val="000C52A5"/>
    <w:rsid w:val="000C5576"/>
    <w:rsid w:val="000C5666"/>
    <w:rsid w:val="000C605A"/>
    <w:rsid w:val="000C63C5"/>
    <w:rsid w:val="000C6842"/>
    <w:rsid w:val="000C69D4"/>
    <w:rsid w:val="000C7061"/>
    <w:rsid w:val="000C71B4"/>
    <w:rsid w:val="000C7401"/>
    <w:rsid w:val="000C740F"/>
    <w:rsid w:val="000C79BC"/>
    <w:rsid w:val="000C79FC"/>
    <w:rsid w:val="000C79FD"/>
    <w:rsid w:val="000C7B43"/>
    <w:rsid w:val="000C7EB5"/>
    <w:rsid w:val="000C7F03"/>
    <w:rsid w:val="000C7F55"/>
    <w:rsid w:val="000D0061"/>
    <w:rsid w:val="000D0071"/>
    <w:rsid w:val="000D012B"/>
    <w:rsid w:val="000D0163"/>
    <w:rsid w:val="000D016C"/>
    <w:rsid w:val="000D02A5"/>
    <w:rsid w:val="000D0569"/>
    <w:rsid w:val="000D0750"/>
    <w:rsid w:val="000D0CC3"/>
    <w:rsid w:val="000D0EE8"/>
    <w:rsid w:val="000D0F51"/>
    <w:rsid w:val="000D1088"/>
    <w:rsid w:val="000D133D"/>
    <w:rsid w:val="000D13CC"/>
    <w:rsid w:val="000D13E9"/>
    <w:rsid w:val="000D1875"/>
    <w:rsid w:val="000D191D"/>
    <w:rsid w:val="000D1A49"/>
    <w:rsid w:val="000D1A75"/>
    <w:rsid w:val="000D1F19"/>
    <w:rsid w:val="000D1F46"/>
    <w:rsid w:val="000D1F62"/>
    <w:rsid w:val="000D2245"/>
    <w:rsid w:val="000D228D"/>
    <w:rsid w:val="000D274D"/>
    <w:rsid w:val="000D2750"/>
    <w:rsid w:val="000D27DA"/>
    <w:rsid w:val="000D2856"/>
    <w:rsid w:val="000D2877"/>
    <w:rsid w:val="000D2A32"/>
    <w:rsid w:val="000D2A64"/>
    <w:rsid w:val="000D2B67"/>
    <w:rsid w:val="000D2BA9"/>
    <w:rsid w:val="000D2D5C"/>
    <w:rsid w:val="000D31AC"/>
    <w:rsid w:val="000D3381"/>
    <w:rsid w:val="000D341C"/>
    <w:rsid w:val="000D3DCC"/>
    <w:rsid w:val="000D3EC5"/>
    <w:rsid w:val="000D40D8"/>
    <w:rsid w:val="000D4113"/>
    <w:rsid w:val="000D4133"/>
    <w:rsid w:val="000D41A7"/>
    <w:rsid w:val="000D47E6"/>
    <w:rsid w:val="000D4B7C"/>
    <w:rsid w:val="000D4B8E"/>
    <w:rsid w:val="000D4B9E"/>
    <w:rsid w:val="000D55D8"/>
    <w:rsid w:val="000D5C32"/>
    <w:rsid w:val="000D5CDD"/>
    <w:rsid w:val="000D602F"/>
    <w:rsid w:val="000D654F"/>
    <w:rsid w:val="000D6606"/>
    <w:rsid w:val="000D6945"/>
    <w:rsid w:val="000D6A56"/>
    <w:rsid w:val="000D6C4E"/>
    <w:rsid w:val="000D714F"/>
    <w:rsid w:val="000D74A7"/>
    <w:rsid w:val="000D77DD"/>
    <w:rsid w:val="000D7888"/>
    <w:rsid w:val="000D79B3"/>
    <w:rsid w:val="000D79DE"/>
    <w:rsid w:val="000D7B0A"/>
    <w:rsid w:val="000E00C4"/>
    <w:rsid w:val="000E0147"/>
    <w:rsid w:val="000E0330"/>
    <w:rsid w:val="000E037F"/>
    <w:rsid w:val="000E087A"/>
    <w:rsid w:val="000E08BC"/>
    <w:rsid w:val="000E0B7D"/>
    <w:rsid w:val="000E0BBC"/>
    <w:rsid w:val="000E0C78"/>
    <w:rsid w:val="000E0CE4"/>
    <w:rsid w:val="000E0E03"/>
    <w:rsid w:val="000E1142"/>
    <w:rsid w:val="000E11FE"/>
    <w:rsid w:val="000E122F"/>
    <w:rsid w:val="000E1479"/>
    <w:rsid w:val="000E14FE"/>
    <w:rsid w:val="000E159B"/>
    <w:rsid w:val="000E15A6"/>
    <w:rsid w:val="000E164E"/>
    <w:rsid w:val="000E1719"/>
    <w:rsid w:val="000E17D5"/>
    <w:rsid w:val="000E1834"/>
    <w:rsid w:val="000E1B8C"/>
    <w:rsid w:val="000E1B9A"/>
    <w:rsid w:val="000E228A"/>
    <w:rsid w:val="000E24CF"/>
    <w:rsid w:val="000E26AF"/>
    <w:rsid w:val="000E273D"/>
    <w:rsid w:val="000E28B2"/>
    <w:rsid w:val="000E29EF"/>
    <w:rsid w:val="000E2A54"/>
    <w:rsid w:val="000E2B5B"/>
    <w:rsid w:val="000E2DF0"/>
    <w:rsid w:val="000E2E67"/>
    <w:rsid w:val="000E303E"/>
    <w:rsid w:val="000E31A3"/>
    <w:rsid w:val="000E339B"/>
    <w:rsid w:val="000E39F0"/>
    <w:rsid w:val="000E41EF"/>
    <w:rsid w:val="000E46CF"/>
    <w:rsid w:val="000E487D"/>
    <w:rsid w:val="000E48F8"/>
    <w:rsid w:val="000E4A21"/>
    <w:rsid w:val="000E4DE7"/>
    <w:rsid w:val="000E55C0"/>
    <w:rsid w:val="000E561B"/>
    <w:rsid w:val="000E5732"/>
    <w:rsid w:val="000E5801"/>
    <w:rsid w:val="000E59A4"/>
    <w:rsid w:val="000E5A26"/>
    <w:rsid w:val="000E5AA1"/>
    <w:rsid w:val="000E5B58"/>
    <w:rsid w:val="000E5B62"/>
    <w:rsid w:val="000E5DAA"/>
    <w:rsid w:val="000E5FE0"/>
    <w:rsid w:val="000E6141"/>
    <w:rsid w:val="000E6398"/>
    <w:rsid w:val="000E63A7"/>
    <w:rsid w:val="000E63F9"/>
    <w:rsid w:val="000E6599"/>
    <w:rsid w:val="000E6627"/>
    <w:rsid w:val="000E6636"/>
    <w:rsid w:val="000E68D9"/>
    <w:rsid w:val="000E6AF1"/>
    <w:rsid w:val="000E6B21"/>
    <w:rsid w:val="000E6D4F"/>
    <w:rsid w:val="000E6F36"/>
    <w:rsid w:val="000E703A"/>
    <w:rsid w:val="000E7336"/>
    <w:rsid w:val="000E799B"/>
    <w:rsid w:val="000E7AAB"/>
    <w:rsid w:val="000E7C39"/>
    <w:rsid w:val="000F05A1"/>
    <w:rsid w:val="000F0893"/>
    <w:rsid w:val="000F09F7"/>
    <w:rsid w:val="000F0EB7"/>
    <w:rsid w:val="000F16D3"/>
    <w:rsid w:val="000F18F1"/>
    <w:rsid w:val="000F1972"/>
    <w:rsid w:val="000F1D98"/>
    <w:rsid w:val="000F2339"/>
    <w:rsid w:val="000F25BC"/>
    <w:rsid w:val="000F2605"/>
    <w:rsid w:val="000F26C3"/>
    <w:rsid w:val="000F2C2C"/>
    <w:rsid w:val="000F2DC7"/>
    <w:rsid w:val="000F2E96"/>
    <w:rsid w:val="000F3037"/>
    <w:rsid w:val="000F30D4"/>
    <w:rsid w:val="000F362B"/>
    <w:rsid w:val="000F375B"/>
    <w:rsid w:val="000F3AE1"/>
    <w:rsid w:val="000F3B51"/>
    <w:rsid w:val="000F3BEA"/>
    <w:rsid w:val="000F40CE"/>
    <w:rsid w:val="000F414A"/>
    <w:rsid w:val="000F4168"/>
    <w:rsid w:val="000F4582"/>
    <w:rsid w:val="000F4C3D"/>
    <w:rsid w:val="000F4DCC"/>
    <w:rsid w:val="000F51A2"/>
    <w:rsid w:val="000F59CB"/>
    <w:rsid w:val="000F5BE7"/>
    <w:rsid w:val="000F5F4E"/>
    <w:rsid w:val="000F60CE"/>
    <w:rsid w:val="000F617F"/>
    <w:rsid w:val="000F61CB"/>
    <w:rsid w:val="000F636C"/>
    <w:rsid w:val="000F6376"/>
    <w:rsid w:val="000F64F6"/>
    <w:rsid w:val="000F65CA"/>
    <w:rsid w:val="000F6A16"/>
    <w:rsid w:val="000F6B75"/>
    <w:rsid w:val="000F6C70"/>
    <w:rsid w:val="000F6FE7"/>
    <w:rsid w:val="000F740E"/>
    <w:rsid w:val="000F7484"/>
    <w:rsid w:val="000F74AE"/>
    <w:rsid w:val="000F76DE"/>
    <w:rsid w:val="000F7936"/>
    <w:rsid w:val="000F7DE1"/>
    <w:rsid w:val="000F7ECD"/>
    <w:rsid w:val="0010001C"/>
    <w:rsid w:val="00100448"/>
    <w:rsid w:val="0010052F"/>
    <w:rsid w:val="0010057F"/>
    <w:rsid w:val="001005E0"/>
    <w:rsid w:val="00100808"/>
    <w:rsid w:val="00100B72"/>
    <w:rsid w:val="0010102A"/>
    <w:rsid w:val="00101061"/>
    <w:rsid w:val="001011AE"/>
    <w:rsid w:val="001013A8"/>
    <w:rsid w:val="00101511"/>
    <w:rsid w:val="0010152E"/>
    <w:rsid w:val="0010165E"/>
    <w:rsid w:val="00101718"/>
    <w:rsid w:val="00101764"/>
    <w:rsid w:val="0010182D"/>
    <w:rsid w:val="001019EE"/>
    <w:rsid w:val="00101A37"/>
    <w:rsid w:val="00101AB5"/>
    <w:rsid w:val="00101AD6"/>
    <w:rsid w:val="00101B50"/>
    <w:rsid w:val="00101D88"/>
    <w:rsid w:val="00101EEB"/>
    <w:rsid w:val="001020D2"/>
    <w:rsid w:val="0010228F"/>
    <w:rsid w:val="001022BF"/>
    <w:rsid w:val="00102A67"/>
    <w:rsid w:val="00102C2C"/>
    <w:rsid w:val="00103076"/>
    <w:rsid w:val="00103173"/>
    <w:rsid w:val="0010328D"/>
    <w:rsid w:val="001036F8"/>
    <w:rsid w:val="00103921"/>
    <w:rsid w:val="00103B35"/>
    <w:rsid w:val="00103BBC"/>
    <w:rsid w:val="00103E4C"/>
    <w:rsid w:val="00103FCE"/>
    <w:rsid w:val="00104240"/>
    <w:rsid w:val="001044D7"/>
    <w:rsid w:val="001047CF"/>
    <w:rsid w:val="00104890"/>
    <w:rsid w:val="00104910"/>
    <w:rsid w:val="00104960"/>
    <w:rsid w:val="00104D85"/>
    <w:rsid w:val="00104F4B"/>
    <w:rsid w:val="00105009"/>
    <w:rsid w:val="00105165"/>
    <w:rsid w:val="001051B5"/>
    <w:rsid w:val="00105359"/>
    <w:rsid w:val="001053E3"/>
    <w:rsid w:val="001055D4"/>
    <w:rsid w:val="00105B35"/>
    <w:rsid w:val="00105C64"/>
    <w:rsid w:val="00105DA0"/>
    <w:rsid w:val="00105FD4"/>
    <w:rsid w:val="00106135"/>
    <w:rsid w:val="001062CA"/>
    <w:rsid w:val="001066E5"/>
    <w:rsid w:val="001069E6"/>
    <w:rsid w:val="00106ACA"/>
    <w:rsid w:val="00106B4B"/>
    <w:rsid w:val="00106DB4"/>
    <w:rsid w:val="00106E24"/>
    <w:rsid w:val="001072D5"/>
    <w:rsid w:val="0010730F"/>
    <w:rsid w:val="00107345"/>
    <w:rsid w:val="0010753D"/>
    <w:rsid w:val="001077A5"/>
    <w:rsid w:val="00107820"/>
    <w:rsid w:val="00107A39"/>
    <w:rsid w:val="00107A5B"/>
    <w:rsid w:val="00107ABB"/>
    <w:rsid w:val="00107CF5"/>
    <w:rsid w:val="00107D4B"/>
    <w:rsid w:val="00107EA9"/>
    <w:rsid w:val="00107FBD"/>
    <w:rsid w:val="00108160"/>
    <w:rsid w:val="0010C4A5"/>
    <w:rsid w:val="0011040E"/>
    <w:rsid w:val="001104BB"/>
    <w:rsid w:val="00110540"/>
    <w:rsid w:val="0011060B"/>
    <w:rsid w:val="00110DD1"/>
    <w:rsid w:val="00110E08"/>
    <w:rsid w:val="00110EF7"/>
    <w:rsid w:val="00110FDF"/>
    <w:rsid w:val="001112C6"/>
    <w:rsid w:val="00111479"/>
    <w:rsid w:val="001117E2"/>
    <w:rsid w:val="00111B01"/>
    <w:rsid w:val="00111CD1"/>
    <w:rsid w:val="00112032"/>
    <w:rsid w:val="00112334"/>
    <w:rsid w:val="0011241D"/>
    <w:rsid w:val="001124E1"/>
    <w:rsid w:val="001127FC"/>
    <w:rsid w:val="001129CB"/>
    <w:rsid w:val="00112A3D"/>
    <w:rsid w:val="00112A5A"/>
    <w:rsid w:val="00112F06"/>
    <w:rsid w:val="001132F0"/>
    <w:rsid w:val="001139AD"/>
    <w:rsid w:val="00113B83"/>
    <w:rsid w:val="00113BFE"/>
    <w:rsid w:val="00113DA8"/>
    <w:rsid w:val="00113E6A"/>
    <w:rsid w:val="00113FF6"/>
    <w:rsid w:val="001141C0"/>
    <w:rsid w:val="00114235"/>
    <w:rsid w:val="0011429B"/>
    <w:rsid w:val="0011451E"/>
    <w:rsid w:val="0011466F"/>
    <w:rsid w:val="001148E8"/>
    <w:rsid w:val="001148F3"/>
    <w:rsid w:val="00114A0D"/>
    <w:rsid w:val="00114AB4"/>
    <w:rsid w:val="00114CB8"/>
    <w:rsid w:val="00114EE9"/>
    <w:rsid w:val="001151C0"/>
    <w:rsid w:val="00115336"/>
    <w:rsid w:val="00115608"/>
    <w:rsid w:val="001156F5"/>
    <w:rsid w:val="00115A1F"/>
    <w:rsid w:val="00115C44"/>
    <w:rsid w:val="0011626A"/>
    <w:rsid w:val="00116344"/>
    <w:rsid w:val="00116427"/>
    <w:rsid w:val="0011648D"/>
    <w:rsid w:val="0011660E"/>
    <w:rsid w:val="00116A70"/>
    <w:rsid w:val="00116B09"/>
    <w:rsid w:val="00116C07"/>
    <w:rsid w:val="00116E8D"/>
    <w:rsid w:val="00116F43"/>
    <w:rsid w:val="00117007"/>
    <w:rsid w:val="001170FB"/>
    <w:rsid w:val="00117238"/>
    <w:rsid w:val="00117529"/>
    <w:rsid w:val="001175D8"/>
    <w:rsid w:val="001177A1"/>
    <w:rsid w:val="00117827"/>
    <w:rsid w:val="00117A2A"/>
    <w:rsid w:val="00117B60"/>
    <w:rsid w:val="0012000E"/>
    <w:rsid w:val="001202FF"/>
    <w:rsid w:val="0012067C"/>
    <w:rsid w:val="00120C6E"/>
    <w:rsid w:val="00120CE7"/>
    <w:rsid w:val="0012137B"/>
    <w:rsid w:val="001213D3"/>
    <w:rsid w:val="001213F8"/>
    <w:rsid w:val="00121417"/>
    <w:rsid w:val="0012142D"/>
    <w:rsid w:val="00121820"/>
    <w:rsid w:val="00121AED"/>
    <w:rsid w:val="00121B2B"/>
    <w:rsid w:val="00121F03"/>
    <w:rsid w:val="001220DA"/>
    <w:rsid w:val="0012210F"/>
    <w:rsid w:val="0012213F"/>
    <w:rsid w:val="0012242C"/>
    <w:rsid w:val="0012251B"/>
    <w:rsid w:val="0012271B"/>
    <w:rsid w:val="00122B57"/>
    <w:rsid w:val="00122CE2"/>
    <w:rsid w:val="00122FD1"/>
    <w:rsid w:val="0012318C"/>
    <w:rsid w:val="0012334C"/>
    <w:rsid w:val="00123A75"/>
    <w:rsid w:val="00123B18"/>
    <w:rsid w:val="00123B44"/>
    <w:rsid w:val="00123C39"/>
    <w:rsid w:val="00123CC2"/>
    <w:rsid w:val="00124522"/>
    <w:rsid w:val="00124584"/>
    <w:rsid w:val="00124F4B"/>
    <w:rsid w:val="001252A7"/>
    <w:rsid w:val="0012542D"/>
    <w:rsid w:val="00125494"/>
    <w:rsid w:val="00125739"/>
    <w:rsid w:val="00125BBB"/>
    <w:rsid w:val="00125C38"/>
    <w:rsid w:val="00125E9A"/>
    <w:rsid w:val="00125EFA"/>
    <w:rsid w:val="00125F30"/>
    <w:rsid w:val="0012611F"/>
    <w:rsid w:val="001262D1"/>
    <w:rsid w:val="001264F2"/>
    <w:rsid w:val="001265FF"/>
    <w:rsid w:val="00126726"/>
    <w:rsid w:val="001267FB"/>
    <w:rsid w:val="00126DD1"/>
    <w:rsid w:val="00126DEE"/>
    <w:rsid w:val="00126FAD"/>
    <w:rsid w:val="0012702D"/>
    <w:rsid w:val="0012722B"/>
    <w:rsid w:val="0012748B"/>
    <w:rsid w:val="001274C5"/>
    <w:rsid w:val="001276CA"/>
    <w:rsid w:val="001278FF"/>
    <w:rsid w:val="0012799D"/>
    <w:rsid w:val="00127AA1"/>
    <w:rsid w:val="00127C49"/>
    <w:rsid w:val="00127DBF"/>
    <w:rsid w:val="0013038A"/>
    <w:rsid w:val="001304BD"/>
    <w:rsid w:val="001304ED"/>
    <w:rsid w:val="00130734"/>
    <w:rsid w:val="001308A8"/>
    <w:rsid w:val="00130931"/>
    <w:rsid w:val="00130C6E"/>
    <w:rsid w:val="00130DB7"/>
    <w:rsid w:val="00130EA8"/>
    <w:rsid w:val="00131118"/>
    <w:rsid w:val="0013123B"/>
    <w:rsid w:val="001312E7"/>
    <w:rsid w:val="001314C7"/>
    <w:rsid w:val="00131A6C"/>
    <w:rsid w:val="00131B87"/>
    <w:rsid w:val="00131C40"/>
    <w:rsid w:val="00131D9A"/>
    <w:rsid w:val="00131F5C"/>
    <w:rsid w:val="00131F9F"/>
    <w:rsid w:val="00132128"/>
    <w:rsid w:val="0013228C"/>
    <w:rsid w:val="00132324"/>
    <w:rsid w:val="001323E0"/>
    <w:rsid w:val="001325F1"/>
    <w:rsid w:val="00132600"/>
    <w:rsid w:val="001326B8"/>
    <w:rsid w:val="00132731"/>
    <w:rsid w:val="00132951"/>
    <w:rsid w:val="00132BBF"/>
    <w:rsid w:val="00132EF7"/>
    <w:rsid w:val="00133005"/>
    <w:rsid w:val="00133015"/>
    <w:rsid w:val="001331CE"/>
    <w:rsid w:val="00133316"/>
    <w:rsid w:val="0013339A"/>
    <w:rsid w:val="001338FD"/>
    <w:rsid w:val="00133988"/>
    <w:rsid w:val="00133CDC"/>
    <w:rsid w:val="00133D7B"/>
    <w:rsid w:val="00134078"/>
    <w:rsid w:val="0013459D"/>
    <w:rsid w:val="001346A7"/>
    <w:rsid w:val="00134826"/>
    <w:rsid w:val="00134961"/>
    <w:rsid w:val="001349AF"/>
    <w:rsid w:val="00134C1A"/>
    <w:rsid w:val="00134EB6"/>
    <w:rsid w:val="00134FAB"/>
    <w:rsid w:val="001350F1"/>
    <w:rsid w:val="0013518D"/>
    <w:rsid w:val="0013528E"/>
    <w:rsid w:val="001353F6"/>
    <w:rsid w:val="001354EF"/>
    <w:rsid w:val="001356C0"/>
    <w:rsid w:val="001356E5"/>
    <w:rsid w:val="001356FA"/>
    <w:rsid w:val="00135769"/>
    <w:rsid w:val="00135777"/>
    <w:rsid w:val="00135BB6"/>
    <w:rsid w:val="00135D6E"/>
    <w:rsid w:val="00135F6B"/>
    <w:rsid w:val="00136048"/>
    <w:rsid w:val="001366AC"/>
    <w:rsid w:val="001368AF"/>
    <w:rsid w:val="001369F2"/>
    <w:rsid w:val="001371AD"/>
    <w:rsid w:val="001372E9"/>
    <w:rsid w:val="00137352"/>
    <w:rsid w:val="001374EC"/>
    <w:rsid w:val="001378F6"/>
    <w:rsid w:val="00137C27"/>
    <w:rsid w:val="00137C9F"/>
    <w:rsid w:val="00137CE9"/>
    <w:rsid w:val="00137E73"/>
    <w:rsid w:val="00140130"/>
    <w:rsid w:val="00140206"/>
    <w:rsid w:val="001407E3"/>
    <w:rsid w:val="001408AD"/>
    <w:rsid w:val="00140902"/>
    <w:rsid w:val="001409D2"/>
    <w:rsid w:val="001409F9"/>
    <w:rsid w:val="00140C93"/>
    <w:rsid w:val="0014114C"/>
    <w:rsid w:val="001413F0"/>
    <w:rsid w:val="001416D5"/>
    <w:rsid w:val="0014188D"/>
    <w:rsid w:val="00141E84"/>
    <w:rsid w:val="001423C3"/>
    <w:rsid w:val="001424B0"/>
    <w:rsid w:val="001425AD"/>
    <w:rsid w:val="00142833"/>
    <w:rsid w:val="00142BB7"/>
    <w:rsid w:val="00142DCC"/>
    <w:rsid w:val="0014304E"/>
    <w:rsid w:val="001430A4"/>
    <w:rsid w:val="0014332D"/>
    <w:rsid w:val="00143436"/>
    <w:rsid w:val="0014358D"/>
    <w:rsid w:val="00143660"/>
    <w:rsid w:val="00143742"/>
    <w:rsid w:val="00143781"/>
    <w:rsid w:val="001437D4"/>
    <w:rsid w:val="001439C3"/>
    <w:rsid w:val="0014414A"/>
    <w:rsid w:val="001445B4"/>
    <w:rsid w:val="001448AA"/>
    <w:rsid w:val="00144910"/>
    <w:rsid w:val="00144B8F"/>
    <w:rsid w:val="00144BDE"/>
    <w:rsid w:val="00145421"/>
    <w:rsid w:val="001455DC"/>
    <w:rsid w:val="00145613"/>
    <w:rsid w:val="001456C1"/>
    <w:rsid w:val="00145F74"/>
    <w:rsid w:val="001460A4"/>
    <w:rsid w:val="00146264"/>
    <w:rsid w:val="0014653C"/>
    <w:rsid w:val="001465C5"/>
    <w:rsid w:val="0014666F"/>
    <w:rsid w:val="00146A65"/>
    <w:rsid w:val="00146C90"/>
    <w:rsid w:val="00146D4C"/>
    <w:rsid w:val="00146EE9"/>
    <w:rsid w:val="0014718C"/>
    <w:rsid w:val="00147501"/>
    <w:rsid w:val="001475DC"/>
    <w:rsid w:val="00147844"/>
    <w:rsid w:val="001479C0"/>
    <w:rsid w:val="00147A2B"/>
    <w:rsid w:val="00147BF7"/>
    <w:rsid w:val="00147C59"/>
    <w:rsid w:val="00147D74"/>
    <w:rsid w:val="00147DFB"/>
    <w:rsid w:val="0014BE88"/>
    <w:rsid w:val="001503FA"/>
    <w:rsid w:val="001504EB"/>
    <w:rsid w:val="00150A42"/>
    <w:rsid w:val="00150B1F"/>
    <w:rsid w:val="00150D84"/>
    <w:rsid w:val="00150EFB"/>
    <w:rsid w:val="0015140B"/>
    <w:rsid w:val="001515F4"/>
    <w:rsid w:val="0015182F"/>
    <w:rsid w:val="001518AE"/>
    <w:rsid w:val="00151930"/>
    <w:rsid w:val="00151AFB"/>
    <w:rsid w:val="00151BF5"/>
    <w:rsid w:val="00151D99"/>
    <w:rsid w:val="001520A4"/>
    <w:rsid w:val="001521D3"/>
    <w:rsid w:val="00152496"/>
    <w:rsid w:val="001524E7"/>
    <w:rsid w:val="00152767"/>
    <w:rsid w:val="0015279F"/>
    <w:rsid w:val="0015286D"/>
    <w:rsid w:val="00152964"/>
    <w:rsid w:val="00152D4F"/>
    <w:rsid w:val="00152EC1"/>
    <w:rsid w:val="00152ECA"/>
    <w:rsid w:val="00152F6C"/>
    <w:rsid w:val="001533BC"/>
    <w:rsid w:val="00153442"/>
    <w:rsid w:val="001535B7"/>
    <w:rsid w:val="0015376F"/>
    <w:rsid w:val="00153829"/>
    <w:rsid w:val="001538DC"/>
    <w:rsid w:val="00153A64"/>
    <w:rsid w:val="00153A7E"/>
    <w:rsid w:val="00153D07"/>
    <w:rsid w:val="00153D2F"/>
    <w:rsid w:val="00153DF5"/>
    <w:rsid w:val="0015419C"/>
    <w:rsid w:val="0015458A"/>
    <w:rsid w:val="00154743"/>
    <w:rsid w:val="00154852"/>
    <w:rsid w:val="001549BD"/>
    <w:rsid w:val="00154B09"/>
    <w:rsid w:val="00154C1F"/>
    <w:rsid w:val="00154D46"/>
    <w:rsid w:val="0015515A"/>
    <w:rsid w:val="0015543A"/>
    <w:rsid w:val="00155480"/>
    <w:rsid w:val="00155A3C"/>
    <w:rsid w:val="00155ADF"/>
    <w:rsid w:val="00155B20"/>
    <w:rsid w:val="00155F55"/>
    <w:rsid w:val="00155FAE"/>
    <w:rsid w:val="001560F1"/>
    <w:rsid w:val="00156356"/>
    <w:rsid w:val="00156669"/>
    <w:rsid w:val="00156873"/>
    <w:rsid w:val="00156977"/>
    <w:rsid w:val="00156E45"/>
    <w:rsid w:val="00157031"/>
    <w:rsid w:val="0015704F"/>
    <w:rsid w:val="001572ED"/>
    <w:rsid w:val="001572EF"/>
    <w:rsid w:val="00157325"/>
    <w:rsid w:val="00157612"/>
    <w:rsid w:val="0015762D"/>
    <w:rsid w:val="00157BBB"/>
    <w:rsid w:val="00157CD2"/>
    <w:rsid w:val="00157FD6"/>
    <w:rsid w:val="001605A9"/>
    <w:rsid w:val="0016069C"/>
    <w:rsid w:val="0016097A"/>
    <w:rsid w:val="00160A1A"/>
    <w:rsid w:val="00160AF4"/>
    <w:rsid w:val="00160B7B"/>
    <w:rsid w:val="00160BBC"/>
    <w:rsid w:val="00160BF5"/>
    <w:rsid w:val="00160E2B"/>
    <w:rsid w:val="00161254"/>
    <w:rsid w:val="0016160D"/>
    <w:rsid w:val="00161660"/>
    <w:rsid w:val="001618E5"/>
    <w:rsid w:val="00161927"/>
    <w:rsid w:val="00161D8F"/>
    <w:rsid w:val="00161E48"/>
    <w:rsid w:val="00161E87"/>
    <w:rsid w:val="00161F2F"/>
    <w:rsid w:val="0016201C"/>
    <w:rsid w:val="00162052"/>
    <w:rsid w:val="001623B2"/>
    <w:rsid w:val="0016241E"/>
    <w:rsid w:val="00162423"/>
    <w:rsid w:val="0016248C"/>
    <w:rsid w:val="00162635"/>
    <w:rsid w:val="001626F8"/>
    <w:rsid w:val="001629C4"/>
    <w:rsid w:val="00162B87"/>
    <w:rsid w:val="00162C34"/>
    <w:rsid w:val="00162D83"/>
    <w:rsid w:val="00162DAB"/>
    <w:rsid w:val="00163027"/>
    <w:rsid w:val="00163036"/>
    <w:rsid w:val="001635B9"/>
    <w:rsid w:val="0016364F"/>
    <w:rsid w:val="001636B2"/>
    <w:rsid w:val="0016386F"/>
    <w:rsid w:val="00163896"/>
    <w:rsid w:val="001638F0"/>
    <w:rsid w:val="001639BC"/>
    <w:rsid w:val="001639D1"/>
    <w:rsid w:val="00163A66"/>
    <w:rsid w:val="00163AF1"/>
    <w:rsid w:val="00163B1A"/>
    <w:rsid w:val="00163B3E"/>
    <w:rsid w:val="00163C17"/>
    <w:rsid w:val="00163C49"/>
    <w:rsid w:val="00163F16"/>
    <w:rsid w:val="0016407F"/>
    <w:rsid w:val="00164130"/>
    <w:rsid w:val="001641A7"/>
    <w:rsid w:val="00164213"/>
    <w:rsid w:val="00164679"/>
    <w:rsid w:val="00164A66"/>
    <w:rsid w:val="00164B97"/>
    <w:rsid w:val="00164BDB"/>
    <w:rsid w:val="00164EE1"/>
    <w:rsid w:val="00164F25"/>
    <w:rsid w:val="0016508F"/>
    <w:rsid w:val="00165114"/>
    <w:rsid w:val="001651AE"/>
    <w:rsid w:val="001651BE"/>
    <w:rsid w:val="0016530F"/>
    <w:rsid w:val="001654F7"/>
    <w:rsid w:val="00165B70"/>
    <w:rsid w:val="00165D5A"/>
    <w:rsid w:val="00165F1B"/>
    <w:rsid w:val="00165F91"/>
    <w:rsid w:val="001662D4"/>
    <w:rsid w:val="001662F5"/>
    <w:rsid w:val="001663F6"/>
    <w:rsid w:val="00166526"/>
    <w:rsid w:val="00166C48"/>
    <w:rsid w:val="00167337"/>
    <w:rsid w:val="00167348"/>
    <w:rsid w:val="001674DE"/>
    <w:rsid w:val="00167731"/>
    <w:rsid w:val="001705F2"/>
    <w:rsid w:val="00170B54"/>
    <w:rsid w:val="00170CF1"/>
    <w:rsid w:val="00170E02"/>
    <w:rsid w:val="001712B8"/>
    <w:rsid w:val="001712CE"/>
    <w:rsid w:val="00171DBD"/>
    <w:rsid w:val="00172224"/>
    <w:rsid w:val="00172695"/>
    <w:rsid w:val="001729DA"/>
    <w:rsid w:val="00172C18"/>
    <w:rsid w:val="00172DD4"/>
    <w:rsid w:val="00172DDE"/>
    <w:rsid w:val="00172EF9"/>
    <w:rsid w:val="00173198"/>
    <w:rsid w:val="001733EF"/>
    <w:rsid w:val="0017340C"/>
    <w:rsid w:val="001736E9"/>
    <w:rsid w:val="00173A71"/>
    <w:rsid w:val="00173F9F"/>
    <w:rsid w:val="00173FDF"/>
    <w:rsid w:val="00174464"/>
    <w:rsid w:val="00174C28"/>
    <w:rsid w:val="00174D5C"/>
    <w:rsid w:val="00174F55"/>
    <w:rsid w:val="0017507C"/>
    <w:rsid w:val="00175508"/>
    <w:rsid w:val="00175806"/>
    <w:rsid w:val="00175D05"/>
    <w:rsid w:val="001761B9"/>
    <w:rsid w:val="0017676B"/>
    <w:rsid w:val="00176AC2"/>
    <w:rsid w:val="00176C50"/>
    <w:rsid w:val="00176D5E"/>
    <w:rsid w:val="00176DBD"/>
    <w:rsid w:val="001770A8"/>
    <w:rsid w:val="0017730B"/>
    <w:rsid w:val="00177360"/>
    <w:rsid w:val="00177590"/>
    <w:rsid w:val="00177615"/>
    <w:rsid w:val="00177853"/>
    <w:rsid w:val="00177924"/>
    <w:rsid w:val="00177ACF"/>
    <w:rsid w:val="00177C39"/>
    <w:rsid w:val="00177D1A"/>
    <w:rsid w:val="00177E28"/>
    <w:rsid w:val="001802A6"/>
    <w:rsid w:val="00180328"/>
    <w:rsid w:val="0018044B"/>
    <w:rsid w:val="001804CF"/>
    <w:rsid w:val="001807D4"/>
    <w:rsid w:val="0018085E"/>
    <w:rsid w:val="001809BA"/>
    <w:rsid w:val="00180A2C"/>
    <w:rsid w:val="00180A2E"/>
    <w:rsid w:val="00180A97"/>
    <w:rsid w:val="00180CF5"/>
    <w:rsid w:val="00180DFD"/>
    <w:rsid w:val="0018144F"/>
    <w:rsid w:val="0018163E"/>
    <w:rsid w:val="001816AA"/>
    <w:rsid w:val="00181ABC"/>
    <w:rsid w:val="00181B10"/>
    <w:rsid w:val="00181CBC"/>
    <w:rsid w:val="0018251F"/>
    <w:rsid w:val="00182720"/>
    <w:rsid w:val="00182847"/>
    <w:rsid w:val="001829CE"/>
    <w:rsid w:val="00182A56"/>
    <w:rsid w:val="00182E2C"/>
    <w:rsid w:val="001835B8"/>
    <w:rsid w:val="00183C41"/>
    <w:rsid w:val="00183DA5"/>
    <w:rsid w:val="0018436F"/>
    <w:rsid w:val="0018443B"/>
    <w:rsid w:val="001847FA"/>
    <w:rsid w:val="00184A41"/>
    <w:rsid w:val="00184B11"/>
    <w:rsid w:val="00184D87"/>
    <w:rsid w:val="00184DAC"/>
    <w:rsid w:val="00184F4F"/>
    <w:rsid w:val="001850D4"/>
    <w:rsid w:val="00185153"/>
    <w:rsid w:val="00185584"/>
    <w:rsid w:val="001856AD"/>
    <w:rsid w:val="001858A8"/>
    <w:rsid w:val="0018591E"/>
    <w:rsid w:val="00185B95"/>
    <w:rsid w:val="00185FCF"/>
    <w:rsid w:val="0018639C"/>
    <w:rsid w:val="00186A34"/>
    <w:rsid w:val="00186C79"/>
    <w:rsid w:val="00187380"/>
    <w:rsid w:val="00187B4D"/>
    <w:rsid w:val="00187EC7"/>
    <w:rsid w:val="00187F7E"/>
    <w:rsid w:val="00190010"/>
    <w:rsid w:val="001901D2"/>
    <w:rsid w:val="001904E0"/>
    <w:rsid w:val="00190615"/>
    <w:rsid w:val="00190617"/>
    <w:rsid w:val="00190A2A"/>
    <w:rsid w:val="00190C7E"/>
    <w:rsid w:val="00190D9E"/>
    <w:rsid w:val="00190FE8"/>
    <w:rsid w:val="001910A7"/>
    <w:rsid w:val="0019143F"/>
    <w:rsid w:val="00191525"/>
    <w:rsid w:val="00191748"/>
    <w:rsid w:val="00192157"/>
    <w:rsid w:val="00192632"/>
    <w:rsid w:val="0019278E"/>
    <w:rsid w:val="0019291A"/>
    <w:rsid w:val="001929AF"/>
    <w:rsid w:val="00192B79"/>
    <w:rsid w:val="00193593"/>
    <w:rsid w:val="00193689"/>
    <w:rsid w:val="001937A2"/>
    <w:rsid w:val="00193AB2"/>
    <w:rsid w:val="00193D6F"/>
    <w:rsid w:val="00193F6B"/>
    <w:rsid w:val="001940B1"/>
    <w:rsid w:val="001944D7"/>
    <w:rsid w:val="0019464C"/>
    <w:rsid w:val="00194754"/>
    <w:rsid w:val="00194766"/>
    <w:rsid w:val="00194CAF"/>
    <w:rsid w:val="00194E03"/>
    <w:rsid w:val="001955E7"/>
    <w:rsid w:val="00195831"/>
    <w:rsid w:val="0019611F"/>
    <w:rsid w:val="001965C5"/>
    <w:rsid w:val="00196B81"/>
    <w:rsid w:val="00196EC0"/>
    <w:rsid w:val="00196EF3"/>
    <w:rsid w:val="0019721F"/>
    <w:rsid w:val="00197674"/>
    <w:rsid w:val="00197828"/>
    <w:rsid w:val="00197C3C"/>
    <w:rsid w:val="00197CAB"/>
    <w:rsid w:val="001A0092"/>
    <w:rsid w:val="001A0A92"/>
    <w:rsid w:val="001A0AA6"/>
    <w:rsid w:val="001A0DF1"/>
    <w:rsid w:val="001A1339"/>
    <w:rsid w:val="001A141C"/>
    <w:rsid w:val="001A1D7B"/>
    <w:rsid w:val="001A1D9D"/>
    <w:rsid w:val="001A1EC3"/>
    <w:rsid w:val="001A1F5F"/>
    <w:rsid w:val="001A2055"/>
    <w:rsid w:val="001A2110"/>
    <w:rsid w:val="001A249E"/>
    <w:rsid w:val="001A2572"/>
    <w:rsid w:val="001A2A4B"/>
    <w:rsid w:val="001A2AB4"/>
    <w:rsid w:val="001A2D97"/>
    <w:rsid w:val="001A3293"/>
    <w:rsid w:val="001A3297"/>
    <w:rsid w:val="001A329D"/>
    <w:rsid w:val="001A32A5"/>
    <w:rsid w:val="001A4449"/>
    <w:rsid w:val="001A447F"/>
    <w:rsid w:val="001A45F1"/>
    <w:rsid w:val="001A4AEE"/>
    <w:rsid w:val="001A4B47"/>
    <w:rsid w:val="001A4DD1"/>
    <w:rsid w:val="001A57AB"/>
    <w:rsid w:val="001A5A03"/>
    <w:rsid w:val="001A5A49"/>
    <w:rsid w:val="001A5B74"/>
    <w:rsid w:val="001A5BE8"/>
    <w:rsid w:val="001A5BE9"/>
    <w:rsid w:val="001A5E7D"/>
    <w:rsid w:val="001A6215"/>
    <w:rsid w:val="001A62D6"/>
    <w:rsid w:val="001A688A"/>
    <w:rsid w:val="001A6E38"/>
    <w:rsid w:val="001A7184"/>
    <w:rsid w:val="001A76C4"/>
    <w:rsid w:val="001A7AA4"/>
    <w:rsid w:val="001A7B71"/>
    <w:rsid w:val="001A7BFF"/>
    <w:rsid w:val="001A7CDE"/>
    <w:rsid w:val="001A7E1D"/>
    <w:rsid w:val="001A7E66"/>
    <w:rsid w:val="001B0025"/>
    <w:rsid w:val="001B0259"/>
    <w:rsid w:val="001B039E"/>
    <w:rsid w:val="001B08F2"/>
    <w:rsid w:val="001B0AA2"/>
    <w:rsid w:val="001B0BA2"/>
    <w:rsid w:val="001B0D93"/>
    <w:rsid w:val="001B10B5"/>
    <w:rsid w:val="001B1263"/>
    <w:rsid w:val="001B12A4"/>
    <w:rsid w:val="001B16ED"/>
    <w:rsid w:val="001B17EC"/>
    <w:rsid w:val="001B1801"/>
    <w:rsid w:val="001B1C8C"/>
    <w:rsid w:val="001B1E52"/>
    <w:rsid w:val="001B1F41"/>
    <w:rsid w:val="001B1F4F"/>
    <w:rsid w:val="001B1FC9"/>
    <w:rsid w:val="001B2106"/>
    <w:rsid w:val="001B231A"/>
    <w:rsid w:val="001B2498"/>
    <w:rsid w:val="001B26D2"/>
    <w:rsid w:val="001B2FAB"/>
    <w:rsid w:val="001B31A1"/>
    <w:rsid w:val="001B3836"/>
    <w:rsid w:val="001B38A5"/>
    <w:rsid w:val="001B3CEE"/>
    <w:rsid w:val="001B3DB2"/>
    <w:rsid w:val="001B3E20"/>
    <w:rsid w:val="001B3EF8"/>
    <w:rsid w:val="001B4156"/>
    <w:rsid w:val="001B45B1"/>
    <w:rsid w:val="001B45D8"/>
    <w:rsid w:val="001B4607"/>
    <w:rsid w:val="001B4760"/>
    <w:rsid w:val="001B4809"/>
    <w:rsid w:val="001B4D38"/>
    <w:rsid w:val="001B5147"/>
    <w:rsid w:val="001B5204"/>
    <w:rsid w:val="001B5789"/>
    <w:rsid w:val="001B59C0"/>
    <w:rsid w:val="001B5A20"/>
    <w:rsid w:val="001B5D4C"/>
    <w:rsid w:val="001B5DAE"/>
    <w:rsid w:val="001B5E84"/>
    <w:rsid w:val="001B5ED0"/>
    <w:rsid w:val="001B6257"/>
    <w:rsid w:val="001B6347"/>
    <w:rsid w:val="001B6372"/>
    <w:rsid w:val="001B63F9"/>
    <w:rsid w:val="001B6477"/>
    <w:rsid w:val="001B64E6"/>
    <w:rsid w:val="001B6579"/>
    <w:rsid w:val="001B6912"/>
    <w:rsid w:val="001B6C58"/>
    <w:rsid w:val="001B6F3A"/>
    <w:rsid w:val="001B718D"/>
    <w:rsid w:val="001B783F"/>
    <w:rsid w:val="001B7861"/>
    <w:rsid w:val="001B7CD1"/>
    <w:rsid w:val="001C03C7"/>
    <w:rsid w:val="001C04B1"/>
    <w:rsid w:val="001C069A"/>
    <w:rsid w:val="001C07FA"/>
    <w:rsid w:val="001C0825"/>
    <w:rsid w:val="001C1381"/>
    <w:rsid w:val="001C1544"/>
    <w:rsid w:val="001C1AD8"/>
    <w:rsid w:val="001C217B"/>
    <w:rsid w:val="001C2639"/>
    <w:rsid w:val="001C2B6D"/>
    <w:rsid w:val="001C2BA9"/>
    <w:rsid w:val="001C32D1"/>
    <w:rsid w:val="001C35CE"/>
    <w:rsid w:val="001C3629"/>
    <w:rsid w:val="001C38C8"/>
    <w:rsid w:val="001C394B"/>
    <w:rsid w:val="001C3C2D"/>
    <w:rsid w:val="001C3D68"/>
    <w:rsid w:val="001C3E85"/>
    <w:rsid w:val="001C4226"/>
    <w:rsid w:val="001C443B"/>
    <w:rsid w:val="001C44DC"/>
    <w:rsid w:val="001C45A3"/>
    <w:rsid w:val="001C483A"/>
    <w:rsid w:val="001C4976"/>
    <w:rsid w:val="001C498B"/>
    <w:rsid w:val="001C4A04"/>
    <w:rsid w:val="001C4B22"/>
    <w:rsid w:val="001C50D1"/>
    <w:rsid w:val="001C5371"/>
    <w:rsid w:val="001C5B78"/>
    <w:rsid w:val="001C5BEC"/>
    <w:rsid w:val="001C5CFA"/>
    <w:rsid w:val="001C5E04"/>
    <w:rsid w:val="001C5F5E"/>
    <w:rsid w:val="001C6760"/>
    <w:rsid w:val="001C6A53"/>
    <w:rsid w:val="001C6B0B"/>
    <w:rsid w:val="001C6DEA"/>
    <w:rsid w:val="001C6F25"/>
    <w:rsid w:val="001C71BA"/>
    <w:rsid w:val="001C73B0"/>
    <w:rsid w:val="001C75F2"/>
    <w:rsid w:val="001C762D"/>
    <w:rsid w:val="001C7724"/>
    <w:rsid w:val="001C788C"/>
    <w:rsid w:val="001C7FEE"/>
    <w:rsid w:val="001CD75F"/>
    <w:rsid w:val="001D0100"/>
    <w:rsid w:val="001D0123"/>
    <w:rsid w:val="001D02F1"/>
    <w:rsid w:val="001D02F6"/>
    <w:rsid w:val="001D0B5E"/>
    <w:rsid w:val="001D0CCF"/>
    <w:rsid w:val="001D0FC0"/>
    <w:rsid w:val="001D1242"/>
    <w:rsid w:val="001D1247"/>
    <w:rsid w:val="001D14EA"/>
    <w:rsid w:val="001D165E"/>
    <w:rsid w:val="001D1786"/>
    <w:rsid w:val="001D2154"/>
    <w:rsid w:val="001D231E"/>
    <w:rsid w:val="001D2808"/>
    <w:rsid w:val="001D28AD"/>
    <w:rsid w:val="001D2A07"/>
    <w:rsid w:val="001D2E6E"/>
    <w:rsid w:val="001D3391"/>
    <w:rsid w:val="001D39ED"/>
    <w:rsid w:val="001D3D57"/>
    <w:rsid w:val="001D407C"/>
    <w:rsid w:val="001D40DB"/>
    <w:rsid w:val="001D4609"/>
    <w:rsid w:val="001D4791"/>
    <w:rsid w:val="001D49CC"/>
    <w:rsid w:val="001D4F8C"/>
    <w:rsid w:val="001D5028"/>
    <w:rsid w:val="001D5798"/>
    <w:rsid w:val="001D588E"/>
    <w:rsid w:val="001D6329"/>
    <w:rsid w:val="001D6344"/>
    <w:rsid w:val="001D6712"/>
    <w:rsid w:val="001D6A83"/>
    <w:rsid w:val="001D6B7D"/>
    <w:rsid w:val="001D6CC8"/>
    <w:rsid w:val="001D6E81"/>
    <w:rsid w:val="001E003B"/>
    <w:rsid w:val="001E00C4"/>
    <w:rsid w:val="001E01FC"/>
    <w:rsid w:val="001E03F0"/>
    <w:rsid w:val="001E06F4"/>
    <w:rsid w:val="001E0818"/>
    <w:rsid w:val="001E08CF"/>
    <w:rsid w:val="001E0C36"/>
    <w:rsid w:val="001E0CF0"/>
    <w:rsid w:val="001E0E29"/>
    <w:rsid w:val="001E1044"/>
    <w:rsid w:val="001E1245"/>
    <w:rsid w:val="001E1695"/>
    <w:rsid w:val="001E1D0B"/>
    <w:rsid w:val="001E1EB1"/>
    <w:rsid w:val="001E200C"/>
    <w:rsid w:val="001E209C"/>
    <w:rsid w:val="001E20DB"/>
    <w:rsid w:val="001E21E9"/>
    <w:rsid w:val="001E245C"/>
    <w:rsid w:val="001E254A"/>
    <w:rsid w:val="001E25B2"/>
    <w:rsid w:val="001E25E6"/>
    <w:rsid w:val="001E2689"/>
    <w:rsid w:val="001E270F"/>
    <w:rsid w:val="001E28FF"/>
    <w:rsid w:val="001E29EE"/>
    <w:rsid w:val="001E2D42"/>
    <w:rsid w:val="001E2EB3"/>
    <w:rsid w:val="001E2F66"/>
    <w:rsid w:val="001E3009"/>
    <w:rsid w:val="001E3141"/>
    <w:rsid w:val="001E3201"/>
    <w:rsid w:val="001E3206"/>
    <w:rsid w:val="001E329E"/>
    <w:rsid w:val="001E336B"/>
    <w:rsid w:val="001E3487"/>
    <w:rsid w:val="001E3493"/>
    <w:rsid w:val="001E34D4"/>
    <w:rsid w:val="001E36FF"/>
    <w:rsid w:val="001E37B3"/>
    <w:rsid w:val="001E393E"/>
    <w:rsid w:val="001E3BC6"/>
    <w:rsid w:val="001E4847"/>
    <w:rsid w:val="001E48F7"/>
    <w:rsid w:val="001E4931"/>
    <w:rsid w:val="001E49EA"/>
    <w:rsid w:val="001E4D9D"/>
    <w:rsid w:val="001E5066"/>
    <w:rsid w:val="001E51C2"/>
    <w:rsid w:val="001E5275"/>
    <w:rsid w:val="001E5688"/>
    <w:rsid w:val="001E58E4"/>
    <w:rsid w:val="001E5C0A"/>
    <w:rsid w:val="001E5CA7"/>
    <w:rsid w:val="001E5F4B"/>
    <w:rsid w:val="001E6008"/>
    <w:rsid w:val="001E6020"/>
    <w:rsid w:val="001E60E8"/>
    <w:rsid w:val="001E68AF"/>
    <w:rsid w:val="001E6A5D"/>
    <w:rsid w:val="001E6B4B"/>
    <w:rsid w:val="001E6C5F"/>
    <w:rsid w:val="001E6CDA"/>
    <w:rsid w:val="001E6DB4"/>
    <w:rsid w:val="001E6E8A"/>
    <w:rsid w:val="001E72C6"/>
    <w:rsid w:val="001E736F"/>
    <w:rsid w:val="001E7CB4"/>
    <w:rsid w:val="001E7E5F"/>
    <w:rsid w:val="001E7FC9"/>
    <w:rsid w:val="001F04CB"/>
    <w:rsid w:val="001F0726"/>
    <w:rsid w:val="001F093B"/>
    <w:rsid w:val="001F0951"/>
    <w:rsid w:val="001F0FF3"/>
    <w:rsid w:val="001F1140"/>
    <w:rsid w:val="001F12E2"/>
    <w:rsid w:val="001F150A"/>
    <w:rsid w:val="001F1956"/>
    <w:rsid w:val="001F1D00"/>
    <w:rsid w:val="001F1D3A"/>
    <w:rsid w:val="001F1E73"/>
    <w:rsid w:val="001F1F71"/>
    <w:rsid w:val="001F2095"/>
    <w:rsid w:val="001F20F8"/>
    <w:rsid w:val="001F22A4"/>
    <w:rsid w:val="001F237C"/>
    <w:rsid w:val="001F2539"/>
    <w:rsid w:val="001F280E"/>
    <w:rsid w:val="001F28AB"/>
    <w:rsid w:val="001F293A"/>
    <w:rsid w:val="001F2D7A"/>
    <w:rsid w:val="001F2EE7"/>
    <w:rsid w:val="001F32F9"/>
    <w:rsid w:val="001F3415"/>
    <w:rsid w:val="001F34A1"/>
    <w:rsid w:val="001F3796"/>
    <w:rsid w:val="001F39CD"/>
    <w:rsid w:val="001F3C8B"/>
    <w:rsid w:val="001F3C9A"/>
    <w:rsid w:val="001F3CFD"/>
    <w:rsid w:val="001F3EBF"/>
    <w:rsid w:val="001F4259"/>
    <w:rsid w:val="001F42C9"/>
    <w:rsid w:val="001F445B"/>
    <w:rsid w:val="001F47B5"/>
    <w:rsid w:val="001F4B9C"/>
    <w:rsid w:val="001F4C7B"/>
    <w:rsid w:val="001F4C9B"/>
    <w:rsid w:val="001F4CF8"/>
    <w:rsid w:val="001F4D9F"/>
    <w:rsid w:val="001F4F1B"/>
    <w:rsid w:val="001F506A"/>
    <w:rsid w:val="001F549C"/>
    <w:rsid w:val="001F56FB"/>
    <w:rsid w:val="001F64BD"/>
    <w:rsid w:val="001F6725"/>
    <w:rsid w:val="001F6AFF"/>
    <w:rsid w:val="001F6F0F"/>
    <w:rsid w:val="001F7160"/>
    <w:rsid w:val="001F74D4"/>
    <w:rsid w:val="001F74FB"/>
    <w:rsid w:val="001F76A2"/>
    <w:rsid w:val="001F79AA"/>
    <w:rsid w:val="001F7C77"/>
    <w:rsid w:val="001F7F7E"/>
    <w:rsid w:val="001F7FB4"/>
    <w:rsid w:val="001FDDE6"/>
    <w:rsid w:val="00200648"/>
    <w:rsid w:val="002007E7"/>
    <w:rsid w:val="002008F5"/>
    <w:rsid w:val="00200B64"/>
    <w:rsid w:val="00200C84"/>
    <w:rsid w:val="00200C9C"/>
    <w:rsid w:val="00200D14"/>
    <w:rsid w:val="00200E3F"/>
    <w:rsid w:val="00201D0A"/>
    <w:rsid w:val="00201D14"/>
    <w:rsid w:val="00201D64"/>
    <w:rsid w:val="0020227F"/>
    <w:rsid w:val="00202AC6"/>
    <w:rsid w:val="00202F10"/>
    <w:rsid w:val="0020310E"/>
    <w:rsid w:val="0020324D"/>
    <w:rsid w:val="0020325F"/>
    <w:rsid w:val="00203528"/>
    <w:rsid w:val="002035A2"/>
    <w:rsid w:val="0020361E"/>
    <w:rsid w:val="00203802"/>
    <w:rsid w:val="00203AEA"/>
    <w:rsid w:val="00203C0D"/>
    <w:rsid w:val="00203CCB"/>
    <w:rsid w:val="002040D8"/>
    <w:rsid w:val="002041C6"/>
    <w:rsid w:val="00204C4F"/>
    <w:rsid w:val="00204D45"/>
    <w:rsid w:val="00204EF1"/>
    <w:rsid w:val="002053D6"/>
    <w:rsid w:val="002055F2"/>
    <w:rsid w:val="00205971"/>
    <w:rsid w:val="00205BBE"/>
    <w:rsid w:val="00205C0D"/>
    <w:rsid w:val="00205C20"/>
    <w:rsid w:val="00205C68"/>
    <w:rsid w:val="00205C87"/>
    <w:rsid w:val="00206089"/>
    <w:rsid w:val="00206284"/>
    <w:rsid w:val="002069BE"/>
    <w:rsid w:val="00206B9A"/>
    <w:rsid w:val="00206F23"/>
    <w:rsid w:val="0020708A"/>
    <w:rsid w:val="002070E7"/>
    <w:rsid w:val="0020711C"/>
    <w:rsid w:val="002071FD"/>
    <w:rsid w:val="00207234"/>
    <w:rsid w:val="002075F9"/>
    <w:rsid w:val="0020768E"/>
    <w:rsid w:val="002078EE"/>
    <w:rsid w:val="00207985"/>
    <w:rsid w:val="00207B90"/>
    <w:rsid w:val="0021022F"/>
    <w:rsid w:val="002103C8"/>
    <w:rsid w:val="002104AD"/>
    <w:rsid w:val="002105F0"/>
    <w:rsid w:val="002106B2"/>
    <w:rsid w:val="002107BC"/>
    <w:rsid w:val="002107FA"/>
    <w:rsid w:val="00210DC3"/>
    <w:rsid w:val="00210DDE"/>
    <w:rsid w:val="00211763"/>
    <w:rsid w:val="00211ADB"/>
    <w:rsid w:val="0021207D"/>
    <w:rsid w:val="0021276A"/>
    <w:rsid w:val="002128AA"/>
    <w:rsid w:val="00212AB6"/>
    <w:rsid w:val="00212E6E"/>
    <w:rsid w:val="00212F6E"/>
    <w:rsid w:val="00212F9D"/>
    <w:rsid w:val="002131A9"/>
    <w:rsid w:val="0021345C"/>
    <w:rsid w:val="00213485"/>
    <w:rsid w:val="0021367D"/>
    <w:rsid w:val="00213796"/>
    <w:rsid w:val="00213C23"/>
    <w:rsid w:val="00213C49"/>
    <w:rsid w:val="00213F16"/>
    <w:rsid w:val="002140A1"/>
    <w:rsid w:val="0021455C"/>
    <w:rsid w:val="002145E7"/>
    <w:rsid w:val="00214799"/>
    <w:rsid w:val="002147E1"/>
    <w:rsid w:val="0021484E"/>
    <w:rsid w:val="0021499E"/>
    <w:rsid w:val="00214E4F"/>
    <w:rsid w:val="00214E64"/>
    <w:rsid w:val="00215362"/>
    <w:rsid w:val="002154BB"/>
    <w:rsid w:val="002156F8"/>
    <w:rsid w:val="00215845"/>
    <w:rsid w:val="00215874"/>
    <w:rsid w:val="002158A3"/>
    <w:rsid w:val="002158AA"/>
    <w:rsid w:val="002159D0"/>
    <w:rsid w:val="00215BA3"/>
    <w:rsid w:val="0021638B"/>
    <w:rsid w:val="0021698B"/>
    <w:rsid w:val="00216A48"/>
    <w:rsid w:val="00216A8C"/>
    <w:rsid w:val="00216B9E"/>
    <w:rsid w:val="00216C3B"/>
    <w:rsid w:val="00216F27"/>
    <w:rsid w:val="00216FBA"/>
    <w:rsid w:val="00216FD9"/>
    <w:rsid w:val="00217091"/>
    <w:rsid w:val="002170C4"/>
    <w:rsid w:val="0021711E"/>
    <w:rsid w:val="00217577"/>
    <w:rsid w:val="00217A32"/>
    <w:rsid w:val="00217A4C"/>
    <w:rsid w:val="00217FBA"/>
    <w:rsid w:val="00220009"/>
    <w:rsid w:val="0022001F"/>
    <w:rsid w:val="00220059"/>
    <w:rsid w:val="00220066"/>
    <w:rsid w:val="002200F5"/>
    <w:rsid w:val="00220279"/>
    <w:rsid w:val="00220A9D"/>
    <w:rsid w:val="00220E27"/>
    <w:rsid w:val="00220EEA"/>
    <w:rsid w:val="00221171"/>
    <w:rsid w:val="00221431"/>
    <w:rsid w:val="002214FD"/>
    <w:rsid w:val="0022177C"/>
    <w:rsid w:val="00221895"/>
    <w:rsid w:val="002218B8"/>
    <w:rsid w:val="00221997"/>
    <w:rsid w:val="00221A3C"/>
    <w:rsid w:val="00222641"/>
    <w:rsid w:val="00222690"/>
    <w:rsid w:val="00222853"/>
    <w:rsid w:val="002228DF"/>
    <w:rsid w:val="00222B5C"/>
    <w:rsid w:val="00222ED6"/>
    <w:rsid w:val="0022304E"/>
    <w:rsid w:val="002236BA"/>
    <w:rsid w:val="002239AB"/>
    <w:rsid w:val="00223AF6"/>
    <w:rsid w:val="00223BC7"/>
    <w:rsid w:val="0022497B"/>
    <w:rsid w:val="00224B1E"/>
    <w:rsid w:val="00224C90"/>
    <w:rsid w:val="00224CF0"/>
    <w:rsid w:val="00224D19"/>
    <w:rsid w:val="00224FFC"/>
    <w:rsid w:val="002250F5"/>
    <w:rsid w:val="002250FE"/>
    <w:rsid w:val="00225307"/>
    <w:rsid w:val="0022544D"/>
    <w:rsid w:val="002256E1"/>
    <w:rsid w:val="00225DA0"/>
    <w:rsid w:val="00226156"/>
    <w:rsid w:val="00226208"/>
    <w:rsid w:val="002265AD"/>
    <w:rsid w:val="002265DE"/>
    <w:rsid w:val="0022671D"/>
    <w:rsid w:val="002268E0"/>
    <w:rsid w:val="00226C45"/>
    <w:rsid w:val="00226FB3"/>
    <w:rsid w:val="0022704A"/>
    <w:rsid w:val="002270AF"/>
    <w:rsid w:val="002274E6"/>
    <w:rsid w:val="0022760A"/>
    <w:rsid w:val="0022794F"/>
    <w:rsid w:val="0022795D"/>
    <w:rsid w:val="002279D3"/>
    <w:rsid w:val="00227C86"/>
    <w:rsid w:val="002301E1"/>
    <w:rsid w:val="00230444"/>
    <w:rsid w:val="002304B3"/>
    <w:rsid w:val="00230595"/>
    <w:rsid w:val="002305BF"/>
    <w:rsid w:val="002307FC"/>
    <w:rsid w:val="00230871"/>
    <w:rsid w:val="00230995"/>
    <w:rsid w:val="00230D2C"/>
    <w:rsid w:val="00230D7C"/>
    <w:rsid w:val="00231184"/>
    <w:rsid w:val="002311AD"/>
    <w:rsid w:val="002311E3"/>
    <w:rsid w:val="00231459"/>
    <w:rsid w:val="002316E8"/>
    <w:rsid w:val="0023176B"/>
    <w:rsid w:val="00231795"/>
    <w:rsid w:val="002318AE"/>
    <w:rsid w:val="002318CB"/>
    <w:rsid w:val="00231A12"/>
    <w:rsid w:val="00231CA0"/>
    <w:rsid w:val="00231D88"/>
    <w:rsid w:val="00231DEE"/>
    <w:rsid w:val="002321D0"/>
    <w:rsid w:val="00232F4A"/>
    <w:rsid w:val="0023364C"/>
    <w:rsid w:val="00233713"/>
    <w:rsid w:val="00233BD0"/>
    <w:rsid w:val="00233D33"/>
    <w:rsid w:val="00233ECF"/>
    <w:rsid w:val="00233EF1"/>
    <w:rsid w:val="00233F0B"/>
    <w:rsid w:val="00233F9A"/>
    <w:rsid w:val="0023402D"/>
    <w:rsid w:val="002340E9"/>
    <w:rsid w:val="00234577"/>
    <w:rsid w:val="002345B4"/>
    <w:rsid w:val="00234892"/>
    <w:rsid w:val="00234D93"/>
    <w:rsid w:val="0023501E"/>
    <w:rsid w:val="00235562"/>
    <w:rsid w:val="002357AA"/>
    <w:rsid w:val="002357E1"/>
    <w:rsid w:val="002357F3"/>
    <w:rsid w:val="002358B8"/>
    <w:rsid w:val="002359D5"/>
    <w:rsid w:val="00235BFB"/>
    <w:rsid w:val="00236002"/>
    <w:rsid w:val="002362E3"/>
    <w:rsid w:val="00236841"/>
    <w:rsid w:val="00236879"/>
    <w:rsid w:val="00236B7E"/>
    <w:rsid w:val="00236FD4"/>
    <w:rsid w:val="002372AF"/>
    <w:rsid w:val="0023735C"/>
    <w:rsid w:val="00237492"/>
    <w:rsid w:val="002376B1"/>
    <w:rsid w:val="00237779"/>
    <w:rsid w:val="00237FF9"/>
    <w:rsid w:val="0024001B"/>
    <w:rsid w:val="0024026A"/>
    <w:rsid w:val="00240440"/>
    <w:rsid w:val="0024079A"/>
    <w:rsid w:val="002407AF"/>
    <w:rsid w:val="00240B61"/>
    <w:rsid w:val="00240C7E"/>
    <w:rsid w:val="00240CAA"/>
    <w:rsid w:val="00240E8E"/>
    <w:rsid w:val="0024104A"/>
    <w:rsid w:val="002410C0"/>
    <w:rsid w:val="002418DE"/>
    <w:rsid w:val="0024194A"/>
    <w:rsid w:val="00241A73"/>
    <w:rsid w:val="00241A76"/>
    <w:rsid w:val="00241BB0"/>
    <w:rsid w:val="00241E39"/>
    <w:rsid w:val="0024206E"/>
    <w:rsid w:val="00242654"/>
    <w:rsid w:val="002428BB"/>
    <w:rsid w:val="002429E2"/>
    <w:rsid w:val="00242F30"/>
    <w:rsid w:val="00243935"/>
    <w:rsid w:val="00243A2C"/>
    <w:rsid w:val="00243BBE"/>
    <w:rsid w:val="00243E03"/>
    <w:rsid w:val="00244162"/>
    <w:rsid w:val="002441E6"/>
    <w:rsid w:val="00244812"/>
    <w:rsid w:val="00244836"/>
    <w:rsid w:val="00244F87"/>
    <w:rsid w:val="00245050"/>
    <w:rsid w:val="0024582D"/>
    <w:rsid w:val="00245B4C"/>
    <w:rsid w:val="002460C9"/>
    <w:rsid w:val="0024685E"/>
    <w:rsid w:val="00246C09"/>
    <w:rsid w:val="00246C58"/>
    <w:rsid w:val="00246C78"/>
    <w:rsid w:val="00246CCD"/>
    <w:rsid w:val="00246FB8"/>
    <w:rsid w:val="002474CC"/>
    <w:rsid w:val="002476EC"/>
    <w:rsid w:val="002478DF"/>
    <w:rsid w:val="0024791A"/>
    <w:rsid w:val="00247DD3"/>
    <w:rsid w:val="002507C7"/>
    <w:rsid w:val="00250939"/>
    <w:rsid w:val="00250A78"/>
    <w:rsid w:val="00250B7E"/>
    <w:rsid w:val="00250C49"/>
    <w:rsid w:val="0025117D"/>
    <w:rsid w:val="0025152B"/>
    <w:rsid w:val="002517FB"/>
    <w:rsid w:val="00251819"/>
    <w:rsid w:val="00251958"/>
    <w:rsid w:val="002519A6"/>
    <w:rsid w:val="00251A05"/>
    <w:rsid w:val="00251A42"/>
    <w:rsid w:val="00251FF8"/>
    <w:rsid w:val="00252202"/>
    <w:rsid w:val="002522F9"/>
    <w:rsid w:val="00252339"/>
    <w:rsid w:val="0025251B"/>
    <w:rsid w:val="00252688"/>
    <w:rsid w:val="00252CE1"/>
    <w:rsid w:val="00252F02"/>
    <w:rsid w:val="00252F3F"/>
    <w:rsid w:val="00253596"/>
    <w:rsid w:val="002536D8"/>
    <w:rsid w:val="00253A6C"/>
    <w:rsid w:val="00253DAA"/>
    <w:rsid w:val="00253E9F"/>
    <w:rsid w:val="002544DD"/>
    <w:rsid w:val="002547BA"/>
    <w:rsid w:val="00254BD8"/>
    <w:rsid w:val="00254D7A"/>
    <w:rsid w:val="00254DA7"/>
    <w:rsid w:val="00254F5E"/>
    <w:rsid w:val="002550FB"/>
    <w:rsid w:val="00255330"/>
    <w:rsid w:val="002553B0"/>
    <w:rsid w:val="002553E0"/>
    <w:rsid w:val="002554A7"/>
    <w:rsid w:val="00255837"/>
    <w:rsid w:val="00255884"/>
    <w:rsid w:val="00255B18"/>
    <w:rsid w:val="00255C2F"/>
    <w:rsid w:val="00255C68"/>
    <w:rsid w:val="00255E5B"/>
    <w:rsid w:val="002560AF"/>
    <w:rsid w:val="00256229"/>
    <w:rsid w:val="002567E8"/>
    <w:rsid w:val="00256B93"/>
    <w:rsid w:val="00256C25"/>
    <w:rsid w:val="00256F36"/>
    <w:rsid w:val="0025742D"/>
    <w:rsid w:val="00257550"/>
    <w:rsid w:val="0025757F"/>
    <w:rsid w:val="00257630"/>
    <w:rsid w:val="00257B07"/>
    <w:rsid w:val="00257B41"/>
    <w:rsid w:val="00257FC0"/>
    <w:rsid w:val="0025B335"/>
    <w:rsid w:val="002604A9"/>
    <w:rsid w:val="002605A8"/>
    <w:rsid w:val="00260786"/>
    <w:rsid w:val="0026089E"/>
    <w:rsid w:val="00260934"/>
    <w:rsid w:val="00261417"/>
    <w:rsid w:val="002614F1"/>
    <w:rsid w:val="002619C8"/>
    <w:rsid w:val="00261B54"/>
    <w:rsid w:val="002620F8"/>
    <w:rsid w:val="00262148"/>
    <w:rsid w:val="00262267"/>
    <w:rsid w:val="002626FB"/>
    <w:rsid w:val="00262BE3"/>
    <w:rsid w:val="00262C59"/>
    <w:rsid w:val="00262F43"/>
    <w:rsid w:val="00262FBF"/>
    <w:rsid w:val="002632EF"/>
    <w:rsid w:val="0026334F"/>
    <w:rsid w:val="00263397"/>
    <w:rsid w:val="002635C6"/>
    <w:rsid w:val="002638D8"/>
    <w:rsid w:val="002639B7"/>
    <w:rsid w:val="00263BAB"/>
    <w:rsid w:val="00263E19"/>
    <w:rsid w:val="0026408A"/>
    <w:rsid w:val="00264149"/>
    <w:rsid w:val="002641AA"/>
    <w:rsid w:val="00264270"/>
    <w:rsid w:val="0026453E"/>
    <w:rsid w:val="00264987"/>
    <w:rsid w:val="00264B5F"/>
    <w:rsid w:val="00264CE1"/>
    <w:rsid w:val="00265175"/>
    <w:rsid w:val="00265442"/>
    <w:rsid w:val="00265633"/>
    <w:rsid w:val="0026581E"/>
    <w:rsid w:val="002658C0"/>
    <w:rsid w:val="00265B18"/>
    <w:rsid w:val="00265C76"/>
    <w:rsid w:val="00266206"/>
    <w:rsid w:val="00266520"/>
    <w:rsid w:val="00266596"/>
    <w:rsid w:val="00266779"/>
    <w:rsid w:val="0026678D"/>
    <w:rsid w:val="00266BB5"/>
    <w:rsid w:val="0026754C"/>
    <w:rsid w:val="0026767A"/>
    <w:rsid w:val="00267789"/>
    <w:rsid w:val="002677BC"/>
    <w:rsid w:val="002677F2"/>
    <w:rsid w:val="00267A98"/>
    <w:rsid w:val="00267AAB"/>
    <w:rsid w:val="00267C01"/>
    <w:rsid w:val="00267C73"/>
    <w:rsid w:val="00267D04"/>
    <w:rsid w:val="00267E1B"/>
    <w:rsid w:val="002700FA"/>
    <w:rsid w:val="002701CF"/>
    <w:rsid w:val="002709D7"/>
    <w:rsid w:val="00270E82"/>
    <w:rsid w:val="00270F7E"/>
    <w:rsid w:val="00270FC0"/>
    <w:rsid w:val="002712E4"/>
    <w:rsid w:val="00271367"/>
    <w:rsid w:val="002713CE"/>
    <w:rsid w:val="0027167D"/>
    <w:rsid w:val="00271C50"/>
    <w:rsid w:val="00271C7E"/>
    <w:rsid w:val="00271D89"/>
    <w:rsid w:val="00271DE3"/>
    <w:rsid w:val="002721AB"/>
    <w:rsid w:val="00272564"/>
    <w:rsid w:val="00272742"/>
    <w:rsid w:val="00272BDD"/>
    <w:rsid w:val="00272C33"/>
    <w:rsid w:val="00272EF9"/>
    <w:rsid w:val="00272FB3"/>
    <w:rsid w:val="0027306A"/>
    <w:rsid w:val="00273420"/>
    <w:rsid w:val="00273463"/>
    <w:rsid w:val="00273616"/>
    <w:rsid w:val="002737C1"/>
    <w:rsid w:val="00273966"/>
    <w:rsid w:val="00273A47"/>
    <w:rsid w:val="00273FA2"/>
    <w:rsid w:val="00274275"/>
    <w:rsid w:val="002743B0"/>
    <w:rsid w:val="0027457A"/>
    <w:rsid w:val="002749F2"/>
    <w:rsid w:val="00274D7F"/>
    <w:rsid w:val="0027509F"/>
    <w:rsid w:val="002750F6"/>
    <w:rsid w:val="00275214"/>
    <w:rsid w:val="002757C7"/>
    <w:rsid w:val="00275B36"/>
    <w:rsid w:val="00275C9A"/>
    <w:rsid w:val="0027622C"/>
    <w:rsid w:val="0027628D"/>
    <w:rsid w:val="0027699D"/>
    <w:rsid w:val="00276EBF"/>
    <w:rsid w:val="00276F9D"/>
    <w:rsid w:val="0027701A"/>
    <w:rsid w:val="002773F2"/>
    <w:rsid w:val="00277731"/>
    <w:rsid w:val="0027782E"/>
    <w:rsid w:val="0027788D"/>
    <w:rsid w:val="00277B10"/>
    <w:rsid w:val="00277C0A"/>
    <w:rsid w:val="00277DC6"/>
    <w:rsid w:val="00277F27"/>
    <w:rsid w:val="002801A8"/>
    <w:rsid w:val="002804FD"/>
    <w:rsid w:val="00280704"/>
    <w:rsid w:val="00280726"/>
    <w:rsid w:val="00280918"/>
    <w:rsid w:val="002809F3"/>
    <w:rsid w:val="00280B4A"/>
    <w:rsid w:val="00280BB5"/>
    <w:rsid w:val="00280FEF"/>
    <w:rsid w:val="00281413"/>
    <w:rsid w:val="002814AD"/>
    <w:rsid w:val="00281BBA"/>
    <w:rsid w:val="00281C07"/>
    <w:rsid w:val="00281E77"/>
    <w:rsid w:val="00281F18"/>
    <w:rsid w:val="00282188"/>
    <w:rsid w:val="00282322"/>
    <w:rsid w:val="00282C39"/>
    <w:rsid w:val="00282C44"/>
    <w:rsid w:val="00282D8C"/>
    <w:rsid w:val="0028303E"/>
    <w:rsid w:val="002832B1"/>
    <w:rsid w:val="00283485"/>
    <w:rsid w:val="00283512"/>
    <w:rsid w:val="00283522"/>
    <w:rsid w:val="00283C74"/>
    <w:rsid w:val="00283EAC"/>
    <w:rsid w:val="002840E0"/>
    <w:rsid w:val="00284104"/>
    <w:rsid w:val="00284206"/>
    <w:rsid w:val="0028430A"/>
    <w:rsid w:val="002845D9"/>
    <w:rsid w:val="00284769"/>
    <w:rsid w:val="00284818"/>
    <w:rsid w:val="00284BAD"/>
    <w:rsid w:val="00284CBF"/>
    <w:rsid w:val="00284DEF"/>
    <w:rsid w:val="002852E6"/>
    <w:rsid w:val="00285747"/>
    <w:rsid w:val="002857E2"/>
    <w:rsid w:val="00285A06"/>
    <w:rsid w:val="00285BA9"/>
    <w:rsid w:val="00285BB8"/>
    <w:rsid w:val="00285C80"/>
    <w:rsid w:val="00285D78"/>
    <w:rsid w:val="00285FE9"/>
    <w:rsid w:val="002864A9"/>
    <w:rsid w:val="002864F6"/>
    <w:rsid w:val="00286543"/>
    <w:rsid w:val="002866F8"/>
    <w:rsid w:val="00286AC0"/>
    <w:rsid w:val="00286C15"/>
    <w:rsid w:val="002875E6"/>
    <w:rsid w:val="00287923"/>
    <w:rsid w:val="00287DE7"/>
    <w:rsid w:val="0029033A"/>
    <w:rsid w:val="0029036A"/>
    <w:rsid w:val="002903E0"/>
    <w:rsid w:val="00290571"/>
    <w:rsid w:val="00290635"/>
    <w:rsid w:val="002909DB"/>
    <w:rsid w:val="00290F74"/>
    <w:rsid w:val="00291CEF"/>
    <w:rsid w:val="00291E7F"/>
    <w:rsid w:val="00292522"/>
    <w:rsid w:val="00292735"/>
    <w:rsid w:val="0029292D"/>
    <w:rsid w:val="00292A88"/>
    <w:rsid w:val="00292B8B"/>
    <w:rsid w:val="00292D8B"/>
    <w:rsid w:val="00293455"/>
    <w:rsid w:val="0029348E"/>
    <w:rsid w:val="002938D1"/>
    <w:rsid w:val="00293998"/>
    <w:rsid w:val="00293BC8"/>
    <w:rsid w:val="00293C64"/>
    <w:rsid w:val="002941C5"/>
    <w:rsid w:val="0029426B"/>
    <w:rsid w:val="00294374"/>
    <w:rsid w:val="00294590"/>
    <w:rsid w:val="002945F0"/>
    <w:rsid w:val="002949F3"/>
    <w:rsid w:val="00294AC6"/>
    <w:rsid w:val="00294BCF"/>
    <w:rsid w:val="00294C40"/>
    <w:rsid w:val="00295062"/>
    <w:rsid w:val="002955FC"/>
    <w:rsid w:val="002956D7"/>
    <w:rsid w:val="00295929"/>
    <w:rsid w:val="00295937"/>
    <w:rsid w:val="002961D1"/>
    <w:rsid w:val="00296389"/>
    <w:rsid w:val="00296519"/>
    <w:rsid w:val="0029673A"/>
    <w:rsid w:val="002969AF"/>
    <w:rsid w:val="00296AC9"/>
    <w:rsid w:val="00296FC1"/>
    <w:rsid w:val="002972F4"/>
    <w:rsid w:val="00297388"/>
    <w:rsid w:val="002974B3"/>
    <w:rsid w:val="002977EB"/>
    <w:rsid w:val="00297A6B"/>
    <w:rsid w:val="00297CB7"/>
    <w:rsid w:val="002A01F2"/>
    <w:rsid w:val="002A0319"/>
    <w:rsid w:val="002A05B6"/>
    <w:rsid w:val="002A077A"/>
    <w:rsid w:val="002A08CF"/>
    <w:rsid w:val="002A08F0"/>
    <w:rsid w:val="002A0A08"/>
    <w:rsid w:val="002A0A2B"/>
    <w:rsid w:val="002A0B6B"/>
    <w:rsid w:val="002A0C9E"/>
    <w:rsid w:val="002A10FA"/>
    <w:rsid w:val="002A16A3"/>
    <w:rsid w:val="002A17CC"/>
    <w:rsid w:val="002A1A0B"/>
    <w:rsid w:val="002A1BAB"/>
    <w:rsid w:val="002A1E52"/>
    <w:rsid w:val="002A1F47"/>
    <w:rsid w:val="002A20F4"/>
    <w:rsid w:val="002A225B"/>
    <w:rsid w:val="002A23F6"/>
    <w:rsid w:val="002A286E"/>
    <w:rsid w:val="002A2A03"/>
    <w:rsid w:val="002A2A6F"/>
    <w:rsid w:val="002A2E0D"/>
    <w:rsid w:val="002A30A2"/>
    <w:rsid w:val="002A34BF"/>
    <w:rsid w:val="002A35B6"/>
    <w:rsid w:val="002A384D"/>
    <w:rsid w:val="002A3B29"/>
    <w:rsid w:val="002A3B3D"/>
    <w:rsid w:val="002A3B85"/>
    <w:rsid w:val="002A3BAA"/>
    <w:rsid w:val="002A3BCB"/>
    <w:rsid w:val="002A3C15"/>
    <w:rsid w:val="002A3CFC"/>
    <w:rsid w:val="002A3D59"/>
    <w:rsid w:val="002A3DE0"/>
    <w:rsid w:val="002A3E8B"/>
    <w:rsid w:val="002A401B"/>
    <w:rsid w:val="002A409A"/>
    <w:rsid w:val="002A438D"/>
    <w:rsid w:val="002A4635"/>
    <w:rsid w:val="002A4790"/>
    <w:rsid w:val="002A4879"/>
    <w:rsid w:val="002A4925"/>
    <w:rsid w:val="002A4AE3"/>
    <w:rsid w:val="002A4C87"/>
    <w:rsid w:val="002A4FD8"/>
    <w:rsid w:val="002A511F"/>
    <w:rsid w:val="002A53C9"/>
    <w:rsid w:val="002A5547"/>
    <w:rsid w:val="002A574A"/>
    <w:rsid w:val="002A5E78"/>
    <w:rsid w:val="002A5EB3"/>
    <w:rsid w:val="002A6000"/>
    <w:rsid w:val="002A6161"/>
    <w:rsid w:val="002A6170"/>
    <w:rsid w:val="002A67C9"/>
    <w:rsid w:val="002A7832"/>
    <w:rsid w:val="002A787B"/>
    <w:rsid w:val="002A7889"/>
    <w:rsid w:val="002A7981"/>
    <w:rsid w:val="002A7A08"/>
    <w:rsid w:val="002A7D63"/>
    <w:rsid w:val="002B0074"/>
    <w:rsid w:val="002B0399"/>
    <w:rsid w:val="002B08A4"/>
    <w:rsid w:val="002B098F"/>
    <w:rsid w:val="002B0A11"/>
    <w:rsid w:val="002B0C7A"/>
    <w:rsid w:val="002B1031"/>
    <w:rsid w:val="002B1444"/>
    <w:rsid w:val="002B1493"/>
    <w:rsid w:val="002B14A1"/>
    <w:rsid w:val="002B166B"/>
    <w:rsid w:val="002B17AE"/>
    <w:rsid w:val="002B1820"/>
    <w:rsid w:val="002B182D"/>
    <w:rsid w:val="002B18BE"/>
    <w:rsid w:val="002B21CB"/>
    <w:rsid w:val="002B2414"/>
    <w:rsid w:val="002B2D7F"/>
    <w:rsid w:val="002B2D9E"/>
    <w:rsid w:val="002B2F8A"/>
    <w:rsid w:val="002B2F95"/>
    <w:rsid w:val="002B30C7"/>
    <w:rsid w:val="002B3252"/>
    <w:rsid w:val="002B342A"/>
    <w:rsid w:val="002B366F"/>
    <w:rsid w:val="002B3A18"/>
    <w:rsid w:val="002B3B8B"/>
    <w:rsid w:val="002B3F31"/>
    <w:rsid w:val="002B411C"/>
    <w:rsid w:val="002B43F4"/>
    <w:rsid w:val="002B455A"/>
    <w:rsid w:val="002B4852"/>
    <w:rsid w:val="002B4890"/>
    <w:rsid w:val="002B4F47"/>
    <w:rsid w:val="002B4FD3"/>
    <w:rsid w:val="002B50D1"/>
    <w:rsid w:val="002B57FA"/>
    <w:rsid w:val="002B5F2C"/>
    <w:rsid w:val="002B5FAD"/>
    <w:rsid w:val="002B63CD"/>
    <w:rsid w:val="002B64FF"/>
    <w:rsid w:val="002B65FD"/>
    <w:rsid w:val="002B6CEF"/>
    <w:rsid w:val="002B6FD6"/>
    <w:rsid w:val="002B73DC"/>
    <w:rsid w:val="002B7529"/>
    <w:rsid w:val="002B7633"/>
    <w:rsid w:val="002B76DE"/>
    <w:rsid w:val="002B782F"/>
    <w:rsid w:val="002B7B07"/>
    <w:rsid w:val="002B7C91"/>
    <w:rsid w:val="002B7D00"/>
    <w:rsid w:val="002C0421"/>
    <w:rsid w:val="002C0682"/>
    <w:rsid w:val="002C06FC"/>
    <w:rsid w:val="002C08FE"/>
    <w:rsid w:val="002C1003"/>
    <w:rsid w:val="002C100A"/>
    <w:rsid w:val="002C11CF"/>
    <w:rsid w:val="002C129B"/>
    <w:rsid w:val="002C15C8"/>
    <w:rsid w:val="002C165E"/>
    <w:rsid w:val="002C2036"/>
    <w:rsid w:val="002C211C"/>
    <w:rsid w:val="002C2198"/>
    <w:rsid w:val="002C2549"/>
    <w:rsid w:val="002C25A8"/>
    <w:rsid w:val="002C2642"/>
    <w:rsid w:val="002C27C7"/>
    <w:rsid w:val="002C287C"/>
    <w:rsid w:val="002C28E9"/>
    <w:rsid w:val="002C2B66"/>
    <w:rsid w:val="002C2C6D"/>
    <w:rsid w:val="002C325A"/>
    <w:rsid w:val="002C33C0"/>
    <w:rsid w:val="002C3A10"/>
    <w:rsid w:val="002C3CA9"/>
    <w:rsid w:val="002C3EAE"/>
    <w:rsid w:val="002C4092"/>
    <w:rsid w:val="002C4518"/>
    <w:rsid w:val="002C463F"/>
    <w:rsid w:val="002C47D6"/>
    <w:rsid w:val="002C4816"/>
    <w:rsid w:val="002C4900"/>
    <w:rsid w:val="002C4B80"/>
    <w:rsid w:val="002C4C02"/>
    <w:rsid w:val="002C4D6E"/>
    <w:rsid w:val="002C4D98"/>
    <w:rsid w:val="002C5286"/>
    <w:rsid w:val="002C52B3"/>
    <w:rsid w:val="002C5426"/>
    <w:rsid w:val="002C5759"/>
    <w:rsid w:val="002C58FD"/>
    <w:rsid w:val="002C59FE"/>
    <w:rsid w:val="002C5C3C"/>
    <w:rsid w:val="002C5D0A"/>
    <w:rsid w:val="002C5E25"/>
    <w:rsid w:val="002C62E2"/>
    <w:rsid w:val="002C63ED"/>
    <w:rsid w:val="002C64AD"/>
    <w:rsid w:val="002C71DE"/>
    <w:rsid w:val="002C72BA"/>
    <w:rsid w:val="002C732B"/>
    <w:rsid w:val="002C737D"/>
    <w:rsid w:val="002C75B5"/>
    <w:rsid w:val="002C75ED"/>
    <w:rsid w:val="002C7978"/>
    <w:rsid w:val="002C79A7"/>
    <w:rsid w:val="002C79CF"/>
    <w:rsid w:val="002C7A46"/>
    <w:rsid w:val="002C7A47"/>
    <w:rsid w:val="002C7A8D"/>
    <w:rsid w:val="002C7B68"/>
    <w:rsid w:val="002C7C7B"/>
    <w:rsid w:val="002C7C80"/>
    <w:rsid w:val="002C7CDD"/>
    <w:rsid w:val="002C7DA1"/>
    <w:rsid w:val="002C7F34"/>
    <w:rsid w:val="002CABDB"/>
    <w:rsid w:val="002D008C"/>
    <w:rsid w:val="002D0116"/>
    <w:rsid w:val="002D0826"/>
    <w:rsid w:val="002D089E"/>
    <w:rsid w:val="002D0A64"/>
    <w:rsid w:val="002D0B78"/>
    <w:rsid w:val="002D0C61"/>
    <w:rsid w:val="002D0D05"/>
    <w:rsid w:val="002D0D86"/>
    <w:rsid w:val="002D0D90"/>
    <w:rsid w:val="002D1999"/>
    <w:rsid w:val="002D1A74"/>
    <w:rsid w:val="002D1B28"/>
    <w:rsid w:val="002D1F2E"/>
    <w:rsid w:val="002D20FF"/>
    <w:rsid w:val="002D22FD"/>
    <w:rsid w:val="002D29D5"/>
    <w:rsid w:val="002D2B1F"/>
    <w:rsid w:val="002D2F57"/>
    <w:rsid w:val="002D30C8"/>
    <w:rsid w:val="002D3607"/>
    <w:rsid w:val="002D364C"/>
    <w:rsid w:val="002D3A20"/>
    <w:rsid w:val="002D3F2B"/>
    <w:rsid w:val="002D475D"/>
    <w:rsid w:val="002D4760"/>
    <w:rsid w:val="002D4B2E"/>
    <w:rsid w:val="002D4CFA"/>
    <w:rsid w:val="002D4EC8"/>
    <w:rsid w:val="002D5244"/>
    <w:rsid w:val="002D54E6"/>
    <w:rsid w:val="002D54FC"/>
    <w:rsid w:val="002D570A"/>
    <w:rsid w:val="002D5ADE"/>
    <w:rsid w:val="002D5BF7"/>
    <w:rsid w:val="002D5D11"/>
    <w:rsid w:val="002D6030"/>
    <w:rsid w:val="002D6195"/>
    <w:rsid w:val="002D62B2"/>
    <w:rsid w:val="002D6D3B"/>
    <w:rsid w:val="002D707B"/>
    <w:rsid w:val="002D73DE"/>
    <w:rsid w:val="002D774A"/>
    <w:rsid w:val="002D77ED"/>
    <w:rsid w:val="002D7A2F"/>
    <w:rsid w:val="002D7E46"/>
    <w:rsid w:val="002E023B"/>
    <w:rsid w:val="002E02DA"/>
    <w:rsid w:val="002E02E0"/>
    <w:rsid w:val="002E02E8"/>
    <w:rsid w:val="002E02EF"/>
    <w:rsid w:val="002E0510"/>
    <w:rsid w:val="002E0782"/>
    <w:rsid w:val="002E0860"/>
    <w:rsid w:val="002E0BA3"/>
    <w:rsid w:val="002E0C2B"/>
    <w:rsid w:val="002E0C84"/>
    <w:rsid w:val="002E0CFA"/>
    <w:rsid w:val="002E0DE3"/>
    <w:rsid w:val="002E12B3"/>
    <w:rsid w:val="002E172A"/>
    <w:rsid w:val="002E1A29"/>
    <w:rsid w:val="002E1AD7"/>
    <w:rsid w:val="002E1B02"/>
    <w:rsid w:val="002E1C8E"/>
    <w:rsid w:val="002E1CAA"/>
    <w:rsid w:val="002E1DBF"/>
    <w:rsid w:val="002E1E05"/>
    <w:rsid w:val="002E1E5B"/>
    <w:rsid w:val="002E21D5"/>
    <w:rsid w:val="002E22BD"/>
    <w:rsid w:val="002E245F"/>
    <w:rsid w:val="002E2A95"/>
    <w:rsid w:val="002E2D68"/>
    <w:rsid w:val="002E2EFA"/>
    <w:rsid w:val="002E3202"/>
    <w:rsid w:val="002E3328"/>
    <w:rsid w:val="002E33DA"/>
    <w:rsid w:val="002E3987"/>
    <w:rsid w:val="002E3DF8"/>
    <w:rsid w:val="002E3E5E"/>
    <w:rsid w:val="002E42C7"/>
    <w:rsid w:val="002E43C2"/>
    <w:rsid w:val="002E49DB"/>
    <w:rsid w:val="002E4DD0"/>
    <w:rsid w:val="002E583D"/>
    <w:rsid w:val="002E5B11"/>
    <w:rsid w:val="002E5DEE"/>
    <w:rsid w:val="002E616D"/>
    <w:rsid w:val="002E65C9"/>
    <w:rsid w:val="002E6748"/>
    <w:rsid w:val="002E67EB"/>
    <w:rsid w:val="002E6A36"/>
    <w:rsid w:val="002E6A9B"/>
    <w:rsid w:val="002E6B15"/>
    <w:rsid w:val="002E6C21"/>
    <w:rsid w:val="002E6C82"/>
    <w:rsid w:val="002E7027"/>
    <w:rsid w:val="002E7059"/>
    <w:rsid w:val="002E7363"/>
    <w:rsid w:val="002E7419"/>
    <w:rsid w:val="002E7593"/>
    <w:rsid w:val="002E789C"/>
    <w:rsid w:val="002F0607"/>
    <w:rsid w:val="002F076D"/>
    <w:rsid w:val="002F07A1"/>
    <w:rsid w:val="002F0B95"/>
    <w:rsid w:val="002F0DF0"/>
    <w:rsid w:val="002F10D6"/>
    <w:rsid w:val="002F1279"/>
    <w:rsid w:val="002F159B"/>
    <w:rsid w:val="002F165A"/>
    <w:rsid w:val="002F1696"/>
    <w:rsid w:val="002F183A"/>
    <w:rsid w:val="002F1C7F"/>
    <w:rsid w:val="002F1CA5"/>
    <w:rsid w:val="002F1D12"/>
    <w:rsid w:val="002F1DBD"/>
    <w:rsid w:val="002F2190"/>
    <w:rsid w:val="002F2559"/>
    <w:rsid w:val="002F267E"/>
    <w:rsid w:val="002F2736"/>
    <w:rsid w:val="002F277A"/>
    <w:rsid w:val="002F27AB"/>
    <w:rsid w:val="002F28A0"/>
    <w:rsid w:val="002F2EFE"/>
    <w:rsid w:val="002F2F63"/>
    <w:rsid w:val="002F2FA5"/>
    <w:rsid w:val="002F328C"/>
    <w:rsid w:val="002F334A"/>
    <w:rsid w:val="002F3350"/>
    <w:rsid w:val="002F37E2"/>
    <w:rsid w:val="002F393A"/>
    <w:rsid w:val="002F394D"/>
    <w:rsid w:val="002F3A5C"/>
    <w:rsid w:val="002F407C"/>
    <w:rsid w:val="002F411F"/>
    <w:rsid w:val="002F417E"/>
    <w:rsid w:val="002F451A"/>
    <w:rsid w:val="002F4B99"/>
    <w:rsid w:val="002F4CE6"/>
    <w:rsid w:val="002F4D13"/>
    <w:rsid w:val="002F566E"/>
    <w:rsid w:val="002F59D0"/>
    <w:rsid w:val="002F5B11"/>
    <w:rsid w:val="002F5CD8"/>
    <w:rsid w:val="002F6027"/>
    <w:rsid w:val="002F6811"/>
    <w:rsid w:val="002F688D"/>
    <w:rsid w:val="002F699B"/>
    <w:rsid w:val="002F6A9F"/>
    <w:rsid w:val="002F6C41"/>
    <w:rsid w:val="002F6C8C"/>
    <w:rsid w:val="002F6E0B"/>
    <w:rsid w:val="002F6EE2"/>
    <w:rsid w:val="002F7380"/>
    <w:rsid w:val="002F7954"/>
    <w:rsid w:val="002F7A72"/>
    <w:rsid w:val="002F7C28"/>
    <w:rsid w:val="002F7F03"/>
    <w:rsid w:val="0030020A"/>
    <w:rsid w:val="003005AF"/>
    <w:rsid w:val="003009F5"/>
    <w:rsid w:val="003011CF"/>
    <w:rsid w:val="00301423"/>
    <w:rsid w:val="00301524"/>
    <w:rsid w:val="00301699"/>
    <w:rsid w:val="0030174D"/>
    <w:rsid w:val="003018A4"/>
    <w:rsid w:val="003019B3"/>
    <w:rsid w:val="00301BA6"/>
    <w:rsid w:val="00301C2E"/>
    <w:rsid w:val="00301ED1"/>
    <w:rsid w:val="0030205A"/>
    <w:rsid w:val="00302146"/>
    <w:rsid w:val="003021D0"/>
    <w:rsid w:val="00302466"/>
    <w:rsid w:val="00302790"/>
    <w:rsid w:val="0030285A"/>
    <w:rsid w:val="00302FC6"/>
    <w:rsid w:val="00303004"/>
    <w:rsid w:val="00303656"/>
    <w:rsid w:val="003039A4"/>
    <w:rsid w:val="003039CE"/>
    <w:rsid w:val="00303B88"/>
    <w:rsid w:val="00303BFB"/>
    <w:rsid w:val="00303C42"/>
    <w:rsid w:val="00303D5B"/>
    <w:rsid w:val="00303E48"/>
    <w:rsid w:val="00303EF7"/>
    <w:rsid w:val="003040C7"/>
    <w:rsid w:val="00304186"/>
    <w:rsid w:val="0030454C"/>
    <w:rsid w:val="00304CB5"/>
    <w:rsid w:val="00304EFF"/>
    <w:rsid w:val="00305076"/>
    <w:rsid w:val="00305152"/>
    <w:rsid w:val="00305213"/>
    <w:rsid w:val="00305354"/>
    <w:rsid w:val="003053B0"/>
    <w:rsid w:val="00305503"/>
    <w:rsid w:val="003056B3"/>
    <w:rsid w:val="00305E2F"/>
    <w:rsid w:val="003062B7"/>
    <w:rsid w:val="00306C69"/>
    <w:rsid w:val="00306F2E"/>
    <w:rsid w:val="0030705F"/>
    <w:rsid w:val="00307610"/>
    <w:rsid w:val="00307937"/>
    <w:rsid w:val="00307AF9"/>
    <w:rsid w:val="00307B61"/>
    <w:rsid w:val="00307E5A"/>
    <w:rsid w:val="00307E7D"/>
    <w:rsid w:val="00307F20"/>
    <w:rsid w:val="00307F41"/>
    <w:rsid w:val="00310367"/>
    <w:rsid w:val="003103A6"/>
    <w:rsid w:val="003103DA"/>
    <w:rsid w:val="00310A2E"/>
    <w:rsid w:val="00310D66"/>
    <w:rsid w:val="00310FEA"/>
    <w:rsid w:val="00310FFD"/>
    <w:rsid w:val="003115CC"/>
    <w:rsid w:val="00311749"/>
    <w:rsid w:val="00311885"/>
    <w:rsid w:val="00311994"/>
    <w:rsid w:val="00311F07"/>
    <w:rsid w:val="0031200C"/>
    <w:rsid w:val="003120AF"/>
    <w:rsid w:val="0031216E"/>
    <w:rsid w:val="003124C6"/>
    <w:rsid w:val="003124FA"/>
    <w:rsid w:val="003125EF"/>
    <w:rsid w:val="00312729"/>
    <w:rsid w:val="0031310D"/>
    <w:rsid w:val="003136FB"/>
    <w:rsid w:val="003137AA"/>
    <w:rsid w:val="00313955"/>
    <w:rsid w:val="00313CF3"/>
    <w:rsid w:val="0031415F"/>
    <w:rsid w:val="0031417C"/>
    <w:rsid w:val="00314D8D"/>
    <w:rsid w:val="0031544B"/>
    <w:rsid w:val="00315AB9"/>
    <w:rsid w:val="00315D5F"/>
    <w:rsid w:val="00315E0B"/>
    <w:rsid w:val="00316649"/>
    <w:rsid w:val="00316881"/>
    <w:rsid w:val="00316936"/>
    <w:rsid w:val="00316CAC"/>
    <w:rsid w:val="00316D0D"/>
    <w:rsid w:val="00316ECE"/>
    <w:rsid w:val="00316EDC"/>
    <w:rsid w:val="00317564"/>
    <w:rsid w:val="003175F7"/>
    <w:rsid w:val="00317812"/>
    <w:rsid w:val="003179CB"/>
    <w:rsid w:val="00317BA5"/>
    <w:rsid w:val="00317DF5"/>
    <w:rsid w:val="00317E14"/>
    <w:rsid w:val="00320378"/>
    <w:rsid w:val="003203F7"/>
    <w:rsid w:val="00320BD2"/>
    <w:rsid w:val="00321028"/>
    <w:rsid w:val="003212FE"/>
    <w:rsid w:val="0032139C"/>
    <w:rsid w:val="00321479"/>
    <w:rsid w:val="003215F1"/>
    <w:rsid w:val="00321971"/>
    <w:rsid w:val="00321A2D"/>
    <w:rsid w:val="00321C71"/>
    <w:rsid w:val="00321E44"/>
    <w:rsid w:val="00321F10"/>
    <w:rsid w:val="003220BD"/>
    <w:rsid w:val="003220C6"/>
    <w:rsid w:val="003221D2"/>
    <w:rsid w:val="003221F0"/>
    <w:rsid w:val="0032220F"/>
    <w:rsid w:val="00322552"/>
    <w:rsid w:val="003229CF"/>
    <w:rsid w:val="003229E7"/>
    <w:rsid w:val="0032316B"/>
    <w:rsid w:val="00323735"/>
    <w:rsid w:val="003238AE"/>
    <w:rsid w:val="003246B4"/>
    <w:rsid w:val="00324AE8"/>
    <w:rsid w:val="00324FCA"/>
    <w:rsid w:val="00325033"/>
    <w:rsid w:val="003254FE"/>
    <w:rsid w:val="00325635"/>
    <w:rsid w:val="00325B77"/>
    <w:rsid w:val="00325B87"/>
    <w:rsid w:val="00325BC7"/>
    <w:rsid w:val="00325BDE"/>
    <w:rsid w:val="00325C28"/>
    <w:rsid w:val="0032600F"/>
    <w:rsid w:val="00326DA7"/>
    <w:rsid w:val="00326F01"/>
    <w:rsid w:val="00326F66"/>
    <w:rsid w:val="00326F6B"/>
    <w:rsid w:val="00327073"/>
    <w:rsid w:val="003272D5"/>
    <w:rsid w:val="0032743F"/>
    <w:rsid w:val="00327C90"/>
    <w:rsid w:val="00327EE4"/>
    <w:rsid w:val="0033006B"/>
    <w:rsid w:val="003300D6"/>
    <w:rsid w:val="00330192"/>
    <w:rsid w:val="0033029B"/>
    <w:rsid w:val="003305CE"/>
    <w:rsid w:val="00330662"/>
    <w:rsid w:val="0033081A"/>
    <w:rsid w:val="003308CA"/>
    <w:rsid w:val="00330B4D"/>
    <w:rsid w:val="00331790"/>
    <w:rsid w:val="00331878"/>
    <w:rsid w:val="003318BE"/>
    <w:rsid w:val="00331BE7"/>
    <w:rsid w:val="003320BE"/>
    <w:rsid w:val="003320C7"/>
    <w:rsid w:val="003321FA"/>
    <w:rsid w:val="0033225B"/>
    <w:rsid w:val="003323AC"/>
    <w:rsid w:val="003323AF"/>
    <w:rsid w:val="0033253D"/>
    <w:rsid w:val="003326AC"/>
    <w:rsid w:val="00332970"/>
    <w:rsid w:val="00332BCB"/>
    <w:rsid w:val="00332BD4"/>
    <w:rsid w:val="00333145"/>
    <w:rsid w:val="00333229"/>
    <w:rsid w:val="003333B3"/>
    <w:rsid w:val="003333C8"/>
    <w:rsid w:val="003334EB"/>
    <w:rsid w:val="0033381A"/>
    <w:rsid w:val="00333848"/>
    <w:rsid w:val="003339D7"/>
    <w:rsid w:val="00333A03"/>
    <w:rsid w:val="00333ACD"/>
    <w:rsid w:val="00334861"/>
    <w:rsid w:val="00334992"/>
    <w:rsid w:val="003349F1"/>
    <w:rsid w:val="00334B6B"/>
    <w:rsid w:val="00334B7D"/>
    <w:rsid w:val="00334BE5"/>
    <w:rsid w:val="0033523F"/>
    <w:rsid w:val="00335472"/>
    <w:rsid w:val="00335708"/>
    <w:rsid w:val="00335BD7"/>
    <w:rsid w:val="00335C34"/>
    <w:rsid w:val="00335E87"/>
    <w:rsid w:val="003362A8"/>
    <w:rsid w:val="003362C3"/>
    <w:rsid w:val="003366F2"/>
    <w:rsid w:val="0033685E"/>
    <w:rsid w:val="003369B2"/>
    <w:rsid w:val="00336EDB"/>
    <w:rsid w:val="0033711C"/>
    <w:rsid w:val="003371B9"/>
    <w:rsid w:val="0033759D"/>
    <w:rsid w:val="0033768E"/>
    <w:rsid w:val="00337E3C"/>
    <w:rsid w:val="0034003A"/>
    <w:rsid w:val="0034020C"/>
    <w:rsid w:val="003403FE"/>
    <w:rsid w:val="0034054D"/>
    <w:rsid w:val="003407BD"/>
    <w:rsid w:val="003408F0"/>
    <w:rsid w:val="00340A6A"/>
    <w:rsid w:val="00340CC6"/>
    <w:rsid w:val="00340E84"/>
    <w:rsid w:val="003411ED"/>
    <w:rsid w:val="0034147C"/>
    <w:rsid w:val="00341C88"/>
    <w:rsid w:val="0034267F"/>
    <w:rsid w:val="00342D80"/>
    <w:rsid w:val="00342EBC"/>
    <w:rsid w:val="00343792"/>
    <w:rsid w:val="003438C6"/>
    <w:rsid w:val="00343A70"/>
    <w:rsid w:val="00343D0B"/>
    <w:rsid w:val="0034416C"/>
    <w:rsid w:val="00344731"/>
    <w:rsid w:val="00344DA3"/>
    <w:rsid w:val="00344E59"/>
    <w:rsid w:val="00344E68"/>
    <w:rsid w:val="00344F60"/>
    <w:rsid w:val="0034505F"/>
    <w:rsid w:val="003451A4"/>
    <w:rsid w:val="00345215"/>
    <w:rsid w:val="003455C0"/>
    <w:rsid w:val="00345831"/>
    <w:rsid w:val="003458CA"/>
    <w:rsid w:val="00345C3E"/>
    <w:rsid w:val="00346113"/>
    <w:rsid w:val="003464E9"/>
    <w:rsid w:val="003465E2"/>
    <w:rsid w:val="0034674B"/>
    <w:rsid w:val="00346791"/>
    <w:rsid w:val="00346AF4"/>
    <w:rsid w:val="00346B63"/>
    <w:rsid w:val="00346D74"/>
    <w:rsid w:val="00346EB3"/>
    <w:rsid w:val="003471E9"/>
    <w:rsid w:val="00347356"/>
    <w:rsid w:val="003479D3"/>
    <w:rsid w:val="00347BB1"/>
    <w:rsid w:val="00347E4C"/>
    <w:rsid w:val="00347E79"/>
    <w:rsid w:val="00347F1D"/>
    <w:rsid w:val="0035033D"/>
    <w:rsid w:val="00350347"/>
    <w:rsid w:val="003504FA"/>
    <w:rsid w:val="00350562"/>
    <w:rsid w:val="003507D8"/>
    <w:rsid w:val="00350ADF"/>
    <w:rsid w:val="00350B22"/>
    <w:rsid w:val="00350C31"/>
    <w:rsid w:val="00350FE9"/>
    <w:rsid w:val="003515D4"/>
    <w:rsid w:val="0035166D"/>
    <w:rsid w:val="00351AC3"/>
    <w:rsid w:val="00351D00"/>
    <w:rsid w:val="00351D5B"/>
    <w:rsid w:val="00352241"/>
    <w:rsid w:val="00352649"/>
    <w:rsid w:val="003528D0"/>
    <w:rsid w:val="00352EA7"/>
    <w:rsid w:val="00352EBF"/>
    <w:rsid w:val="00353335"/>
    <w:rsid w:val="003534AD"/>
    <w:rsid w:val="003535D1"/>
    <w:rsid w:val="00353835"/>
    <w:rsid w:val="00353951"/>
    <w:rsid w:val="00353CEE"/>
    <w:rsid w:val="00353DBA"/>
    <w:rsid w:val="00353E5D"/>
    <w:rsid w:val="003543AE"/>
    <w:rsid w:val="00354C2E"/>
    <w:rsid w:val="003550F5"/>
    <w:rsid w:val="003555F5"/>
    <w:rsid w:val="00355657"/>
    <w:rsid w:val="003556A3"/>
    <w:rsid w:val="0035575F"/>
    <w:rsid w:val="0035586C"/>
    <w:rsid w:val="00355890"/>
    <w:rsid w:val="00355BFA"/>
    <w:rsid w:val="00355CEE"/>
    <w:rsid w:val="0035614D"/>
    <w:rsid w:val="003561CE"/>
    <w:rsid w:val="0035622C"/>
    <w:rsid w:val="003562EA"/>
    <w:rsid w:val="003564C9"/>
    <w:rsid w:val="0035660A"/>
    <w:rsid w:val="00356848"/>
    <w:rsid w:val="003568E2"/>
    <w:rsid w:val="00357060"/>
    <w:rsid w:val="00357696"/>
    <w:rsid w:val="0035769B"/>
    <w:rsid w:val="00357C0C"/>
    <w:rsid w:val="00357C11"/>
    <w:rsid w:val="00357E58"/>
    <w:rsid w:val="00357EAA"/>
    <w:rsid w:val="0035A97A"/>
    <w:rsid w:val="00360090"/>
    <w:rsid w:val="00360450"/>
    <w:rsid w:val="003605DC"/>
    <w:rsid w:val="00360B13"/>
    <w:rsid w:val="00360B7C"/>
    <w:rsid w:val="00360CD5"/>
    <w:rsid w:val="00360D60"/>
    <w:rsid w:val="00360EAA"/>
    <w:rsid w:val="003610D9"/>
    <w:rsid w:val="0036176F"/>
    <w:rsid w:val="00361E8A"/>
    <w:rsid w:val="00362044"/>
    <w:rsid w:val="00362621"/>
    <w:rsid w:val="00362C79"/>
    <w:rsid w:val="00362CC8"/>
    <w:rsid w:val="00362DB1"/>
    <w:rsid w:val="00362FB3"/>
    <w:rsid w:val="00363056"/>
    <w:rsid w:val="00363399"/>
    <w:rsid w:val="003636A5"/>
    <w:rsid w:val="00363899"/>
    <w:rsid w:val="00363AF7"/>
    <w:rsid w:val="00363BD1"/>
    <w:rsid w:val="00363CF7"/>
    <w:rsid w:val="00363E48"/>
    <w:rsid w:val="003640E5"/>
    <w:rsid w:val="0036431D"/>
    <w:rsid w:val="00364491"/>
    <w:rsid w:val="0036477E"/>
    <w:rsid w:val="0036482D"/>
    <w:rsid w:val="00364A21"/>
    <w:rsid w:val="00364D58"/>
    <w:rsid w:val="0036542D"/>
    <w:rsid w:val="003656AD"/>
    <w:rsid w:val="00365A53"/>
    <w:rsid w:val="00365A64"/>
    <w:rsid w:val="00365AAC"/>
    <w:rsid w:val="00366122"/>
    <w:rsid w:val="0036616D"/>
    <w:rsid w:val="00366285"/>
    <w:rsid w:val="00366294"/>
    <w:rsid w:val="00366424"/>
    <w:rsid w:val="00366EEE"/>
    <w:rsid w:val="0036712D"/>
    <w:rsid w:val="00367367"/>
    <w:rsid w:val="003674CA"/>
    <w:rsid w:val="00367693"/>
    <w:rsid w:val="003676C7"/>
    <w:rsid w:val="00367B30"/>
    <w:rsid w:val="00367CA6"/>
    <w:rsid w:val="00367E82"/>
    <w:rsid w:val="00367FC7"/>
    <w:rsid w:val="003709E9"/>
    <w:rsid w:val="003709FF"/>
    <w:rsid w:val="00370E0B"/>
    <w:rsid w:val="003715EB"/>
    <w:rsid w:val="003715F7"/>
    <w:rsid w:val="00371ACA"/>
    <w:rsid w:val="00371B64"/>
    <w:rsid w:val="0037203B"/>
    <w:rsid w:val="00372142"/>
    <w:rsid w:val="00372315"/>
    <w:rsid w:val="00372666"/>
    <w:rsid w:val="0037271F"/>
    <w:rsid w:val="003728EC"/>
    <w:rsid w:val="0037313B"/>
    <w:rsid w:val="003734D5"/>
    <w:rsid w:val="00373772"/>
    <w:rsid w:val="003739E4"/>
    <w:rsid w:val="00373A9F"/>
    <w:rsid w:val="00373E16"/>
    <w:rsid w:val="00373EAA"/>
    <w:rsid w:val="00373EDB"/>
    <w:rsid w:val="00373F9A"/>
    <w:rsid w:val="0037427B"/>
    <w:rsid w:val="0037461E"/>
    <w:rsid w:val="00374903"/>
    <w:rsid w:val="003749D7"/>
    <w:rsid w:val="00374C89"/>
    <w:rsid w:val="00374F08"/>
    <w:rsid w:val="00375179"/>
    <w:rsid w:val="003751D8"/>
    <w:rsid w:val="0037522B"/>
    <w:rsid w:val="00375277"/>
    <w:rsid w:val="00375455"/>
    <w:rsid w:val="003757AC"/>
    <w:rsid w:val="003758FD"/>
    <w:rsid w:val="00375CF0"/>
    <w:rsid w:val="00375F62"/>
    <w:rsid w:val="00375FBA"/>
    <w:rsid w:val="003760EE"/>
    <w:rsid w:val="0037621E"/>
    <w:rsid w:val="0037622A"/>
    <w:rsid w:val="0037643C"/>
    <w:rsid w:val="0037672A"/>
    <w:rsid w:val="0037673D"/>
    <w:rsid w:val="00376831"/>
    <w:rsid w:val="003769A3"/>
    <w:rsid w:val="003769C4"/>
    <w:rsid w:val="00376A4C"/>
    <w:rsid w:val="00376CEB"/>
    <w:rsid w:val="00376DED"/>
    <w:rsid w:val="00377061"/>
    <w:rsid w:val="00377E4B"/>
    <w:rsid w:val="00377EBF"/>
    <w:rsid w:val="00377F7F"/>
    <w:rsid w:val="00380095"/>
    <w:rsid w:val="0038026C"/>
    <w:rsid w:val="0038044A"/>
    <w:rsid w:val="0038058D"/>
    <w:rsid w:val="00380810"/>
    <w:rsid w:val="00380B09"/>
    <w:rsid w:val="00380B67"/>
    <w:rsid w:val="00380C96"/>
    <w:rsid w:val="00380F76"/>
    <w:rsid w:val="00380FDB"/>
    <w:rsid w:val="003810EF"/>
    <w:rsid w:val="003810FF"/>
    <w:rsid w:val="00381555"/>
    <w:rsid w:val="003815EE"/>
    <w:rsid w:val="0038162D"/>
    <w:rsid w:val="003818FF"/>
    <w:rsid w:val="00381945"/>
    <w:rsid w:val="00381BBE"/>
    <w:rsid w:val="00381C2A"/>
    <w:rsid w:val="00381EB8"/>
    <w:rsid w:val="00382273"/>
    <w:rsid w:val="00382685"/>
    <w:rsid w:val="0038288E"/>
    <w:rsid w:val="003828BD"/>
    <w:rsid w:val="00382BDE"/>
    <w:rsid w:val="00382C3A"/>
    <w:rsid w:val="00382CD1"/>
    <w:rsid w:val="003833BF"/>
    <w:rsid w:val="003835ED"/>
    <w:rsid w:val="003836A8"/>
    <w:rsid w:val="00383968"/>
    <w:rsid w:val="00383989"/>
    <w:rsid w:val="00383D3A"/>
    <w:rsid w:val="0038452B"/>
    <w:rsid w:val="00384635"/>
    <w:rsid w:val="00384C87"/>
    <w:rsid w:val="00385230"/>
    <w:rsid w:val="00385322"/>
    <w:rsid w:val="0038563D"/>
    <w:rsid w:val="00385668"/>
    <w:rsid w:val="0038578F"/>
    <w:rsid w:val="00385AE5"/>
    <w:rsid w:val="00385BE8"/>
    <w:rsid w:val="00385DAB"/>
    <w:rsid w:val="00385E62"/>
    <w:rsid w:val="00385E71"/>
    <w:rsid w:val="00386109"/>
    <w:rsid w:val="00386181"/>
    <w:rsid w:val="0038629D"/>
    <w:rsid w:val="00386386"/>
    <w:rsid w:val="003864E4"/>
    <w:rsid w:val="00386800"/>
    <w:rsid w:val="00386A22"/>
    <w:rsid w:val="00386E78"/>
    <w:rsid w:val="003871E8"/>
    <w:rsid w:val="00387547"/>
    <w:rsid w:val="00387738"/>
    <w:rsid w:val="00387837"/>
    <w:rsid w:val="0038784F"/>
    <w:rsid w:val="00387876"/>
    <w:rsid w:val="00387918"/>
    <w:rsid w:val="00387BB8"/>
    <w:rsid w:val="00387D12"/>
    <w:rsid w:val="003900F6"/>
    <w:rsid w:val="00390345"/>
    <w:rsid w:val="00390357"/>
    <w:rsid w:val="00390413"/>
    <w:rsid w:val="00390973"/>
    <w:rsid w:val="00390A10"/>
    <w:rsid w:val="00390A54"/>
    <w:rsid w:val="00390B03"/>
    <w:rsid w:val="00390DD5"/>
    <w:rsid w:val="00390F20"/>
    <w:rsid w:val="00391037"/>
    <w:rsid w:val="00391114"/>
    <w:rsid w:val="003914A4"/>
    <w:rsid w:val="00391571"/>
    <w:rsid w:val="00391683"/>
    <w:rsid w:val="003917C9"/>
    <w:rsid w:val="003917E9"/>
    <w:rsid w:val="00391AC8"/>
    <w:rsid w:val="00391AE6"/>
    <w:rsid w:val="0039284F"/>
    <w:rsid w:val="00392C4C"/>
    <w:rsid w:val="00392DE1"/>
    <w:rsid w:val="00392F96"/>
    <w:rsid w:val="003939A3"/>
    <w:rsid w:val="00393D21"/>
    <w:rsid w:val="00393DF9"/>
    <w:rsid w:val="00393EF9"/>
    <w:rsid w:val="00394C08"/>
    <w:rsid w:val="00394C7A"/>
    <w:rsid w:val="00394D5A"/>
    <w:rsid w:val="00394F1B"/>
    <w:rsid w:val="00394F8B"/>
    <w:rsid w:val="003951AB"/>
    <w:rsid w:val="00395377"/>
    <w:rsid w:val="003956AE"/>
    <w:rsid w:val="00395D8C"/>
    <w:rsid w:val="0039628F"/>
    <w:rsid w:val="0039635D"/>
    <w:rsid w:val="00396362"/>
    <w:rsid w:val="0039641E"/>
    <w:rsid w:val="003969BA"/>
    <w:rsid w:val="0039733F"/>
    <w:rsid w:val="00397381"/>
    <w:rsid w:val="00397660"/>
    <w:rsid w:val="00397CB3"/>
    <w:rsid w:val="00397F57"/>
    <w:rsid w:val="003A0328"/>
    <w:rsid w:val="003A048F"/>
    <w:rsid w:val="003A058B"/>
    <w:rsid w:val="003A0910"/>
    <w:rsid w:val="003A0B22"/>
    <w:rsid w:val="003A0C78"/>
    <w:rsid w:val="003A0C88"/>
    <w:rsid w:val="003A0DF3"/>
    <w:rsid w:val="003A0EFD"/>
    <w:rsid w:val="003A103D"/>
    <w:rsid w:val="003A1068"/>
    <w:rsid w:val="003A127C"/>
    <w:rsid w:val="003A19B4"/>
    <w:rsid w:val="003A1AEB"/>
    <w:rsid w:val="003A1C04"/>
    <w:rsid w:val="003A1D04"/>
    <w:rsid w:val="003A1D3C"/>
    <w:rsid w:val="003A2155"/>
    <w:rsid w:val="003A2230"/>
    <w:rsid w:val="003A24EA"/>
    <w:rsid w:val="003A260D"/>
    <w:rsid w:val="003A2626"/>
    <w:rsid w:val="003A26C9"/>
    <w:rsid w:val="003A280D"/>
    <w:rsid w:val="003A2C30"/>
    <w:rsid w:val="003A2D6F"/>
    <w:rsid w:val="003A36EC"/>
    <w:rsid w:val="003A3BD7"/>
    <w:rsid w:val="003A3D2D"/>
    <w:rsid w:val="003A3D60"/>
    <w:rsid w:val="003A3F59"/>
    <w:rsid w:val="003A409D"/>
    <w:rsid w:val="003A40F7"/>
    <w:rsid w:val="003A465B"/>
    <w:rsid w:val="003A46A3"/>
    <w:rsid w:val="003A4752"/>
    <w:rsid w:val="003A4A81"/>
    <w:rsid w:val="003A4CCE"/>
    <w:rsid w:val="003A4D2D"/>
    <w:rsid w:val="003A4D4E"/>
    <w:rsid w:val="003A4F01"/>
    <w:rsid w:val="003A5195"/>
    <w:rsid w:val="003A51EE"/>
    <w:rsid w:val="003A5241"/>
    <w:rsid w:val="003A53B1"/>
    <w:rsid w:val="003A5526"/>
    <w:rsid w:val="003A5AEA"/>
    <w:rsid w:val="003A5D55"/>
    <w:rsid w:val="003A5DB1"/>
    <w:rsid w:val="003A5E49"/>
    <w:rsid w:val="003A634F"/>
    <w:rsid w:val="003A65C9"/>
    <w:rsid w:val="003A6722"/>
    <w:rsid w:val="003A678D"/>
    <w:rsid w:val="003A68B1"/>
    <w:rsid w:val="003A68BD"/>
    <w:rsid w:val="003A68D7"/>
    <w:rsid w:val="003A68ED"/>
    <w:rsid w:val="003A6AF3"/>
    <w:rsid w:val="003A6CB6"/>
    <w:rsid w:val="003A6D78"/>
    <w:rsid w:val="003A6DE6"/>
    <w:rsid w:val="003A70B2"/>
    <w:rsid w:val="003A7B4B"/>
    <w:rsid w:val="003A7B66"/>
    <w:rsid w:val="003B0285"/>
    <w:rsid w:val="003B02FA"/>
    <w:rsid w:val="003B042E"/>
    <w:rsid w:val="003B0546"/>
    <w:rsid w:val="003B061F"/>
    <w:rsid w:val="003B0AC2"/>
    <w:rsid w:val="003B0B65"/>
    <w:rsid w:val="003B0C56"/>
    <w:rsid w:val="003B0DF7"/>
    <w:rsid w:val="003B0F33"/>
    <w:rsid w:val="003B0F3F"/>
    <w:rsid w:val="003B1010"/>
    <w:rsid w:val="003B10A6"/>
    <w:rsid w:val="003B1504"/>
    <w:rsid w:val="003B16FB"/>
    <w:rsid w:val="003B1838"/>
    <w:rsid w:val="003B1AA7"/>
    <w:rsid w:val="003B1E37"/>
    <w:rsid w:val="003B1E8C"/>
    <w:rsid w:val="003B1F1F"/>
    <w:rsid w:val="003B1FE1"/>
    <w:rsid w:val="003B20F1"/>
    <w:rsid w:val="003B222E"/>
    <w:rsid w:val="003B243B"/>
    <w:rsid w:val="003B24E4"/>
    <w:rsid w:val="003B2636"/>
    <w:rsid w:val="003B2719"/>
    <w:rsid w:val="003B2AE4"/>
    <w:rsid w:val="003B2C7A"/>
    <w:rsid w:val="003B3165"/>
    <w:rsid w:val="003B31C0"/>
    <w:rsid w:val="003B3280"/>
    <w:rsid w:val="003B3703"/>
    <w:rsid w:val="003B3920"/>
    <w:rsid w:val="003B3DC1"/>
    <w:rsid w:val="003B403D"/>
    <w:rsid w:val="003B40D7"/>
    <w:rsid w:val="003B42BB"/>
    <w:rsid w:val="003B43E5"/>
    <w:rsid w:val="003B454C"/>
    <w:rsid w:val="003B469C"/>
    <w:rsid w:val="003B4A2B"/>
    <w:rsid w:val="003B4AE9"/>
    <w:rsid w:val="003B4CB5"/>
    <w:rsid w:val="003B50B0"/>
    <w:rsid w:val="003B51DD"/>
    <w:rsid w:val="003B5362"/>
    <w:rsid w:val="003B5732"/>
    <w:rsid w:val="003B57F3"/>
    <w:rsid w:val="003B5BC6"/>
    <w:rsid w:val="003B5D88"/>
    <w:rsid w:val="003B5E03"/>
    <w:rsid w:val="003B630E"/>
    <w:rsid w:val="003B6826"/>
    <w:rsid w:val="003B6A0B"/>
    <w:rsid w:val="003B6A54"/>
    <w:rsid w:val="003B6A8A"/>
    <w:rsid w:val="003B6C48"/>
    <w:rsid w:val="003B6F96"/>
    <w:rsid w:val="003B70BD"/>
    <w:rsid w:val="003B739B"/>
    <w:rsid w:val="003B7613"/>
    <w:rsid w:val="003B767D"/>
    <w:rsid w:val="003B783A"/>
    <w:rsid w:val="003B78C1"/>
    <w:rsid w:val="003B7973"/>
    <w:rsid w:val="003B7CEE"/>
    <w:rsid w:val="003B7E1B"/>
    <w:rsid w:val="003C0008"/>
    <w:rsid w:val="003C0551"/>
    <w:rsid w:val="003C05F1"/>
    <w:rsid w:val="003C0850"/>
    <w:rsid w:val="003C09F3"/>
    <w:rsid w:val="003C09F4"/>
    <w:rsid w:val="003C0ABE"/>
    <w:rsid w:val="003C0BD5"/>
    <w:rsid w:val="003C0CE2"/>
    <w:rsid w:val="003C11AC"/>
    <w:rsid w:val="003C1287"/>
    <w:rsid w:val="003C1333"/>
    <w:rsid w:val="003C1352"/>
    <w:rsid w:val="003C1395"/>
    <w:rsid w:val="003C14A1"/>
    <w:rsid w:val="003C161D"/>
    <w:rsid w:val="003C1A71"/>
    <w:rsid w:val="003C1CDC"/>
    <w:rsid w:val="003C1F32"/>
    <w:rsid w:val="003C2028"/>
    <w:rsid w:val="003C2078"/>
    <w:rsid w:val="003C244F"/>
    <w:rsid w:val="003C2526"/>
    <w:rsid w:val="003C267B"/>
    <w:rsid w:val="003C2694"/>
    <w:rsid w:val="003C2755"/>
    <w:rsid w:val="003C277C"/>
    <w:rsid w:val="003C2ABE"/>
    <w:rsid w:val="003C2BCA"/>
    <w:rsid w:val="003C2C44"/>
    <w:rsid w:val="003C2CCF"/>
    <w:rsid w:val="003C2DEE"/>
    <w:rsid w:val="003C2F1E"/>
    <w:rsid w:val="003C3651"/>
    <w:rsid w:val="003C3812"/>
    <w:rsid w:val="003C3C2C"/>
    <w:rsid w:val="003C3FF6"/>
    <w:rsid w:val="003C436C"/>
    <w:rsid w:val="003C459C"/>
    <w:rsid w:val="003C4635"/>
    <w:rsid w:val="003C464A"/>
    <w:rsid w:val="003C47FD"/>
    <w:rsid w:val="003C4810"/>
    <w:rsid w:val="003C4930"/>
    <w:rsid w:val="003C498B"/>
    <w:rsid w:val="003C4E98"/>
    <w:rsid w:val="003C4EB7"/>
    <w:rsid w:val="003C4EDC"/>
    <w:rsid w:val="003C4FCC"/>
    <w:rsid w:val="003C52DB"/>
    <w:rsid w:val="003C5582"/>
    <w:rsid w:val="003C561B"/>
    <w:rsid w:val="003C5654"/>
    <w:rsid w:val="003C588C"/>
    <w:rsid w:val="003C58BF"/>
    <w:rsid w:val="003C5911"/>
    <w:rsid w:val="003C597E"/>
    <w:rsid w:val="003C5ADC"/>
    <w:rsid w:val="003C5AF4"/>
    <w:rsid w:val="003C5C15"/>
    <w:rsid w:val="003C5ECB"/>
    <w:rsid w:val="003C5F23"/>
    <w:rsid w:val="003C63A4"/>
    <w:rsid w:val="003C6477"/>
    <w:rsid w:val="003C64E4"/>
    <w:rsid w:val="003C65C3"/>
    <w:rsid w:val="003C68D3"/>
    <w:rsid w:val="003C6908"/>
    <w:rsid w:val="003C6937"/>
    <w:rsid w:val="003C6C6A"/>
    <w:rsid w:val="003C6F2F"/>
    <w:rsid w:val="003C71A5"/>
    <w:rsid w:val="003C71AA"/>
    <w:rsid w:val="003C724C"/>
    <w:rsid w:val="003C746C"/>
    <w:rsid w:val="003C7A68"/>
    <w:rsid w:val="003C7BF5"/>
    <w:rsid w:val="003C7FC2"/>
    <w:rsid w:val="003D03E1"/>
    <w:rsid w:val="003D0451"/>
    <w:rsid w:val="003D051E"/>
    <w:rsid w:val="003D06A2"/>
    <w:rsid w:val="003D07BF"/>
    <w:rsid w:val="003D0A2A"/>
    <w:rsid w:val="003D0B79"/>
    <w:rsid w:val="003D12CE"/>
    <w:rsid w:val="003D154B"/>
    <w:rsid w:val="003D1729"/>
    <w:rsid w:val="003D18D9"/>
    <w:rsid w:val="003D191C"/>
    <w:rsid w:val="003D1C20"/>
    <w:rsid w:val="003D1E72"/>
    <w:rsid w:val="003D25DC"/>
    <w:rsid w:val="003D262C"/>
    <w:rsid w:val="003D339F"/>
    <w:rsid w:val="003D33A7"/>
    <w:rsid w:val="003D3631"/>
    <w:rsid w:val="003D3CB5"/>
    <w:rsid w:val="003D4010"/>
    <w:rsid w:val="003D414C"/>
    <w:rsid w:val="003D4695"/>
    <w:rsid w:val="003D46D1"/>
    <w:rsid w:val="003D4982"/>
    <w:rsid w:val="003D4B36"/>
    <w:rsid w:val="003D4D17"/>
    <w:rsid w:val="003D5226"/>
    <w:rsid w:val="003D532C"/>
    <w:rsid w:val="003D536A"/>
    <w:rsid w:val="003D56B8"/>
    <w:rsid w:val="003D573D"/>
    <w:rsid w:val="003D5970"/>
    <w:rsid w:val="003D5D66"/>
    <w:rsid w:val="003D5D7B"/>
    <w:rsid w:val="003D5EFE"/>
    <w:rsid w:val="003D6508"/>
    <w:rsid w:val="003D665C"/>
    <w:rsid w:val="003D67BC"/>
    <w:rsid w:val="003D6A1B"/>
    <w:rsid w:val="003D6C39"/>
    <w:rsid w:val="003D7226"/>
    <w:rsid w:val="003D7364"/>
    <w:rsid w:val="003D737B"/>
    <w:rsid w:val="003D7504"/>
    <w:rsid w:val="003D7594"/>
    <w:rsid w:val="003D779B"/>
    <w:rsid w:val="003D7CBD"/>
    <w:rsid w:val="003D7FB7"/>
    <w:rsid w:val="003E0081"/>
    <w:rsid w:val="003E00E2"/>
    <w:rsid w:val="003E0294"/>
    <w:rsid w:val="003E038D"/>
    <w:rsid w:val="003E0740"/>
    <w:rsid w:val="003E08C7"/>
    <w:rsid w:val="003E113C"/>
    <w:rsid w:val="003E1174"/>
    <w:rsid w:val="003E135E"/>
    <w:rsid w:val="003E142A"/>
    <w:rsid w:val="003E15F4"/>
    <w:rsid w:val="003E1876"/>
    <w:rsid w:val="003E1B4F"/>
    <w:rsid w:val="003E1CF0"/>
    <w:rsid w:val="003E1D3A"/>
    <w:rsid w:val="003E1F2F"/>
    <w:rsid w:val="003E21E2"/>
    <w:rsid w:val="003E2B02"/>
    <w:rsid w:val="003E2BC0"/>
    <w:rsid w:val="003E2C00"/>
    <w:rsid w:val="003E2EBF"/>
    <w:rsid w:val="003E2F13"/>
    <w:rsid w:val="003E32DF"/>
    <w:rsid w:val="003E3647"/>
    <w:rsid w:val="003E36A9"/>
    <w:rsid w:val="003E3854"/>
    <w:rsid w:val="003E3857"/>
    <w:rsid w:val="003E39BA"/>
    <w:rsid w:val="003E3BEA"/>
    <w:rsid w:val="003E3D19"/>
    <w:rsid w:val="003E3E9D"/>
    <w:rsid w:val="003E3F8E"/>
    <w:rsid w:val="003E4B90"/>
    <w:rsid w:val="003E4F91"/>
    <w:rsid w:val="003E511F"/>
    <w:rsid w:val="003E531B"/>
    <w:rsid w:val="003E5E57"/>
    <w:rsid w:val="003E5ED3"/>
    <w:rsid w:val="003E607C"/>
    <w:rsid w:val="003E615E"/>
    <w:rsid w:val="003E6374"/>
    <w:rsid w:val="003E6576"/>
    <w:rsid w:val="003E66D5"/>
    <w:rsid w:val="003E69BA"/>
    <w:rsid w:val="003E6BC7"/>
    <w:rsid w:val="003E6C35"/>
    <w:rsid w:val="003E6E3D"/>
    <w:rsid w:val="003E6E6D"/>
    <w:rsid w:val="003E6EB9"/>
    <w:rsid w:val="003E7030"/>
    <w:rsid w:val="003E74BC"/>
    <w:rsid w:val="003E74C4"/>
    <w:rsid w:val="003E7627"/>
    <w:rsid w:val="003E786B"/>
    <w:rsid w:val="003E7AF9"/>
    <w:rsid w:val="003E7C7F"/>
    <w:rsid w:val="003E7E7B"/>
    <w:rsid w:val="003F00C6"/>
    <w:rsid w:val="003F062C"/>
    <w:rsid w:val="003F0656"/>
    <w:rsid w:val="003F069E"/>
    <w:rsid w:val="003F06F6"/>
    <w:rsid w:val="003F0733"/>
    <w:rsid w:val="003F0B71"/>
    <w:rsid w:val="003F0BA9"/>
    <w:rsid w:val="003F0EE8"/>
    <w:rsid w:val="003F123C"/>
    <w:rsid w:val="003F13AF"/>
    <w:rsid w:val="003F14B8"/>
    <w:rsid w:val="003F1596"/>
    <w:rsid w:val="003F182E"/>
    <w:rsid w:val="003F18D5"/>
    <w:rsid w:val="003F18F9"/>
    <w:rsid w:val="003F1D30"/>
    <w:rsid w:val="003F2076"/>
    <w:rsid w:val="003F207E"/>
    <w:rsid w:val="003F223B"/>
    <w:rsid w:val="003F2319"/>
    <w:rsid w:val="003F2720"/>
    <w:rsid w:val="003F2AF2"/>
    <w:rsid w:val="003F3046"/>
    <w:rsid w:val="003F308E"/>
    <w:rsid w:val="003F315D"/>
    <w:rsid w:val="003F3185"/>
    <w:rsid w:val="003F358E"/>
    <w:rsid w:val="003F35CF"/>
    <w:rsid w:val="003F35E4"/>
    <w:rsid w:val="003F3766"/>
    <w:rsid w:val="003F38D8"/>
    <w:rsid w:val="003F3F73"/>
    <w:rsid w:val="003F4235"/>
    <w:rsid w:val="003F43A3"/>
    <w:rsid w:val="003F4A21"/>
    <w:rsid w:val="003F4B51"/>
    <w:rsid w:val="003F4CC4"/>
    <w:rsid w:val="003F4DB5"/>
    <w:rsid w:val="003F4F55"/>
    <w:rsid w:val="003F50AD"/>
    <w:rsid w:val="003F51CE"/>
    <w:rsid w:val="003F52EF"/>
    <w:rsid w:val="003F58C6"/>
    <w:rsid w:val="003F59E9"/>
    <w:rsid w:val="003F5C00"/>
    <w:rsid w:val="003F5C49"/>
    <w:rsid w:val="003F5D6D"/>
    <w:rsid w:val="003F5E26"/>
    <w:rsid w:val="003F5ED4"/>
    <w:rsid w:val="003F611F"/>
    <w:rsid w:val="003F627B"/>
    <w:rsid w:val="003F65E4"/>
    <w:rsid w:val="003F66A2"/>
    <w:rsid w:val="003F66F9"/>
    <w:rsid w:val="003F67AC"/>
    <w:rsid w:val="003F6897"/>
    <w:rsid w:val="003F6919"/>
    <w:rsid w:val="003F6B12"/>
    <w:rsid w:val="003F6B8D"/>
    <w:rsid w:val="003F6C35"/>
    <w:rsid w:val="003F6DF6"/>
    <w:rsid w:val="003F6E93"/>
    <w:rsid w:val="003F6F75"/>
    <w:rsid w:val="003F74FE"/>
    <w:rsid w:val="003F76FE"/>
    <w:rsid w:val="003F79DD"/>
    <w:rsid w:val="003F7BF2"/>
    <w:rsid w:val="003F7D8C"/>
    <w:rsid w:val="003F7DA7"/>
    <w:rsid w:val="0040030F"/>
    <w:rsid w:val="0040042A"/>
    <w:rsid w:val="00400566"/>
    <w:rsid w:val="00400719"/>
    <w:rsid w:val="00400FF1"/>
    <w:rsid w:val="00401020"/>
    <w:rsid w:val="0040102D"/>
    <w:rsid w:val="0040107F"/>
    <w:rsid w:val="004011B3"/>
    <w:rsid w:val="00401FFE"/>
    <w:rsid w:val="00402011"/>
    <w:rsid w:val="00402192"/>
    <w:rsid w:val="004023F6"/>
    <w:rsid w:val="004024BD"/>
    <w:rsid w:val="00402886"/>
    <w:rsid w:val="0040293B"/>
    <w:rsid w:val="00402975"/>
    <w:rsid w:val="00402E8B"/>
    <w:rsid w:val="004031A7"/>
    <w:rsid w:val="0040326C"/>
    <w:rsid w:val="004032A2"/>
    <w:rsid w:val="004037AB"/>
    <w:rsid w:val="004038CC"/>
    <w:rsid w:val="00403A75"/>
    <w:rsid w:val="00403A76"/>
    <w:rsid w:val="00403AAD"/>
    <w:rsid w:val="00403C80"/>
    <w:rsid w:val="00404144"/>
    <w:rsid w:val="004042E1"/>
    <w:rsid w:val="00404651"/>
    <w:rsid w:val="004047B0"/>
    <w:rsid w:val="004047E6"/>
    <w:rsid w:val="004050E5"/>
    <w:rsid w:val="00405366"/>
    <w:rsid w:val="0040536F"/>
    <w:rsid w:val="00405503"/>
    <w:rsid w:val="00405574"/>
    <w:rsid w:val="0040563A"/>
    <w:rsid w:val="00405721"/>
    <w:rsid w:val="004058A4"/>
    <w:rsid w:val="00405D15"/>
    <w:rsid w:val="00405EBF"/>
    <w:rsid w:val="00406003"/>
    <w:rsid w:val="0040615F"/>
    <w:rsid w:val="00406186"/>
    <w:rsid w:val="00406226"/>
    <w:rsid w:val="004062AA"/>
    <w:rsid w:val="00406C50"/>
    <w:rsid w:val="004071CB"/>
    <w:rsid w:val="004071E3"/>
    <w:rsid w:val="0040720E"/>
    <w:rsid w:val="0040727E"/>
    <w:rsid w:val="004072E4"/>
    <w:rsid w:val="00407317"/>
    <w:rsid w:val="0040732A"/>
    <w:rsid w:val="0040734B"/>
    <w:rsid w:val="00407493"/>
    <w:rsid w:val="004074EA"/>
    <w:rsid w:val="004077AB"/>
    <w:rsid w:val="004078A5"/>
    <w:rsid w:val="00407C70"/>
    <w:rsid w:val="00407DF7"/>
    <w:rsid w:val="00407EB5"/>
    <w:rsid w:val="0040CFE6"/>
    <w:rsid w:val="004100BB"/>
    <w:rsid w:val="0041028B"/>
    <w:rsid w:val="00410464"/>
    <w:rsid w:val="00410839"/>
    <w:rsid w:val="00410857"/>
    <w:rsid w:val="00410913"/>
    <w:rsid w:val="004109BC"/>
    <w:rsid w:val="00410A36"/>
    <w:rsid w:val="00410C72"/>
    <w:rsid w:val="00410C88"/>
    <w:rsid w:val="00410CF1"/>
    <w:rsid w:val="00410D6E"/>
    <w:rsid w:val="00410F12"/>
    <w:rsid w:val="004113A4"/>
    <w:rsid w:val="004113A7"/>
    <w:rsid w:val="0041185E"/>
    <w:rsid w:val="0041187F"/>
    <w:rsid w:val="00411C08"/>
    <w:rsid w:val="00412042"/>
    <w:rsid w:val="00412196"/>
    <w:rsid w:val="004121A5"/>
    <w:rsid w:val="0041236D"/>
    <w:rsid w:val="00412537"/>
    <w:rsid w:val="00412BD8"/>
    <w:rsid w:val="00412C9B"/>
    <w:rsid w:val="00412D7E"/>
    <w:rsid w:val="00412E3D"/>
    <w:rsid w:val="004130B1"/>
    <w:rsid w:val="004130D7"/>
    <w:rsid w:val="004131E3"/>
    <w:rsid w:val="00413438"/>
    <w:rsid w:val="00413512"/>
    <w:rsid w:val="004136F0"/>
    <w:rsid w:val="004137CE"/>
    <w:rsid w:val="00413871"/>
    <w:rsid w:val="00413C5A"/>
    <w:rsid w:val="00413F17"/>
    <w:rsid w:val="0041413B"/>
    <w:rsid w:val="00414264"/>
    <w:rsid w:val="004145C5"/>
    <w:rsid w:val="00414721"/>
    <w:rsid w:val="00414D68"/>
    <w:rsid w:val="00415156"/>
    <w:rsid w:val="0041525B"/>
    <w:rsid w:val="00415261"/>
    <w:rsid w:val="00415A94"/>
    <w:rsid w:val="00415B33"/>
    <w:rsid w:val="00415B9F"/>
    <w:rsid w:val="00416034"/>
    <w:rsid w:val="00416095"/>
    <w:rsid w:val="004162AB"/>
    <w:rsid w:val="004164CE"/>
    <w:rsid w:val="004165CB"/>
    <w:rsid w:val="004168C8"/>
    <w:rsid w:val="004174A2"/>
    <w:rsid w:val="004179D0"/>
    <w:rsid w:val="00417DEB"/>
    <w:rsid w:val="00417F52"/>
    <w:rsid w:val="00417FAE"/>
    <w:rsid w:val="00417FDA"/>
    <w:rsid w:val="004203B7"/>
    <w:rsid w:val="00420684"/>
    <w:rsid w:val="004207CF"/>
    <w:rsid w:val="004209B1"/>
    <w:rsid w:val="00420A6D"/>
    <w:rsid w:val="00420E46"/>
    <w:rsid w:val="004212B9"/>
    <w:rsid w:val="00421559"/>
    <w:rsid w:val="00421706"/>
    <w:rsid w:val="0042172E"/>
    <w:rsid w:val="00421B4E"/>
    <w:rsid w:val="00421F55"/>
    <w:rsid w:val="00421F5C"/>
    <w:rsid w:val="0042248A"/>
    <w:rsid w:val="00422C01"/>
    <w:rsid w:val="00422C81"/>
    <w:rsid w:val="00422C99"/>
    <w:rsid w:val="00422E2B"/>
    <w:rsid w:val="0042342C"/>
    <w:rsid w:val="004234BA"/>
    <w:rsid w:val="00423831"/>
    <w:rsid w:val="00423878"/>
    <w:rsid w:val="00423C1F"/>
    <w:rsid w:val="00423E1E"/>
    <w:rsid w:val="00423F91"/>
    <w:rsid w:val="00423FDF"/>
    <w:rsid w:val="004244FE"/>
    <w:rsid w:val="00424526"/>
    <w:rsid w:val="00424773"/>
    <w:rsid w:val="0042479E"/>
    <w:rsid w:val="00424C47"/>
    <w:rsid w:val="00424D5A"/>
    <w:rsid w:val="004250AA"/>
    <w:rsid w:val="004250F3"/>
    <w:rsid w:val="004251EE"/>
    <w:rsid w:val="00425230"/>
    <w:rsid w:val="0042532D"/>
    <w:rsid w:val="004253F4"/>
    <w:rsid w:val="00425457"/>
    <w:rsid w:val="0042562C"/>
    <w:rsid w:val="00425637"/>
    <w:rsid w:val="004256B8"/>
    <w:rsid w:val="0042606B"/>
    <w:rsid w:val="004260F8"/>
    <w:rsid w:val="00426107"/>
    <w:rsid w:val="004261CD"/>
    <w:rsid w:val="0042640D"/>
    <w:rsid w:val="004265A4"/>
    <w:rsid w:val="00426625"/>
    <w:rsid w:val="004268CA"/>
    <w:rsid w:val="00426922"/>
    <w:rsid w:val="004269B0"/>
    <w:rsid w:val="00427164"/>
    <w:rsid w:val="00427179"/>
    <w:rsid w:val="0042749E"/>
    <w:rsid w:val="0042752E"/>
    <w:rsid w:val="004277B9"/>
    <w:rsid w:val="00427934"/>
    <w:rsid w:val="00427D36"/>
    <w:rsid w:val="00427DA5"/>
    <w:rsid w:val="00430032"/>
    <w:rsid w:val="00430051"/>
    <w:rsid w:val="004301CD"/>
    <w:rsid w:val="004309E8"/>
    <w:rsid w:val="00430A30"/>
    <w:rsid w:val="00430A51"/>
    <w:rsid w:val="00430B48"/>
    <w:rsid w:val="00430EF0"/>
    <w:rsid w:val="004312E6"/>
    <w:rsid w:val="004316FA"/>
    <w:rsid w:val="00431800"/>
    <w:rsid w:val="00431824"/>
    <w:rsid w:val="00431BE6"/>
    <w:rsid w:val="00431D2D"/>
    <w:rsid w:val="0043206D"/>
    <w:rsid w:val="0043237A"/>
    <w:rsid w:val="00432454"/>
    <w:rsid w:val="004327D3"/>
    <w:rsid w:val="00432A5E"/>
    <w:rsid w:val="00432B1F"/>
    <w:rsid w:val="004331DC"/>
    <w:rsid w:val="00433766"/>
    <w:rsid w:val="004337C6"/>
    <w:rsid w:val="00433885"/>
    <w:rsid w:val="0043394C"/>
    <w:rsid w:val="00433951"/>
    <w:rsid w:val="00433A0D"/>
    <w:rsid w:val="00433B0D"/>
    <w:rsid w:val="00433B0E"/>
    <w:rsid w:val="00433BAD"/>
    <w:rsid w:val="00433BEC"/>
    <w:rsid w:val="00433CE6"/>
    <w:rsid w:val="00433E55"/>
    <w:rsid w:val="00433EBD"/>
    <w:rsid w:val="004342C5"/>
    <w:rsid w:val="004342C7"/>
    <w:rsid w:val="0043488D"/>
    <w:rsid w:val="004349C5"/>
    <w:rsid w:val="00434A1F"/>
    <w:rsid w:val="00434B2A"/>
    <w:rsid w:val="00434C30"/>
    <w:rsid w:val="00434EF6"/>
    <w:rsid w:val="004352B2"/>
    <w:rsid w:val="0043561B"/>
    <w:rsid w:val="0043575C"/>
    <w:rsid w:val="00435A4A"/>
    <w:rsid w:val="00435D5C"/>
    <w:rsid w:val="00435FE7"/>
    <w:rsid w:val="00436320"/>
    <w:rsid w:val="004366F5"/>
    <w:rsid w:val="0043684F"/>
    <w:rsid w:val="00436A00"/>
    <w:rsid w:val="00436AF3"/>
    <w:rsid w:val="00436BD2"/>
    <w:rsid w:val="00436E52"/>
    <w:rsid w:val="00437075"/>
    <w:rsid w:val="004372A1"/>
    <w:rsid w:val="00437667"/>
    <w:rsid w:val="00437D7D"/>
    <w:rsid w:val="00437FD0"/>
    <w:rsid w:val="00440009"/>
    <w:rsid w:val="004400C3"/>
    <w:rsid w:val="004400D4"/>
    <w:rsid w:val="0044015F"/>
    <w:rsid w:val="004402CD"/>
    <w:rsid w:val="0044034F"/>
    <w:rsid w:val="0044045C"/>
    <w:rsid w:val="0044072A"/>
    <w:rsid w:val="0044072F"/>
    <w:rsid w:val="00440A07"/>
    <w:rsid w:val="00440BCB"/>
    <w:rsid w:val="00440CFD"/>
    <w:rsid w:val="00441022"/>
    <w:rsid w:val="00441913"/>
    <w:rsid w:val="00441C09"/>
    <w:rsid w:val="00442149"/>
    <w:rsid w:val="0044215A"/>
    <w:rsid w:val="00442297"/>
    <w:rsid w:val="00442493"/>
    <w:rsid w:val="004424B4"/>
    <w:rsid w:val="004425CF"/>
    <w:rsid w:val="004426B6"/>
    <w:rsid w:val="00442C34"/>
    <w:rsid w:val="00442D11"/>
    <w:rsid w:val="00443022"/>
    <w:rsid w:val="00443115"/>
    <w:rsid w:val="0044333D"/>
    <w:rsid w:val="0044366D"/>
    <w:rsid w:val="004437BF"/>
    <w:rsid w:val="00443A0D"/>
    <w:rsid w:val="00443B3B"/>
    <w:rsid w:val="00443BEF"/>
    <w:rsid w:val="00443CC4"/>
    <w:rsid w:val="00443D1C"/>
    <w:rsid w:val="004446CD"/>
    <w:rsid w:val="00444712"/>
    <w:rsid w:val="004447BF"/>
    <w:rsid w:val="00444876"/>
    <w:rsid w:val="00444A9D"/>
    <w:rsid w:val="00444D28"/>
    <w:rsid w:val="00444D40"/>
    <w:rsid w:val="004450D0"/>
    <w:rsid w:val="00445176"/>
    <w:rsid w:val="00445271"/>
    <w:rsid w:val="004452E3"/>
    <w:rsid w:val="0044536B"/>
    <w:rsid w:val="00445660"/>
    <w:rsid w:val="00445ECC"/>
    <w:rsid w:val="00446100"/>
    <w:rsid w:val="00446228"/>
    <w:rsid w:val="00446290"/>
    <w:rsid w:val="004462A0"/>
    <w:rsid w:val="004464C1"/>
    <w:rsid w:val="0044675D"/>
    <w:rsid w:val="00446776"/>
    <w:rsid w:val="004467C5"/>
    <w:rsid w:val="00446AD6"/>
    <w:rsid w:val="00446BC1"/>
    <w:rsid w:val="00446D05"/>
    <w:rsid w:val="004474EA"/>
    <w:rsid w:val="00447ADE"/>
    <w:rsid w:val="00447B94"/>
    <w:rsid w:val="004500F8"/>
    <w:rsid w:val="00450337"/>
    <w:rsid w:val="00450849"/>
    <w:rsid w:val="00450A38"/>
    <w:rsid w:val="00450AAA"/>
    <w:rsid w:val="00450D49"/>
    <w:rsid w:val="00450E85"/>
    <w:rsid w:val="004510D9"/>
    <w:rsid w:val="004511D5"/>
    <w:rsid w:val="00451299"/>
    <w:rsid w:val="004512A1"/>
    <w:rsid w:val="004513B5"/>
    <w:rsid w:val="004514D1"/>
    <w:rsid w:val="004514DD"/>
    <w:rsid w:val="004517B8"/>
    <w:rsid w:val="00451821"/>
    <w:rsid w:val="00451A79"/>
    <w:rsid w:val="0045219F"/>
    <w:rsid w:val="0045266C"/>
    <w:rsid w:val="00452E43"/>
    <w:rsid w:val="00452E4A"/>
    <w:rsid w:val="004532E2"/>
    <w:rsid w:val="0045343F"/>
    <w:rsid w:val="004537C8"/>
    <w:rsid w:val="00453896"/>
    <w:rsid w:val="004539EE"/>
    <w:rsid w:val="00453BD2"/>
    <w:rsid w:val="00453D35"/>
    <w:rsid w:val="00453D59"/>
    <w:rsid w:val="00454720"/>
    <w:rsid w:val="00454946"/>
    <w:rsid w:val="00454A42"/>
    <w:rsid w:val="00454B50"/>
    <w:rsid w:val="00454C45"/>
    <w:rsid w:val="00454E09"/>
    <w:rsid w:val="00454E6A"/>
    <w:rsid w:val="00454EE3"/>
    <w:rsid w:val="00454F79"/>
    <w:rsid w:val="00455001"/>
    <w:rsid w:val="004550D9"/>
    <w:rsid w:val="004554AF"/>
    <w:rsid w:val="0045566D"/>
    <w:rsid w:val="00455B7A"/>
    <w:rsid w:val="00455C07"/>
    <w:rsid w:val="0045602C"/>
    <w:rsid w:val="004560DA"/>
    <w:rsid w:val="004568DA"/>
    <w:rsid w:val="00456D4E"/>
    <w:rsid w:val="00456EFD"/>
    <w:rsid w:val="00456FE0"/>
    <w:rsid w:val="004570A6"/>
    <w:rsid w:val="0045716D"/>
    <w:rsid w:val="00457469"/>
    <w:rsid w:val="00457629"/>
    <w:rsid w:val="004577B9"/>
    <w:rsid w:val="004579AF"/>
    <w:rsid w:val="00457AE0"/>
    <w:rsid w:val="00457AFD"/>
    <w:rsid w:val="00457D49"/>
    <w:rsid w:val="00457E41"/>
    <w:rsid w:val="00457EE0"/>
    <w:rsid w:val="00460019"/>
    <w:rsid w:val="00460119"/>
    <w:rsid w:val="004604E5"/>
    <w:rsid w:val="004605CF"/>
    <w:rsid w:val="00461633"/>
    <w:rsid w:val="004616BE"/>
    <w:rsid w:val="004616C5"/>
    <w:rsid w:val="00461846"/>
    <w:rsid w:val="004618FF"/>
    <w:rsid w:val="0046191A"/>
    <w:rsid w:val="004619CB"/>
    <w:rsid w:val="0046204A"/>
    <w:rsid w:val="0046213A"/>
    <w:rsid w:val="00462673"/>
    <w:rsid w:val="00462682"/>
    <w:rsid w:val="004629EA"/>
    <w:rsid w:val="00462B03"/>
    <w:rsid w:val="0046310F"/>
    <w:rsid w:val="00463799"/>
    <w:rsid w:val="0046388C"/>
    <w:rsid w:val="00463A14"/>
    <w:rsid w:val="00463A26"/>
    <w:rsid w:val="00463C2D"/>
    <w:rsid w:val="00463CDB"/>
    <w:rsid w:val="00463CF8"/>
    <w:rsid w:val="00463E34"/>
    <w:rsid w:val="0046406C"/>
    <w:rsid w:val="00464175"/>
    <w:rsid w:val="00464177"/>
    <w:rsid w:val="004641A4"/>
    <w:rsid w:val="004641D1"/>
    <w:rsid w:val="0046421F"/>
    <w:rsid w:val="00464346"/>
    <w:rsid w:val="004644EC"/>
    <w:rsid w:val="00464933"/>
    <w:rsid w:val="00464B30"/>
    <w:rsid w:val="00464C22"/>
    <w:rsid w:val="00464D0A"/>
    <w:rsid w:val="00464DAB"/>
    <w:rsid w:val="00464EF3"/>
    <w:rsid w:val="004651FA"/>
    <w:rsid w:val="0046550E"/>
    <w:rsid w:val="004657AE"/>
    <w:rsid w:val="004657D4"/>
    <w:rsid w:val="00465EDA"/>
    <w:rsid w:val="004663BE"/>
    <w:rsid w:val="0046646E"/>
    <w:rsid w:val="0046650B"/>
    <w:rsid w:val="0046663B"/>
    <w:rsid w:val="004667E4"/>
    <w:rsid w:val="004669A5"/>
    <w:rsid w:val="00466AE6"/>
    <w:rsid w:val="00466B6E"/>
    <w:rsid w:val="00466E67"/>
    <w:rsid w:val="004671D0"/>
    <w:rsid w:val="004673BE"/>
    <w:rsid w:val="00467423"/>
    <w:rsid w:val="0046756D"/>
    <w:rsid w:val="00467786"/>
    <w:rsid w:val="004677C8"/>
    <w:rsid w:val="00467D48"/>
    <w:rsid w:val="00467FB2"/>
    <w:rsid w:val="00470197"/>
    <w:rsid w:val="00470551"/>
    <w:rsid w:val="00470765"/>
    <w:rsid w:val="00470953"/>
    <w:rsid w:val="00470DBE"/>
    <w:rsid w:val="00470FAB"/>
    <w:rsid w:val="004711FC"/>
    <w:rsid w:val="00471205"/>
    <w:rsid w:val="00471253"/>
    <w:rsid w:val="0047196E"/>
    <w:rsid w:val="00471C2D"/>
    <w:rsid w:val="00471D4A"/>
    <w:rsid w:val="00471FC8"/>
    <w:rsid w:val="00472119"/>
    <w:rsid w:val="004727B4"/>
    <w:rsid w:val="00472924"/>
    <w:rsid w:val="00472CEE"/>
    <w:rsid w:val="00473697"/>
    <w:rsid w:val="004738B0"/>
    <w:rsid w:val="004738B2"/>
    <w:rsid w:val="004742D0"/>
    <w:rsid w:val="0047430A"/>
    <w:rsid w:val="004744F7"/>
    <w:rsid w:val="00474657"/>
    <w:rsid w:val="004746C0"/>
    <w:rsid w:val="0047485A"/>
    <w:rsid w:val="00474A22"/>
    <w:rsid w:val="00474BFC"/>
    <w:rsid w:val="00474CF2"/>
    <w:rsid w:val="00474DB9"/>
    <w:rsid w:val="00474DF2"/>
    <w:rsid w:val="00474F78"/>
    <w:rsid w:val="004750C8"/>
    <w:rsid w:val="00475165"/>
    <w:rsid w:val="00475535"/>
    <w:rsid w:val="0047561B"/>
    <w:rsid w:val="00475834"/>
    <w:rsid w:val="00475A54"/>
    <w:rsid w:val="00475A92"/>
    <w:rsid w:val="00475A9F"/>
    <w:rsid w:val="00475C01"/>
    <w:rsid w:val="0047630C"/>
    <w:rsid w:val="004765BB"/>
    <w:rsid w:val="00476715"/>
    <w:rsid w:val="0047691A"/>
    <w:rsid w:val="00476978"/>
    <w:rsid w:val="004769F4"/>
    <w:rsid w:val="00476C53"/>
    <w:rsid w:val="00476CE2"/>
    <w:rsid w:val="00477071"/>
    <w:rsid w:val="00477174"/>
    <w:rsid w:val="00477188"/>
    <w:rsid w:val="00477D39"/>
    <w:rsid w:val="004800E5"/>
    <w:rsid w:val="004805CA"/>
    <w:rsid w:val="004805FA"/>
    <w:rsid w:val="004807D8"/>
    <w:rsid w:val="004808AD"/>
    <w:rsid w:val="00480AB4"/>
    <w:rsid w:val="00480B50"/>
    <w:rsid w:val="00480D16"/>
    <w:rsid w:val="00480DA8"/>
    <w:rsid w:val="00481060"/>
    <w:rsid w:val="004810D0"/>
    <w:rsid w:val="004811EB"/>
    <w:rsid w:val="00481210"/>
    <w:rsid w:val="004812AB"/>
    <w:rsid w:val="0048181F"/>
    <w:rsid w:val="004819DE"/>
    <w:rsid w:val="0048202B"/>
    <w:rsid w:val="004820C9"/>
    <w:rsid w:val="004822C4"/>
    <w:rsid w:val="0048250B"/>
    <w:rsid w:val="004828BC"/>
    <w:rsid w:val="00482A8C"/>
    <w:rsid w:val="00482DE2"/>
    <w:rsid w:val="00482DF7"/>
    <w:rsid w:val="00482E30"/>
    <w:rsid w:val="00482F33"/>
    <w:rsid w:val="004832F3"/>
    <w:rsid w:val="0048331B"/>
    <w:rsid w:val="00483493"/>
    <w:rsid w:val="0048363E"/>
    <w:rsid w:val="00483701"/>
    <w:rsid w:val="004837B1"/>
    <w:rsid w:val="00483B0B"/>
    <w:rsid w:val="00483BD9"/>
    <w:rsid w:val="00483EFF"/>
    <w:rsid w:val="0048433A"/>
    <w:rsid w:val="00484380"/>
    <w:rsid w:val="00484995"/>
    <w:rsid w:val="00484A50"/>
    <w:rsid w:val="00484D6C"/>
    <w:rsid w:val="00484DAD"/>
    <w:rsid w:val="00485804"/>
    <w:rsid w:val="00485C07"/>
    <w:rsid w:val="00485C6B"/>
    <w:rsid w:val="00485FF8"/>
    <w:rsid w:val="00485FF9"/>
    <w:rsid w:val="004861D0"/>
    <w:rsid w:val="004861DC"/>
    <w:rsid w:val="00486299"/>
    <w:rsid w:val="004863A8"/>
    <w:rsid w:val="00486631"/>
    <w:rsid w:val="004867DC"/>
    <w:rsid w:val="0048692A"/>
    <w:rsid w:val="004869BC"/>
    <w:rsid w:val="00486E0F"/>
    <w:rsid w:val="004871F5"/>
    <w:rsid w:val="0048743D"/>
    <w:rsid w:val="004879E3"/>
    <w:rsid w:val="00487B09"/>
    <w:rsid w:val="00487BBE"/>
    <w:rsid w:val="00487C31"/>
    <w:rsid w:val="00487C59"/>
    <w:rsid w:val="00487CA5"/>
    <w:rsid w:val="00487CC1"/>
    <w:rsid w:val="004905EF"/>
    <w:rsid w:val="004906CF"/>
    <w:rsid w:val="00490B2C"/>
    <w:rsid w:val="004911A1"/>
    <w:rsid w:val="0049120B"/>
    <w:rsid w:val="0049145D"/>
    <w:rsid w:val="004918DA"/>
    <w:rsid w:val="004919DB"/>
    <w:rsid w:val="00491FB1"/>
    <w:rsid w:val="00492357"/>
    <w:rsid w:val="00492760"/>
    <w:rsid w:val="00492A2D"/>
    <w:rsid w:val="00492ABD"/>
    <w:rsid w:val="00492B3C"/>
    <w:rsid w:val="00492C08"/>
    <w:rsid w:val="00492C77"/>
    <w:rsid w:val="00493095"/>
    <w:rsid w:val="0049325C"/>
    <w:rsid w:val="00493267"/>
    <w:rsid w:val="004932E5"/>
    <w:rsid w:val="00493315"/>
    <w:rsid w:val="004934BF"/>
    <w:rsid w:val="00493774"/>
    <w:rsid w:val="00494085"/>
    <w:rsid w:val="004940A0"/>
    <w:rsid w:val="004940B0"/>
    <w:rsid w:val="0049440C"/>
    <w:rsid w:val="0049494A"/>
    <w:rsid w:val="00494C39"/>
    <w:rsid w:val="00494DA4"/>
    <w:rsid w:val="00494E90"/>
    <w:rsid w:val="00494F70"/>
    <w:rsid w:val="00495058"/>
    <w:rsid w:val="004953C9"/>
    <w:rsid w:val="004953F8"/>
    <w:rsid w:val="0049552E"/>
    <w:rsid w:val="0049582C"/>
    <w:rsid w:val="004958F6"/>
    <w:rsid w:val="00495BA6"/>
    <w:rsid w:val="00496217"/>
    <w:rsid w:val="00496349"/>
    <w:rsid w:val="004963D0"/>
    <w:rsid w:val="004965E7"/>
    <w:rsid w:val="0049707D"/>
    <w:rsid w:val="00497408"/>
    <w:rsid w:val="0049794D"/>
    <w:rsid w:val="00497A84"/>
    <w:rsid w:val="00497C89"/>
    <w:rsid w:val="00497EAC"/>
    <w:rsid w:val="00497EEE"/>
    <w:rsid w:val="004A0170"/>
    <w:rsid w:val="004A047F"/>
    <w:rsid w:val="004A0837"/>
    <w:rsid w:val="004A09F4"/>
    <w:rsid w:val="004A0DA6"/>
    <w:rsid w:val="004A0DD5"/>
    <w:rsid w:val="004A0F67"/>
    <w:rsid w:val="004A102B"/>
    <w:rsid w:val="004A1085"/>
    <w:rsid w:val="004A1173"/>
    <w:rsid w:val="004A1325"/>
    <w:rsid w:val="004A13CC"/>
    <w:rsid w:val="004A14DB"/>
    <w:rsid w:val="004A1C96"/>
    <w:rsid w:val="004A2BBD"/>
    <w:rsid w:val="004A2E06"/>
    <w:rsid w:val="004A2EA4"/>
    <w:rsid w:val="004A355E"/>
    <w:rsid w:val="004A3608"/>
    <w:rsid w:val="004A38DD"/>
    <w:rsid w:val="004A3947"/>
    <w:rsid w:val="004A39BA"/>
    <w:rsid w:val="004A4224"/>
    <w:rsid w:val="004A45D9"/>
    <w:rsid w:val="004A4784"/>
    <w:rsid w:val="004A4C12"/>
    <w:rsid w:val="004A5131"/>
    <w:rsid w:val="004A566E"/>
    <w:rsid w:val="004A5A36"/>
    <w:rsid w:val="004A5AA0"/>
    <w:rsid w:val="004A621C"/>
    <w:rsid w:val="004A64A2"/>
    <w:rsid w:val="004A65C8"/>
    <w:rsid w:val="004A6952"/>
    <w:rsid w:val="004A6C1D"/>
    <w:rsid w:val="004A6F9C"/>
    <w:rsid w:val="004A73B7"/>
    <w:rsid w:val="004A74E4"/>
    <w:rsid w:val="004A777C"/>
    <w:rsid w:val="004A78D9"/>
    <w:rsid w:val="004A796C"/>
    <w:rsid w:val="004A7C3A"/>
    <w:rsid w:val="004A7C83"/>
    <w:rsid w:val="004B00C1"/>
    <w:rsid w:val="004B025E"/>
    <w:rsid w:val="004B0380"/>
    <w:rsid w:val="004B078E"/>
    <w:rsid w:val="004B0AFA"/>
    <w:rsid w:val="004B0BEE"/>
    <w:rsid w:val="004B109D"/>
    <w:rsid w:val="004B1319"/>
    <w:rsid w:val="004B1709"/>
    <w:rsid w:val="004B1770"/>
    <w:rsid w:val="004B17BC"/>
    <w:rsid w:val="004B190C"/>
    <w:rsid w:val="004B1B23"/>
    <w:rsid w:val="004B1B99"/>
    <w:rsid w:val="004B1C74"/>
    <w:rsid w:val="004B1ECC"/>
    <w:rsid w:val="004B2393"/>
    <w:rsid w:val="004B2473"/>
    <w:rsid w:val="004B28C3"/>
    <w:rsid w:val="004B2B2E"/>
    <w:rsid w:val="004B2CCF"/>
    <w:rsid w:val="004B2CEA"/>
    <w:rsid w:val="004B336E"/>
    <w:rsid w:val="004B35E1"/>
    <w:rsid w:val="004B38D7"/>
    <w:rsid w:val="004B40BB"/>
    <w:rsid w:val="004B450B"/>
    <w:rsid w:val="004B45A3"/>
    <w:rsid w:val="004B4C18"/>
    <w:rsid w:val="004B4CFC"/>
    <w:rsid w:val="004B4E4A"/>
    <w:rsid w:val="004B50A2"/>
    <w:rsid w:val="004B50D0"/>
    <w:rsid w:val="004B51CF"/>
    <w:rsid w:val="004B5759"/>
    <w:rsid w:val="004B5F35"/>
    <w:rsid w:val="004B621F"/>
    <w:rsid w:val="004B62BB"/>
    <w:rsid w:val="004B62DC"/>
    <w:rsid w:val="004B6318"/>
    <w:rsid w:val="004B6364"/>
    <w:rsid w:val="004B63FA"/>
    <w:rsid w:val="004B63FF"/>
    <w:rsid w:val="004B6478"/>
    <w:rsid w:val="004B6512"/>
    <w:rsid w:val="004B6A8F"/>
    <w:rsid w:val="004B6B57"/>
    <w:rsid w:val="004B6BAF"/>
    <w:rsid w:val="004B6C1C"/>
    <w:rsid w:val="004B6E06"/>
    <w:rsid w:val="004B6E52"/>
    <w:rsid w:val="004B7B99"/>
    <w:rsid w:val="004C0557"/>
    <w:rsid w:val="004C05C5"/>
    <w:rsid w:val="004C0A01"/>
    <w:rsid w:val="004C0D13"/>
    <w:rsid w:val="004C0DF7"/>
    <w:rsid w:val="004C0E19"/>
    <w:rsid w:val="004C0EDC"/>
    <w:rsid w:val="004C0F25"/>
    <w:rsid w:val="004C0FD3"/>
    <w:rsid w:val="004C10D8"/>
    <w:rsid w:val="004C10E4"/>
    <w:rsid w:val="004C1315"/>
    <w:rsid w:val="004C13DC"/>
    <w:rsid w:val="004C13F4"/>
    <w:rsid w:val="004C14A2"/>
    <w:rsid w:val="004C150A"/>
    <w:rsid w:val="004C1543"/>
    <w:rsid w:val="004C1598"/>
    <w:rsid w:val="004C1628"/>
    <w:rsid w:val="004C1726"/>
    <w:rsid w:val="004C2488"/>
    <w:rsid w:val="004C256C"/>
    <w:rsid w:val="004C25EB"/>
    <w:rsid w:val="004C293F"/>
    <w:rsid w:val="004C2F6E"/>
    <w:rsid w:val="004C30E3"/>
    <w:rsid w:val="004C363D"/>
    <w:rsid w:val="004C37E5"/>
    <w:rsid w:val="004C385F"/>
    <w:rsid w:val="004C392E"/>
    <w:rsid w:val="004C3AF2"/>
    <w:rsid w:val="004C3FFB"/>
    <w:rsid w:val="004C40FC"/>
    <w:rsid w:val="004C45F7"/>
    <w:rsid w:val="004C47DA"/>
    <w:rsid w:val="004C499D"/>
    <w:rsid w:val="004C4B87"/>
    <w:rsid w:val="004C4C0B"/>
    <w:rsid w:val="004C4F7F"/>
    <w:rsid w:val="004C581C"/>
    <w:rsid w:val="004C5900"/>
    <w:rsid w:val="004C5AEF"/>
    <w:rsid w:val="004C5B3A"/>
    <w:rsid w:val="004C63A6"/>
    <w:rsid w:val="004C646C"/>
    <w:rsid w:val="004C65F4"/>
    <w:rsid w:val="004C6694"/>
    <w:rsid w:val="004C6809"/>
    <w:rsid w:val="004C68E5"/>
    <w:rsid w:val="004C6C4A"/>
    <w:rsid w:val="004C6D21"/>
    <w:rsid w:val="004C6EC8"/>
    <w:rsid w:val="004C7238"/>
    <w:rsid w:val="004C736C"/>
    <w:rsid w:val="004C7703"/>
    <w:rsid w:val="004C7AC9"/>
    <w:rsid w:val="004C7C02"/>
    <w:rsid w:val="004D00FB"/>
    <w:rsid w:val="004D05E5"/>
    <w:rsid w:val="004D05F9"/>
    <w:rsid w:val="004D0651"/>
    <w:rsid w:val="004D088C"/>
    <w:rsid w:val="004D0A5C"/>
    <w:rsid w:val="004D0D26"/>
    <w:rsid w:val="004D0D29"/>
    <w:rsid w:val="004D0FC0"/>
    <w:rsid w:val="004D100E"/>
    <w:rsid w:val="004D1095"/>
    <w:rsid w:val="004D12A6"/>
    <w:rsid w:val="004D1310"/>
    <w:rsid w:val="004D13BA"/>
    <w:rsid w:val="004D15DB"/>
    <w:rsid w:val="004D1AE1"/>
    <w:rsid w:val="004D2594"/>
    <w:rsid w:val="004D26A7"/>
    <w:rsid w:val="004D28CE"/>
    <w:rsid w:val="004D2B9F"/>
    <w:rsid w:val="004D2C7C"/>
    <w:rsid w:val="004D2D1C"/>
    <w:rsid w:val="004D3090"/>
    <w:rsid w:val="004D3348"/>
    <w:rsid w:val="004D33CC"/>
    <w:rsid w:val="004D3423"/>
    <w:rsid w:val="004D34B8"/>
    <w:rsid w:val="004D389E"/>
    <w:rsid w:val="004D3A63"/>
    <w:rsid w:val="004D3F3C"/>
    <w:rsid w:val="004D4048"/>
    <w:rsid w:val="004D408B"/>
    <w:rsid w:val="004D44B7"/>
    <w:rsid w:val="004D457E"/>
    <w:rsid w:val="004D45BE"/>
    <w:rsid w:val="004D48A0"/>
    <w:rsid w:val="004D4AEF"/>
    <w:rsid w:val="004D5005"/>
    <w:rsid w:val="004D50CF"/>
    <w:rsid w:val="004D5AFD"/>
    <w:rsid w:val="004D5B3C"/>
    <w:rsid w:val="004D62AE"/>
    <w:rsid w:val="004D62E9"/>
    <w:rsid w:val="004D6489"/>
    <w:rsid w:val="004D64F4"/>
    <w:rsid w:val="004D66B2"/>
    <w:rsid w:val="004D69B7"/>
    <w:rsid w:val="004D69EA"/>
    <w:rsid w:val="004D6E10"/>
    <w:rsid w:val="004D6FA9"/>
    <w:rsid w:val="004D7155"/>
    <w:rsid w:val="004D75DE"/>
    <w:rsid w:val="004D780E"/>
    <w:rsid w:val="004D79C7"/>
    <w:rsid w:val="004D7A06"/>
    <w:rsid w:val="004D7A29"/>
    <w:rsid w:val="004D7DA3"/>
    <w:rsid w:val="004D7DE5"/>
    <w:rsid w:val="004E0484"/>
    <w:rsid w:val="004E089D"/>
    <w:rsid w:val="004E0A67"/>
    <w:rsid w:val="004E0C5F"/>
    <w:rsid w:val="004E1111"/>
    <w:rsid w:val="004E1143"/>
    <w:rsid w:val="004E1144"/>
    <w:rsid w:val="004E11D3"/>
    <w:rsid w:val="004E123A"/>
    <w:rsid w:val="004E12D3"/>
    <w:rsid w:val="004E14F7"/>
    <w:rsid w:val="004E173B"/>
    <w:rsid w:val="004E18DA"/>
    <w:rsid w:val="004E1A7D"/>
    <w:rsid w:val="004E1BC7"/>
    <w:rsid w:val="004E1D0F"/>
    <w:rsid w:val="004E1D1F"/>
    <w:rsid w:val="004E1E12"/>
    <w:rsid w:val="004E1E4A"/>
    <w:rsid w:val="004E1F80"/>
    <w:rsid w:val="004E2008"/>
    <w:rsid w:val="004E2024"/>
    <w:rsid w:val="004E2058"/>
    <w:rsid w:val="004E206B"/>
    <w:rsid w:val="004E25D7"/>
    <w:rsid w:val="004E26EE"/>
    <w:rsid w:val="004E28A0"/>
    <w:rsid w:val="004E2D58"/>
    <w:rsid w:val="004E31B4"/>
    <w:rsid w:val="004E32E2"/>
    <w:rsid w:val="004E3655"/>
    <w:rsid w:val="004E36D7"/>
    <w:rsid w:val="004E3733"/>
    <w:rsid w:val="004E3B1E"/>
    <w:rsid w:val="004E3D3B"/>
    <w:rsid w:val="004E3E8E"/>
    <w:rsid w:val="004E3ED7"/>
    <w:rsid w:val="004E41C0"/>
    <w:rsid w:val="004E423C"/>
    <w:rsid w:val="004E451F"/>
    <w:rsid w:val="004E46E4"/>
    <w:rsid w:val="004E47C7"/>
    <w:rsid w:val="004E486E"/>
    <w:rsid w:val="004E4902"/>
    <w:rsid w:val="004E49DB"/>
    <w:rsid w:val="004E4B1D"/>
    <w:rsid w:val="004E4F1F"/>
    <w:rsid w:val="004E4F76"/>
    <w:rsid w:val="004E55D9"/>
    <w:rsid w:val="004E5751"/>
    <w:rsid w:val="004E57D2"/>
    <w:rsid w:val="004E594F"/>
    <w:rsid w:val="004E5BE3"/>
    <w:rsid w:val="004E5C0A"/>
    <w:rsid w:val="004E5C67"/>
    <w:rsid w:val="004E5D89"/>
    <w:rsid w:val="004E5FD6"/>
    <w:rsid w:val="004E600D"/>
    <w:rsid w:val="004E62BD"/>
    <w:rsid w:val="004E6657"/>
    <w:rsid w:val="004E6758"/>
    <w:rsid w:val="004E6B3A"/>
    <w:rsid w:val="004E6C54"/>
    <w:rsid w:val="004E6DA9"/>
    <w:rsid w:val="004E6DD1"/>
    <w:rsid w:val="004E7176"/>
    <w:rsid w:val="004E72BD"/>
    <w:rsid w:val="004E74F2"/>
    <w:rsid w:val="004E7A80"/>
    <w:rsid w:val="004E7E77"/>
    <w:rsid w:val="004F0017"/>
    <w:rsid w:val="004F0069"/>
    <w:rsid w:val="004F00C9"/>
    <w:rsid w:val="004F0320"/>
    <w:rsid w:val="004F04C2"/>
    <w:rsid w:val="004F0634"/>
    <w:rsid w:val="004F0715"/>
    <w:rsid w:val="004F08DA"/>
    <w:rsid w:val="004F09C9"/>
    <w:rsid w:val="004F09F8"/>
    <w:rsid w:val="004F0B75"/>
    <w:rsid w:val="004F0BC4"/>
    <w:rsid w:val="004F1032"/>
    <w:rsid w:val="004F1138"/>
    <w:rsid w:val="004F1534"/>
    <w:rsid w:val="004F1A2F"/>
    <w:rsid w:val="004F1CF8"/>
    <w:rsid w:val="004F1D82"/>
    <w:rsid w:val="004F1E04"/>
    <w:rsid w:val="004F1ECD"/>
    <w:rsid w:val="004F1FFB"/>
    <w:rsid w:val="004F2207"/>
    <w:rsid w:val="004F22D4"/>
    <w:rsid w:val="004F2319"/>
    <w:rsid w:val="004F34EA"/>
    <w:rsid w:val="004F35D1"/>
    <w:rsid w:val="004F37C7"/>
    <w:rsid w:val="004F3A6C"/>
    <w:rsid w:val="004F3A95"/>
    <w:rsid w:val="004F3B0F"/>
    <w:rsid w:val="004F3F3F"/>
    <w:rsid w:val="004F4033"/>
    <w:rsid w:val="004F4B4C"/>
    <w:rsid w:val="004F4C44"/>
    <w:rsid w:val="004F4CFE"/>
    <w:rsid w:val="004F4FD3"/>
    <w:rsid w:val="004F507B"/>
    <w:rsid w:val="004F54D8"/>
    <w:rsid w:val="004F5579"/>
    <w:rsid w:val="004F57B3"/>
    <w:rsid w:val="004F5DD4"/>
    <w:rsid w:val="004F5EEC"/>
    <w:rsid w:val="004F5F85"/>
    <w:rsid w:val="004F61E0"/>
    <w:rsid w:val="004F65D3"/>
    <w:rsid w:val="004F684E"/>
    <w:rsid w:val="004F6B38"/>
    <w:rsid w:val="004F6EB8"/>
    <w:rsid w:val="004F6F61"/>
    <w:rsid w:val="004F73B5"/>
    <w:rsid w:val="004F7549"/>
    <w:rsid w:val="004F7B6F"/>
    <w:rsid w:val="004F7E21"/>
    <w:rsid w:val="004FF196"/>
    <w:rsid w:val="0050011B"/>
    <w:rsid w:val="00500284"/>
    <w:rsid w:val="0050032A"/>
    <w:rsid w:val="005005AE"/>
    <w:rsid w:val="00500672"/>
    <w:rsid w:val="00500DE7"/>
    <w:rsid w:val="00500E5A"/>
    <w:rsid w:val="00501412"/>
    <w:rsid w:val="005014EB"/>
    <w:rsid w:val="0050171C"/>
    <w:rsid w:val="00501B63"/>
    <w:rsid w:val="00501B6D"/>
    <w:rsid w:val="005020E3"/>
    <w:rsid w:val="005023B8"/>
    <w:rsid w:val="00502618"/>
    <w:rsid w:val="005027DE"/>
    <w:rsid w:val="00502DBC"/>
    <w:rsid w:val="00502F2A"/>
    <w:rsid w:val="00502F5C"/>
    <w:rsid w:val="005033F0"/>
    <w:rsid w:val="00503AC9"/>
    <w:rsid w:val="005043ED"/>
    <w:rsid w:val="005043FE"/>
    <w:rsid w:val="00504499"/>
    <w:rsid w:val="0050468B"/>
    <w:rsid w:val="0050479A"/>
    <w:rsid w:val="00504993"/>
    <w:rsid w:val="00504B9D"/>
    <w:rsid w:val="00504DB9"/>
    <w:rsid w:val="00504DD1"/>
    <w:rsid w:val="00504DDE"/>
    <w:rsid w:val="00505013"/>
    <w:rsid w:val="00505213"/>
    <w:rsid w:val="0050532E"/>
    <w:rsid w:val="00505480"/>
    <w:rsid w:val="0050553A"/>
    <w:rsid w:val="005058D8"/>
    <w:rsid w:val="00505BFC"/>
    <w:rsid w:val="00505C45"/>
    <w:rsid w:val="00506004"/>
    <w:rsid w:val="00506291"/>
    <w:rsid w:val="00506329"/>
    <w:rsid w:val="005063ED"/>
    <w:rsid w:val="005065E7"/>
    <w:rsid w:val="005066EC"/>
    <w:rsid w:val="00506C29"/>
    <w:rsid w:val="00506C4C"/>
    <w:rsid w:val="00506CB6"/>
    <w:rsid w:val="00506DE8"/>
    <w:rsid w:val="00506E6E"/>
    <w:rsid w:val="005071EE"/>
    <w:rsid w:val="00507438"/>
    <w:rsid w:val="005074C7"/>
    <w:rsid w:val="005079D8"/>
    <w:rsid w:val="00507D22"/>
    <w:rsid w:val="00507EEF"/>
    <w:rsid w:val="0050C358"/>
    <w:rsid w:val="00510075"/>
    <w:rsid w:val="005100D9"/>
    <w:rsid w:val="00510275"/>
    <w:rsid w:val="00510529"/>
    <w:rsid w:val="005107B0"/>
    <w:rsid w:val="005107D9"/>
    <w:rsid w:val="005109E3"/>
    <w:rsid w:val="00510A07"/>
    <w:rsid w:val="00510B6A"/>
    <w:rsid w:val="00510BB4"/>
    <w:rsid w:val="00510C46"/>
    <w:rsid w:val="00510E7E"/>
    <w:rsid w:val="00511229"/>
    <w:rsid w:val="00511420"/>
    <w:rsid w:val="0051149F"/>
    <w:rsid w:val="005114AC"/>
    <w:rsid w:val="005114B4"/>
    <w:rsid w:val="00511576"/>
    <w:rsid w:val="0051157D"/>
    <w:rsid w:val="005116E7"/>
    <w:rsid w:val="00511806"/>
    <w:rsid w:val="0051197F"/>
    <w:rsid w:val="00511B8B"/>
    <w:rsid w:val="00511DCC"/>
    <w:rsid w:val="00512167"/>
    <w:rsid w:val="005121B3"/>
    <w:rsid w:val="00512272"/>
    <w:rsid w:val="005122DC"/>
    <w:rsid w:val="005122F2"/>
    <w:rsid w:val="005125F0"/>
    <w:rsid w:val="00512904"/>
    <w:rsid w:val="00512C5E"/>
    <w:rsid w:val="00512D62"/>
    <w:rsid w:val="00513014"/>
    <w:rsid w:val="0051320F"/>
    <w:rsid w:val="0051386E"/>
    <w:rsid w:val="00513CF7"/>
    <w:rsid w:val="00513D18"/>
    <w:rsid w:val="00513FAE"/>
    <w:rsid w:val="00513FE9"/>
    <w:rsid w:val="0051420E"/>
    <w:rsid w:val="005144B6"/>
    <w:rsid w:val="00514617"/>
    <w:rsid w:val="00514B63"/>
    <w:rsid w:val="00515158"/>
    <w:rsid w:val="00515566"/>
    <w:rsid w:val="005159E1"/>
    <w:rsid w:val="00515A7C"/>
    <w:rsid w:val="00515C3E"/>
    <w:rsid w:val="00515E8F"/>
    <w:rsid w:val="00516197"/>
    <w:rsid w:val="005162FF"/>
    <w:rsid w:val="005165CA"/>
    <w:rsid w:val="00516924"/>
    <w:rsid w:val="00516976"/>
    <w:rsid w:val="00516ADE"/>
    <w:rsid w:val="00516B61"/>
    <w:rsid w:val="00516E86"/>
    <w:rsid w:val="00516EE4"/>
    <w:rsid w:val="00517371"/>
    <w:rsid w:val="0051739F"/>
    <w:rsid w:val="00517523"/>
    <w:rsid w:val="005177AF"/>
    <w:rsid w:val="0051794F"/>
    <w:rsid w:val="005179D8"/>
    <w:rsid w:val="00517A8B"/>
    <w:rsid w:val="00517C80"/>
    <w:rsid w:val="0052003D"/>
    <w:rsid w:val="005202AA"/>
    <w:rsid w:val="00520392"/>
    <w:rsid w:val="0052053F"/>
    <w:rsid w:val="00520968"/>
    <w:rsid w:val="00520AAB"/>
    <w:rsid w:val="00520BC1"/>
    <w:rsid w:val="00520BE3"/>
    <w:rsid w:val="00520E78"/>
    <w:rsid w:val="00520EB1"/>
    <w:rsid w:val="00521320"/>
    <w:rsid w:val="0052164D"/>
    <w:rsid w:val="00521BC3"/>
    <w:rsid w:val="00521C38"/>
    <w:rsid w:val="00521E33"/>
    <w:rsid w:val="00521ECA"/>
    <w:rsid w:val="00522395"/>
    <w:rsid w:val="005223D5"/>
    <w:rsid w:val="0052274C"/>
    <w:rsid w:val="00522784"/>
    <w:rsid w:val="0052284C"/>
    <w:rsid w:val="00522D0D"/>
    <w:rsid w:val="00523428"/>
    <w:rsid w:val="00523964"/>
    <w:rsid w:val="00523BD3"/>
    <w:rsid w:val="00523CF3"/>
    <w:rsid w:val="00523DAA"/>
    <w:rsid w:val="00523FDE"/>
    <w:rsid w:val="00524C9C"/>
    <w:rsid w:val="00525083"/>
    <w:rsid w:val="00525180"/>
    <w:rsid w:val="0052580C"/>
    <w:rsid w:val="00525815"/>
    <w:rsid w:val="0052590C"/>
    <w:rsid w:val="00525A4C"/>
    <w:rsid w:val="00525A83"/>
    <w:rsid w:val="00525C3B"/>
    <w:rsid w:val="00525C9C"/>
    <w:rsid w:val="00525D56"/>
    <w:rsid w:val="00525F2B"/>
    <w:rsid w:val="005262EE"/>
    <w:rsid w:val="0052638D"/>
    <w:rsid w:val="005263B9"/>
    <w:rsid w:val="005264F0"/>
    <w:rsid w:val="00526987"/>
    <w:rsid w:val="00526D95"/>
    <w:rsid w:val="00526EE9"/>
    <w:rsid w:val="005272A8"/>
    <w:rsid w:val="00527560"/>
    <w:rsid w:val="00527C9C"/>
    <w:rsid w:val="00527D40"/>
    <w:rsid w:val="00527E25"/>
    <w:rsid w:val="00527E7D"/>
    <w:rsid w:val="0053017F"/>
    <w:rsid w:val="00530270"/>
    <w:rsid w:val="005302B1"/>
    <w:rsid w:val="005304DC"/>
    <w:rsid w:val="005307B2"/>
    <w:rsid w:val="005307E6"/>
    <w:rsid w:val="005309EA"/>
    <w:rsid w:val="00530E80"/>
    <w:rsid w:val="00530FEA"/>
    <w:rsid w:val="00531477"/>
    <w:rsid w:val="0053155B"/>
    <w:rsid w:val="00531A93"/>
    <w:rsid w:val="00531AC8"/>
    <w:rsid w:val="00531B33"/>
    <w:rsid w:val="00531DAD"/>
    <w:rsid w:val="00531ECB"/>
    <w:rsid w:val="0053209A"/>
    <w:rsid w:val="005320A1"/>
    <w:rsid w:val="00532E13"/>
    <w:rsid w:val="00532E54"/>
    <w:rsid w:val="00533063"/>
    <w:rsid w:val="005330C8"/>
    <w:rsid w:val="005330F5"/>
    <w:rsid w:val="005336D9"/>
    <w:rsid w:val="005336EF"/>
    <w:rsid w:val="00533E84"/>
    <w:rsid w:val="00533ECC"/>
    <w:rsid w:val="005345DF"/>
    <w:rsid w:val="005345E6"/>
    <w:rsid w:val="0053470E"/>
    <w:rsid w:val="005348B5"/>
    <w:rsid w:val="005348EA"/>
    <w:rsid w:val="0053490B"/>
    <w:rsid w:val="00534AD9"/>
    <w:rsid w:val="00534F8E"/>
    <w:rsid w:val="00534FC3"/>
    <w:rsid w:val="0053518D"/>
    <w:rsid w:val="00535302"/>
    <w:rsid w:val="005353CD"/>
    <w:rsid w:val="00535477"/>
    <w:rsid w:val="00535759"/>
    <w:rsid w:val="005358A6"/>
    <w:rsid w:val="005359BC"/>
    <w:rsid w:val="00535AAA"/>
    <w:rsid w:val="00535F39"/>
    <w:rsid w:val="00536042"/>
    <w:rsid w:val="005360DF"/>
    <w:rsid w:val="00536598"/>
    <w:rsid w:val="005367FA"/>
    <w:rsid w:val="00536D4B"/>
    <w:rsid w:val="00536D77"/>
    <w:rsid w:val="005374D0"/>
    <w:rsid w:val="00537A51"/>
    <w:rsid w:val="00537D0C"/>
    <w:rsid w:val="00537D9C"/>
    <w:rsid w:val="00540303"/>
    <w:rsid w:val="005403F6"/>
    <w:rsid w:val="00540491"/>
    <w:rsid w:val="00540527"/>
    <w:rsid w:val="00540630"/>
    <w:rsid w:val="0054096A"/>
    <w:rsid w:val="00540A92"/>
    <w:rsid w:val="00540B82"/>
    <w:rsid w:val="00541114"/>
    <w:rsid w:val="00541299"/>
    <w:rsid w:val="005413AD"/>
    <w:rsid w:val="005416FF"/>
    <w:rsid w:val="00541D3F"/>
    <w:rsid w:val="00541F2E"/>
    <w:rsid w:val="005420F4"/>
    <w:rsid w:val="005425BB"/>
    <w:rsid w:val="0054264B"/>
    <w:rsid w:val="005426D8"/>
    <w:rsid w:val="005428E1"/>
    <w:rsid w:val="00542A0C"/>
    <w:rsid w:val="00542D77"/>
    <w:rsid w:val="00542FC8"/>
    <w:rsid w:val="005433F8"/>
    <w:rsid w:val="00543514"/>
    <w:rsid w:val="00543518"/>
    <w:rsid w:val="0054370C"/>
    <w:rsid w:val="00543793"/>
    <w:rsid w:val="00543818"/>
    <w:rsid w:val="0054387E"/>
    <w:rsid w:val="00543C31"/>
    <w:rsid w:val="00544051"/>
    <w:rsid w:val="0054406C"/>
    <w:rsid w:val="005442E2"/>
    <w:rsid w:val="005442EC"/>
    <w:rsid w:val="00544880"/>
    <w:rsid w:val="00544D23"/>
    <w:rsid w:val="00544E01"/>
    <w:rsid w:val="00544F55"/>
    <w:rsid w:val="00545035"/>
    <w:rsid w:val="0054512E"/>
    <w:rsid w:val="0054515B"/>
    <w:rsid w:val="00545220"/>
    <w:rsid w:val="0054558A"/>
    <w:rsid w:val="0054616C"/>
    <w:rsid w:val="00546436"/>
    <w:rsid w:val="0054690F"/>
    <w:rsid w:val="00546992"/>
    <w:rsid w:val="00546AA5"/>
    <w:rsid w:val="00546B5B"/>
    <w:rsid w:val="00546D39"/>
    <w:rsid w:val="00546E42"/>
    <w:rsid w:val="00546F4C"/>
    <w:rsid w:val="00547121"/>
    <w:rsid w:val="005475ED"/>
    <w:rsid w:val="00547B3A"/>
    <w:rsid w:val="00547C62"/>
    <w:rsid w:val="00547D44"/>
    <w:rsid w:val="00550515"/>
    <w:rsid w:val="005505C0"/>
    <w:rsid w:val="005510D4"/>
    <w:rsid w:val="00551367"/>
    <w:rsid w:val="005513B2"/>
    <w:rsid w:val="005515D6"/>
    <w:rsid w:val="0055175D"/>
    <w:rsid w:val="0055176D"/>
    <w:rsid w:val="005517A5"/>
    <w:rsid w:val="005518D4"/>
    <w:rsid w:val="00551A23"/>
    <w:rsid w:val="00551DCF"/>
    <w:rsid w:val="00551F0F"/>
    <w:rsid w:val="005523E7"/>
    <w:rsid w:val="0055271B"/>
    <w:rsid w:val="00552C09"/>
    <w:rsid w:val="00552D48"/>
    <w:rsid w:val="00552E73"/>
    <w:rsid w:val="005534E4"/>
    <w:rsid w:val="00553841"/>
    <w:rsid w:val="00553D77"/>
    <w:rsid w:val="0055474D"/>
    <w:rsid w:val="00554C89"/>
    <w:rsid w:val="00554E63"/>
    <w:rsid w:val="00555041"/>
    <w:rsid w:val="005552F4"/>
    <w:rsid w:val="005554FB"/>
    <w:rsid w:val="0055551E"/>
    <w:rsid w:val="00555B4F"/>
    <w:rsid w:val="00555F9B"/>
    <w:rsid w:val="00556463"/>
    <w:rsid w:val="0055657E"/>
    <w:rsid w:val="00556757"/>
    <w:rsid w:val="005569E2"/>
    <w:rsid w:val="00556B64"/>
    <w:rsid w:val="00556D3B"/>
    <w:rsid w:val="00556FB3"/>
    <w:rsid w:val="0055754E"/>
    <w:rsid w:val="00557725"/>
    <w:rsid w:val="00557881"/>
    <w:rsid w:val="00557A33"/>
    <w:rsid w:val="00557BB7"/>
    <w:rsid w:val="00557D39"/>
    <w:rsid w:val="0056001C"/>
    <w:rsid w:val="00560443"/>
    <w:rsid w:val="0056047C"/>
    <w:rsid w:val="005605B5"/>
    <w:rsid w:val="005610C1"/>
    <w:rsid w:val="0056144C"/>
    <w:rsid w:val="00561490"/>
    <w:rsid w:val="00561573"/>
    <w:rsid w:val="00561759"/>
    <w:rsid w:val="005619E0"/>
    <w:rsid w:val="00561D04"/>
    <w:rsid w:val="00561DD7"/>
    <w:rsid w:val="00561F91"/>
    <w:rsid w:val="00562261"/>
    <w:rsid w:val="005624BE"/>
    <w:rsid w:val="005624EB"/>
    <w:rsid w:val="00562657"/>
    <w:rsid w:val="00562974"/>
    <w:rsid w:val="005629EF"/>
    <w:rsid w:val="00562DA5"/>
    <w:rsid w:val="00562EFB"/>
    <w:rsid w:val="00562F43"/>
    <w:rsid w:val="00563172"/>
    <w:rsid w:val="005632E8"/>
    <w:rsid w:val="0056331F"/>
    <w:rsid w:val="0056376F"/>
    <w:rsid w:val="00563A78"/>
    <w:rsid w:val="00563F7E"/>
    <w:rsid w:val="00564240"/>
    <w:rsid w:val="005644BF"/>
    <w:rsid w:val="005647E5"/>
    <w:rsid w:val="00564A08"/>
    <w:rsid w:val="00564B66"/>
    <w:rsid w:val="00564BFC"/>
    <w:rsid w:val="00564CD2"/>
    <w:rsid w:val="005650EA"/>
    <w:rsid w:val="0056514C"/>
    <w:rsid w:val="0056528F"/>
    <w:rsid w:val="005653E4"/>
    <w:rsid w:val="005654DF"/>
    <w:rsid w:val="00565807"/>
    <w:rsid w:val="00565D1B"/>
    <w:rsid w:val="00566026"/>
    <w:rsid w:val="0056610D"/>
    <w:rsid w:val="00566282"/>
    <w:rsid w:val="00566297"/>
    <w:rsid w:val="0056631D"/>
    <w:rsid w:val="0056634D"/>
    <w:rsid w:val="005667EE"/>
    <w:rsid w:val="00566A9D"/>
    <w:rsid w:val="00566AA1"/>
    <w:rsid w:val="00566AAF"/>
    <w:rsid w:val="00566B48"/>
    <w:rsid w:val="00567155"/>
    <w:rsid w:val="005671A0"/>
    <w:rsid w:val="005671EA"/>
    <w:rsid w:val="00567655"/>
    <w:rsid w:val="00567736"/>
    <w:rsid w:val="0056776C"/>
    <w:rsid w:val="00567801"/>
    <w:rsid w:val="005678C1"/>
    <w:rsid w:val="00567995"/>
    <w:rsid w:val="00567B54"/>
    <w:rsid w:val="00567E85"/>
    <w:rsid w:val="00567EFF"/>
    <w:rsid w:val="005700E6"/>
    <w:rsid w:val="00570252"/>
    <w:rsid w:val="005703D3"/>
    <w:rsid w:val="00570492"/>
    <w:rsid w:val="00570556"/>
    <w:rsid w:val="00570648"/>
    <w:rsid w:val="00570752"/>
    <w:rsid w:val="00570C20"/>
    <w:rsid w:val="00570F3B"/>
    <w:rsid w:val="00571160"/>
    <w:rsid w:val="0057157B"/>
    <w:rsid w:val="00571607"/>
    <w:rsid w:val="00571BF6"/>
    <w:rsid w:val="00571C05"/>
    <w:rsid w:val="00571E0A"/>
    <w:rsid w:val="00571F86"/>
    <w:rsid w:val="005721A6"/>
    <w:rsid w:val="0057249C"/>
    <w:rsid w:val="0057257E"/>
    <w:rsid w:val="005726E6"/>
    <w:rsid w:val="00572910"/>
    <w:rsid w:val="00572973"/>
    <w:rsid w:val="00572D27"/>
    <w:rsid w:val="00572F8D"/>
    <w:rsid w:val="0057315A"/>
    <w:rsid w:val="005733AE"/>
    <w:rsid w:val="0057367E"/>
    <w:rsid w:val="0057373F"/>
    <w:rsid w:val="00573810"/>
    <w:rsid w:val="00573BC4"/>
    <w:rsid w:val="00573D02"/>
    <w:rsid w:val="00574018"/>
    <w:rsid w:val="005743ED"/>
    <w:rsid w:val="00574406"/>
    <w:rsid w:val="00574439"/>
    <w:rsid w:val="005744E4"/>
    <w:rsid w:val="005745C8"/>
    <w:rsid w:val="00574A94"/>
    <w:rsid w:val="00574CB8"/>
    <w:rsid w:val="00574F2D"/>
    <w:rsid w:val="0057511E"/>
    <w:rsid w:val="00575153"/>
    <w:rsid w:val="005753BE"/>
    <w:rsid w:val="0057546B"/>
    <w:rsid w:val="0057554B"/>
    <w:rsid w:val="005755AF"/>
    <w:rsid w:val="005758D8"/>
    <w:rsid w:val="00575BDE"/>
    <w:rsid w:val="00575C06"/>
    <w:rsid w:val="00575D8C"/>
    <w:rsid w:val="00575F82"/>
    <w:rsid w:val="0057622C"/>
    <w:rsid w:val="0057622D"/>
    <w:rsid w:val="005762AB"/>
    <w:rsid w:val="00576320"/>
    <w:rsid w:val="0057634C"/>
    <w:rsid w:val="005767A3"/>
    <w:rsid w:val="005767EC"/>
    <w:rsid w:val="00576859"/>
    <w:rsid w:val="00576928"/>
    <w:rsid w:val="00576A26"/>
    <w:rsid w:val="00576A98"/>
    <w:rsid w:val="00576B07"/>
    <w:rsid w:val="00576D4E"/>
    <w:rsid w:val="00577847"/>
    <w:rsid w:val="005778E2"/>
    <w:rsid w:val="00577A0A"/>
    <w:rsid w:val="00577EDB"/>
    <w:rsid w:val="005801C9"/>
    <w:rsid w:val="00580346"/>
    <w:rsid w:val="005804B4"/>
    <w:rsid w:val="00580BE0"/>
    <w:rsid w:val="00580DB0"/>
    <w:rsid w:val="00580E71"/>
    <w:rsid w:val="00580F04"/>
    <w:rsid w:val="00581121"/>
    <w:rsid w:val="00581172"/>
    <w:rsid w:val="005811F8"/>
    <w:rsid w:val="005817A0"/>
    <w:rsid w:val="0058189B"/>
    <w:rsid w:val="00581A43"/>
    <w:rsid w:val="00581B4F"/>
    <w:rsid w:val="0058244D"/>
    <w:rsid w:val="005824DF"/>
    <w:rsid w:val="00582533"/>
    <w:rsid w:val="005825C0"/>
    <w:rsid w:val="005825E6"/>
    <w:rsid w:val="0058264F"/>
    <w:rsid w:val="0058279E"/>
    <w:rsid w:val="00582B0B"/>
    <w:rsid w:val="00582B66"/>
    <w:rsid w:val="00583066"/>
    <w:rsid w:val="0058307A"/>
    <w:rsid w:val="005830C2"/>
    <w:rsid w:val="00583102"/>
    <w:rsid w:val="00583546"/>
    <w:rsid w:val="005836E6"/>
    <w:rsid w:val="00583784"/>
    <w:rsid w:val="0058399E"/>
    <w:rsid w:val="00583CE4"/>
    <w:rsid w:val="00583DC3"/>
    <w:rsid w:val="00583FBE"/>
    <w:rsid w:val="00584186"/>
    <w:rsid w:val="00584205"/>
    <w:rsid w:val="00584329"/>
    <w:rsid w:val="005848AB"/>
    <w:rsid w:val="005849F5"/>
    <w:rsid w:val="00584C7E"/>
    <w:rsid w:val="00584D77"/>
    <w:rsid w:val="00584E83"/>
    <w:rsid w:val="00584FBF"/>
    <w:rsid w:val="0058548E"/>
    <w:rsid w:val="0058551F"/>
    <w:rsid w:val="00585A40"/>
    <w:rsid w:val="00585A44"/>
    <w:rsid w:val="00585C95"/>
    <w:rsid w:val="00585D9E"/>
    <w:rsid w:val="0058615E"/>
    <w:rsid w:val="0058623D"/>
    <w:rsid w:val="005865D3"/>
    <w:rsid w:val="0058663F"/>
    <w:rsid w:val="00586641"/>
    <w:rsid w:val="00586735"/>
    <w:rsid w:val="00586785"/>
    <w:rsid w:val="00586AD1"/>
    <w:rsid w:val="00586DC8"/>
    <w:rsid w:val="0058707E"/>
    <w:rsid w:val="00587135"/>
    <w:rsid w:val="00587224"/>
    <w:rsid w:val="00587532"/>
    <w:rsid w:val="00587A23"/>
    <w:rsid w:val="00587A63"/>
    <w:rsid w:val="00587B84"/>
    <w:rsid w:val="00587BBA"/>
    <w:rsid w:val="00587BFA"/>
    <w:rsid w:val="00587C46"/>
    <w:rsid w:val="00587DD2"/>
    <w:rsid w:val="00590158"/>
    <w:rsid w:val="00590425"/>
    <w:rsid w:val="00590534"/>
    <w:rsid w:val="00590535"/>
    <w:rsid w:val="00590A21"/>
    <w:rsid w:val="00590EFC"/>
    <w:rsid w:val="005910F5"/>
    <w:rsid w:val="005915BA"/>
    <w:rsid w:val="005915D3"/>
    <w:rsid w:val="00591628"/>
    <w:rsid w:val="00591BB7"/>
    <w:rsid w:val="005920D3"/>
    <w:rsid w:val="005921D0"/>
    <w:rsid w:val="0059265E"/>
    <w:rsid w:val="00592A01"/>
    <w:rsid w:val="00592D1B"/>
    <w:rsid w:val="0059326D"/>
    <w:rsid w:val="0059363E"/>
    <w:rsid w:val="005937D1"/>
    <w:rsid w:val="00593AD1"/>
    <w:rsid w:val="00593B37"/>
    <w:rsid w:val="00593CFB"/>
    <w:rsid w:val="005940E7"/>
    <w:rsid w:val="005945C2"/>
    <w:rsid w:val="00594EB4"/>
    <w:rsid w:val="00595135"/>
    <w:rsid w:val="005954D3"/>
    <w:rsid w:val="00595536"/>
    <w:rsid w:val="005957FD"/>
    <w:rsid w:val="00595E49"/>
    <w:rsid w:val="00595F3F"/>
    <w:rsid w:val="00596617"/>
    <w:rsid w:val="00596707"/>
    <w:rsid w:val="00596789"/>
    <w:rsid w:val="0059679F"/>
    <w:rsid w:val="005969AD"/>
    <w:rsid w:val="005969C7"/>
    <w:rsid w:val="00596C0C"/>
    <w:rsid w:val="00596E13"/>
    <w:rsid w:val="00597156"/>
    <w:rsid w:val="00597400"/>
    <w:rsid w:val="00597483"/>
    <w:rsid w:val="0059759C"/>
    <w:rsid w:val="005975E2"/>
    <w:rsid w:val="005975F7"/>
    <w:rsid w:val="00597727"/>
    <w:rsid w:val="00597A16"/>
    <w:rsid w:val="00597C5B"/>
    <w:rsid w:val="00597F9C"/>
    <w:rsid w:val="005A13A7"/>
    <w:rsid w:val="005A172D"/>
    <w:rsid w:val="005A17AB"/>
    <w:rsid w:val="005A1A2B"/>
    <w:rsid w:val="005A1AC3"/>
    <w:rsid w:val="005A214D"/>
    <w:rsid w:val="005A23D1"/>
    <w:rsid w:val="005A2CD7"/>
    <w:rsid w:val="005A2E99"/>
    <w:rsid w:val="005A30A2"/>
    <w:rsid w:val="005A313D"/>
    <w:rsid w:val="005A31A9"/>
    <w:rsid w:val="005A31BC"/>
    <w:rsid w:val="005A33CC"/>
    <w:rsid w:val="005A365A"/>
    <w:rsid w:val="005A36FE"/>
    <w:rsid w:val="005A381B"/>
    <w:rsid w:val="005A385D"/>
    <w:rsid w:val="005A39CB"/>
    <w:rsid w:val="005A3C0F"/>
    <w:rsid w:val="005A40A5"/>
    <w:rsid w:val="005A4117"/>
    <w:rsid w:val="005A4262"/>
    <w:rsid w:val="005A4325"/>
    <w:rsid w:val="005A4333"/>
    <w:rsid w:val="005A448D"/>
    <w:rsid w:val="005A44C9"/>
    <w:rsid w:val="005A4641"/>
    <w:rsid w:val="005A46DC"/>
    <w:rsid w:val="005A4B17"/>
    <w:rsid w:val="005A4E32"/>
    <w:rsid w:val="005A5022"/>
    <w:rsid w:val="005A5251"/>
    <w:rsid w:val="005A5440"/>
    <w:rsid w:val="005A55BF"/>
    <w:rsid w:val="005A5630"/>
    <w:rsid w:val="005A5676"/>
    <w:rsid w:val="005A5973"/>
    <w:rsid w:val="005A5DC9"/>
    <w:rsid w:val="005A6122"/>
    <w:rsid w:val="005A631B"/>
    <w:rsid w:val="005A64C7"/>
    <w:rsid w:val="005A676D"/>
    <w:rsid w:val="005A6850"/>
    <w:rsid w:val="005A6D62"/>
    <w:rsid w:val="005A74F5"/>
    <w:rsid w:val="005A76F4"/>
    <w:rsid w:val="005A77E2"/>
    <w:rsid w:val="005A7C1A"/>
    <w:rsid w:val="005A7CF6"/>
    <w:rsid w:val="005A7D91"/>
    <w:rsid w:val="005A8C4C"/>
    <w:rsid w:val="005B000A"/>
    <w:rsid w:val="005B0395"/>
    <w:rsid w:val="005B0EC5"/>
    <w:rsid w:val="005B0F1C"/>
    <w:rsid w:val="005B109C"/>
    <w:rsid w:val="005B10E3"/>
    <w:rsid w:val="005B1392"/>
    <w:rsid w:val="005B1740"/>
    <w:rsid w:val="005B17DA"/>
    <w:rsid w:val="005B1978"/>
    <w:rsid w:val="005B1A8A"/>
    <w:rsid w:val="005B1C85"/>
    <w:rsid w:val="005B1DCF"/>
    <w:rsid w:val="005B1F0C"/>
    <w:rsid w:val="005B2087"/>
    <w:rsid w:val="005B226F"/>
    <w:rsid w:val="005B22E0"/>
    <w:rsid w:val="005B2390"/>
    <w:rsid w:val="005B24E2"/>
    <w:rsid w:val="005B2A66"/>
    <w:rsid w:val="005B3286"/>
    <w:rsid w:val="005B32D3"/>
    <w:rsid w:val="005B32D9"/>
    <w:rsid w:val="005B3315"/>
    <w:rsid w:val="005B3325"/>
    <w:rsid w:val="005B36FB"/>
    <w:rsid w:val="005B3AF0"/>
    <w:rsid w:val="005B3B30"/>
    <w:rsid w:val="005B3C14"/>
    <w:rsid w:val="005B3F11"/>
    <w:rsid w:val="005B4471"/>
    <w:rsid w:val="005B4487"/>
    <w:rsid w:val="005B4567"/>
    <w:rsid w:val="005B45A6"/>
    <w:rsid w:val="005B47C6"/>
    <w:rsid w:val="005B48F0"/>
    <w:rsid w:val="005B49C0"/>
    <w:rsid w:val="005B4A60"/>
    <w:rsid w:val="005B4A78"/>
    <w:rsid w:val="005B4CEA"/>
    <w:rsid w:val="005B4DDE"/>
    <w:rsid w:val="005B4DFD"/>
    <w:rsid w:val="005B53F4"/>
    <w:rsid w:val="005B54F2"/>
    <w:rsid w:val="005B55D6"/>
    <w:rsid w:val="005B5714"/>
    <w:rsid w:val="005B571C"/>
    <w:rsid w:val="005B5B2A"/>
    <w:rsid w:val="005B65F3"/>
    <w:rsid w:val="005B6639"/>
    <w:rsid w:val="005B6A8C"/>
    <w:rsid w:val="005B6BE3"/>
    <w:rsid w:val="005B6FE1"/>
    <w:rsid w:val="005B76FC"/>
    <w:rsid w:val="005B777D"/>
    <w:rsid w:val="005B7C91"/>
    <w:rsid w:val="005C03C7"/>
    <w:rsid w:val="005C07EC"/>
    <w:rsid w:val="005C0A54"/>
    <w:rsid w:val="005C0C26"/>
    <w:rsid w:val="005C0FA7"/>
    <w:rsid w:val="005C1007"/>
    <w:rsid w:val="005C102F"/>
    <w:rsid w:val="005C11F3"/>
    <w:rsid w:val="005C13C9"/>
    <w:rsid w:val="005C170B"/>
    <w:rsid w:val="005C1BAD"/>
    <w:rsid w:val="005C1C6B"/>
    <w:rsid w:val="005C1C84"/>
    <w:rsid w:val="005C2244"/>
    <w:rsid w:val="005C2585"/>
    <w:rsid w:val="005C27D2"/>
    <w:rsid w:val="005C299D"/>
    <w:rsid w:val="005C3267"/>
    <w:rsid w:val="005C33DB"/>
    <w:rsid w:val="005C351E"/>
    <w:rsid w:val="005C37CF"/>
    <w:rsid w:val="005C395A"/>
    <w:rsid w:val="005C399A"/>
    <w:rsid w:val="005C3C33"/>
    <w:rsid w:val="005C3DCB"/>
    <w:rsid w:val="005C3F5B"/>
    <w:rsid w:val="005C42D2"/>
    <w:rsid w:val="005C47F2"/>
    <w:rsid w:val="005C4C7C"/>
    <w:rsid w:val="005C4D7B"/>
    <w:rsid w:val="005C4EDF"/>
    <w:rsid w:val="005C5001"/>
    <w:rsid w:val="005C5103"/>
    <w:rsid w:val="005C51A4"/>
    <w:rsid w:val="005C55BE"/>
    <w:rsid w:val="005C56DB"/>
    <w:rsid w:val="005C5A04"/>
    <w:rsid w:val="005C5D23"/>
    <w:rsid w:val="005C5E19"/>
    <w:rsid w:val="005C5E23"/>
    <w:rsid w:val="005C5FBD"/>
    <w:rsid w:val="005C6204"/>
    <w:rsid w:val="005C633A"/>
    <w:rsid w:val="005C6404"/>
    <w:rsid w:val="005C67DB"/>
    <w:rsid w:val="005C6A0C"/>
    <w:rsid w:val="005C6A1D"/>
    <w:rsid w:val="005C6AE2"/>
    <w:rsid w:val="005C730A"/>
    <w:rsid w:val="005C73B2"/>
    <w:rsid w:val="005C743A"/>
    <w:rsid w:val="005C7533"/>
    <w:rsid w:val="005C7648"/>
    <w:rsid w:val="005C792C"/>
    <w:rsid w:val="005C79EB"/>
    <w:rsid w:val="005C7AA7"/>
    <w:rsid w:val="005D01CE"/>
    <w:rsid w:val="005D0220"/>
    <w:rsid w:val="005D0678"/>
    <w:rsid w:val="005D08A0"/>
    <w:rsid w:val="005D09AD"/>
    <w:rsid w:val="005D0C01"/>
    <w:rsid w:val="005D0DC8"/>
    <w:rsid w:val="005D0E4B"/>
    <w:rsid w:val="005D1450"/>
    <w:rsid w:val="005D14D7"/>
    <w:rsid w:val="005D1747"/>
    <w:rsid w:val="005D1BDC"/>
    <w:rsid w:val="005D235A"/>
    <w:rsid w:val="005D252A"/>
    <w:rsid w:val="005D2744"/>
    <w:rsid w:val="005D281A"/>
    <w:rsid w:val="005D29A7"/>
    <w:rsid w:val="005D2B01"/>
    <w:rsid w:val="005D304E"/>
    <w:rsid w:val="005D31B8"/>
    <w:rsid w:val="005D32E6"/>
    <w:rsid w:val="005D336C"/>
    <w:rsid w:val="005D369E"/>
    <w:rsid w:val="005D38FC"/>
    <w:rsid w:val="005D3CFF"/>
    <w:rsid w:val="005D3D72"/>
    <w:rsid w:val="005D3E86"/>
    <w:rsid w:val="005D3F8F"/>
    <w:rsid w:val="005D46A9"/>
    <w:rsid w:val="005D47C2"/>
    <w:rsid w:val="005D4A1D"/>
    <w:rsid w:val="005D4B76"/>
    <w:rsid w:val="005D4E17"/>
    <w:rsid w:val="005D4E64"/>
    <w:rsid w:val="005D4F26"/>
    <w:rsid w:val="005D5017"/>
    <w:rsid w:val="005D549B"/>
    <w:rsid w:val="005D54DA"/>
    <w:rsid w:val="005D5515"/>
    <w:rsid w:val="005D567B"/>
    <w:rsid w:val="005D569E"/>
    <w:rsid w:val="005D5708"/>
    <w:rsid w:val="005D58DB"/>
    <w:rsid w:val="005D5990"/>
    <w:rsid w:val="005D59A5"/>
    <w:rsid w:val="005D5A63"/>
    <w:rsid w:val="005D5CA0"/>
    <w:rsid w:val="005D5EAA"/>
    <w:rsid w:val="005D5ED5"/>
    <w:rsid w:val="005D5FBA"/>
    <w:rsid w:val="005D614C"/>
    <w:rsid w:val="005D61B5"/>
    <w:rsid w:val="005D61D0"/>
    <w:rsid w:val="005D62B8"/>
    <w:rsid w:val="005D638E"/>
    <w:rsid w:val="005D64F9"/>
    <w:rsid w:val="005D66F0"/>
    <w:rsid w:val="005D67A3"/>
    <w:rsid w:val="005D6BFA"/>
    <w:rsid w:val="005D71AC"/>
    <w:rsid w:val="005D725E"/>
    <w:rsid w:val="005D7305"/>
    <w:rsid w:val="005D74B1"/>
    <w:rsid w:val="005D75C2"/>
    <w:rsid w:val="005D75F6"/>
    <w:rsid w:val="005D785E"/>
    <w:rsid w:val="005D7AA3"/>
    <w:rsid w:val="005D7C42"/>
    <w:rsid w:val="005D7DF4"/>
    <w:rsid w:val="005E04E2"/>
    <w:rsid w:val="005E065D"/>
    <w:rsid w:val="005E0682"/>
    <w:rsid w:val="005E06A7"/>
    <w:rsid w:val="005E0991"/>
    <w:rsid w:val="005E0B40"/>
    <w:rsid w:val="005E0B79"/>
    <w:rsid w:val="005E0F33"/>
    <w:rsid w:val="005E0FA4"/>
    <w:rsid w:val="005E11D3"/>
    <w:rsid w:val="005E12BF"/>
    <w:rsid w:val="005E146A"/>
    <w:rsid w:val="005E1510"/>
    <w:rsid w:val="005E180A"/>
    <w:rsid w:val="005E1A03"/>
    <w:rsid w:val="005E1AD6"/>
    <w:rsid w:val="005E1C31"/>
    <w:rsid w:val="005E1C73"/>
    <w:rsid w:val="005E1D5E"/>
    <w:rsid w:val="005E1E0F"/>
    <w:rsid w:val="005E1E13"/>
    <w:rsid w:val="005E22DC"/>
    <w:rsid w:val="005E27BE"/>
    <w:rsid w:val="005E2D41"/>
    <w:rsid w:val="005E2F8A"/>
    <w:rsid w:val="005E31AE"/>
    <w:rsid w:val="005E327D"/>
    <w:rsid w:val="005E342C"/>
    <w:rsid w:val="005E3A86"/>
    <w:rsid w:val="005E3B46"/>
    <w:rsid w:val="005E401F"/>
    <w:rsid w:val="005E4681"/>
    <w:rsid w:val="005E46EA"/>
    <w:rsid w:val="005E48A8"/>
    <w:rsid w:val="005E4A45"/>
    <w:rsid w:val="005E4B49"/>
    <w:rsid w:val="005E4C93"/>
    <w:rsid w:val="005E4E34"/>
    <w:rsid w:val="005E53E6"/>
    <w:rsid w:val="005E55E6"/>
    <w:rsid w:val="005E5631"/>
    <w:rsid w:val="005E5752"/>
    <w:rsid w:val="005E5CF4"/>
    <w:rsid w:val="005E5D20"/>
    <w:rsid w:val="005E65DC"/>
    <w:rsid w:val="005E66B2"/>
    <w:rsid w:val="005E6873"/>
    <w:rsid w:val="005E68B2"/>
    <w:rsid w:val="005E6CAD"/>
    <w:rsid w:val="005E6D2A"/>
    <w:rsid w:val="005E6F32"/>
    <w:rsid w:val="005E712A"/>
    <w:rsid w:val="005E71F1"/>
    <w:rsid w:val="005E73B1"/>
    <w:rsid w:val="005E769E"/>
    <w:rsid w:val="005E76FA"/>
    <w:rsid w:val="005E792C"/>
    <w:rsid w:val="005E79AC"/>
    <w:rsid w:val="005E79C2"/>
    <w:rsid w:val="005E7CE7"/>
    <w:rsid w:val="005E7EE5"/>
    <w:rsid w:val="005E7F17"/>
    <w:rsid w:val="005EC5DB"/>
    <w:rsid w:val="005F0364"/>
    <w:rsid w:val="005F085B"/>
    <w:rsid w:val="005F09B7"/>
    <w:rsid w:val="005F0C6D"/>
    <w:rsid w:val="005F14C4"/>
    <w:rsid w:val="005F1DD0"/>
    <w:rsid w:val="005F1E91"/>
    <w:rsid w:val="005F203F"/>
    <w:rsid w:val="005F23AD"/>
    <w:rsid w:val="005F24C7"/>
    <w:rsid w:val="005F25A1"/>
    <w:rsid w:val="005F270A"/>
    <w:rsid w:val="005F298F"/>
    <w:rsid w:val="005F2DFF"/>
    <w:rsid w:val="005F326F"/>
    <w:rsid w:val="005F333E"/>
    <w:rsid w:val="005F3384"/>
    <w:rsid w:val="005F365E"/>
    <w:rsid w:val="005F3734"/>
    <w:rsid w:val="005F3880"/>
    <w:rsid w:val="005F3ABC"/>
    <w:rsid w:val="005F3C91"/>
    <w:rsid w:val="005F3D1D"/>
    <w:rsid w:val="005F423F"/>
    <w:rsid w:val="005F462E"/>
    <w:rsid w:val="005F468A"/>
    <w:rsid w:val="005F480D"/>
    <w:rsid w:val="005F4E01"/>
    <w:rsid w:val="005F4F65"/>
    <w:rsid w:val="005F4F91"/>
    <w:rsid w:val="005F507D"/>
    <w:rsid w:val="005F5240"/>
    <w:rsid w:val="005F5294"/>
    <w:rsid w:val="005F53E8"/>
    <w:rsid w:val="005F56FB"/>
    <w:rsid w:val="005F5A0C"/>
    <w:rsid w:val="005F5CC0"/>
    <w:rsid w:val="005F5ECE"/>
    <w:rsid w:val="005F5EEC"/>
    <w:rsid w:val="005F62BC"/>
    <w:rsid w:val="005F62DF"/>
    <w:rsid w:val="005F659A"/>
    <w:rsid w:val="005F65D6"/>
    <w:rsid w:val="005F65E5"/>
    <w:rsid w:val="005F6655"/>
    <w:rsid w:val="005F6846"/>
    <w:rsid w:val="005F6D00"/>
    <w:rsid w:val="005F6DE0"/>
    <w:rsid w:val="005F6F2C"/>
    <w:rsid w:val="005F706D"/>
    <w:rsid w:val="005F71D2"/>
    <w:rsid w:val="005F724C"/>
    <w:rsid w:val="005F7472"/>
    <w:rsid w:val="005F76DE"/>
    <w:rsid w:val="005F79DD"/>
    <w:rsid w:val="005F7AE9"/>
    <w:rsid w:val="005F7B01"/>
    <w:rsid w:val="005F7C24"/>
    <w:rsid w:val="005F7CD7"/>
    <w:rsid w:val="00600028"/>
    <w:rsid w:val="0060017B"/>
    <w:rsid w:val="00600392"/>
    <w:rsid w:val="0060048B"/>
    <w:rsid w:val="0060051D"/>
    <w:rsid w:val="00600527"/>
    <w:rsid w:val="00600697"/>
    <w:rsid w:val="006006BE"/>
    <w:rsid w:val="00600B3F"/>
    <w:rsid w:val="00600B42"/>
    <w:rsid w:val="00600B69"/>
    <w:rsid w:val="00600CD4"/>
    <w:rsid w:val="00600D28"/>
    <w:rsid w:val="00600FE2"/>
    <w:rsid w:val="00601044"/>
    <w:rsid w:val="006011AB"/>
    <w:rsid w:val="006011BE"/>
    <w:rsid w:val="00601218"/>
    <w:rsid w:val="0060122A"/>
    <w:rsid w:val="00601296"/>
    <w:rsid w:val="0060137D"/>
    <w:rsid w:val="00601383"/>
    <w:rsid w:val="00601662"/>
    <w:rsid w:val="006016D4"/>
    <w:rsid w:val="00601852"/>
    <w:rsid w:val="006018E1"/>
    <w:rsid w:val="00601CF4"/>
    <w:rsid w:val="00601D36"/>
    <w:rsid w:val="00602077"/>
    <w:rsid w:val="00602181"/>
    <w:rsid w:val="00602344"/>
    <w:rsid w:val="0060274B"/>
    <w:rsid w:val="0060299C"/>
    <w:rsid w:val="00602AC0"/>
    <w:rsid w:val="00602B4D"/>
    <w:rsid w:val="00602D2B"/>
    <w:rsid w:val="006032B3"/>
    <w:rsid w:val="00603441"/>
    <w:rsid w:val="0060345F"/>
    <w:rsid w:val="006035B2"/>
    <w:rsid w:val="0060361B"/>
    <w:rsid w:val="00603778"/>
    <w:rsid w:val="0060384B"/>
    <w:rsid w:val="006038AF"/>
    <w:rsid w:val="00603B6F"/>
    <w:rsid w:val="006042AC"/>
    <w:rsid w:val="00604350"/>
    <w:rsid w:val="00604A7B"/>
    <w:rsid w:val="00604CE1"/>
    <w:rsid w:val="00604F4B"/>
    <w:rsid w:val="006050F5"/>
    <w:rsid w:val="00605532"/>
    <w:rsid w:val="00605875"/>
    <w:rsid w:val="00605949"/>
    <w:rsid w:val="00605E7C"/>
    <w:rsid w:val="00605ED6"/>
    <w:rsid w:val="00605F9F"/>
    <w:rsid w:val="00606115"/>
    <w:rsid w:val="00606472"/>
    <w:rsid w:val="00606670"/>
    <w:rsid w:val="006068F6"/>
    <w:rsid w:val="00606917"/>
    <w:rsid w:val="00606922"/>
    <w:rsid w:val="00606999"/>
    <w:rsid w:val="00606E37"/>
    <w:rsid w:val="00607236"/>
    <w:rsid w:val="006074B0"/>
    <w:rsid w:val="00607516"/>
    <w:rsid w:val="00607AF6"/>
    <w:rsid w:val="00607CF9"/>
    <w:rsid w:val="00607DA8"/>
    <w:rsid w:val="00610114"/>
    <w:rsid w:val="006101ED"/>
    <w:rsid w:val="006102DA"/>
    <w:rsid w:val="006103F5"/>
    <w:rsid w:val="006104BC"/>
    <w:rsid w:val="006109AA"/>
    <w:rsid w:val="00610A55"/>
    <w:rsid w:val="00610D5A"/>
    <w:rsid w:val="00610E95"/>
    <w:rsid w:val="00610ED7"/>
    <w:rsid w:val="00611079"/>
    <w:rsid w:val="006110AD"/>
    <w:rsid w:val="0061132F"/>
    <w:rsid w:val="0061143E"/>
    <w:rsid w:val="00611A44"/>
    <w:rsid w:val="00611C48"/>
    <w:rsid w:val="00611C49"/>
    <w:rsid w:val="00611DEA"/>
    <w:rsid w:val="00611E0B"/>
    <w:rsid w:val="006127F9"/>
    <w:rsid w:val="006128DC"/>
    <w:rsid w:val="00612B51"/>
    <w:rsid w:val="00612BDA"/>
    <w:rsid w:val="00612FB1"/>
    <w:rsid w:val="0061317C"/>
    <w:rsid w:val="0061329E"/>
    <w:rsid w:val="00613484"/>
    <w:rsid w:val="006134AB"/>
    <w:rsid w:val="00613A8D"/>
    <w:rsid w:val="00613DE0"/>
    <w:rsid w:val="00613EF9"/>
    <w:rsid w:val="00613F42"/>
    <w:rsid w:val="00614B77"/>
    <w:rsid w:val="00614FD0"/>
    <w:rsid w:val="00615098"/>
    <w:rsid w:val="006152D6"/>
    <w:rsid w:val="006153A4"/>
    <w:rsid w:val="00615579"/>
    <w:rsid w:val="00615627"/>
    <w:rsid w:val="0061565B"/>
    <w:rsid w:val="00615805"/>
    <w:rsid w:val="00615885"/>
    <w:rsid w:val="00615C11"/>
    <w:rsid w:val="00615F4B"/>
    <w:rsid w:val="00616161"/>
    <w:rsid w:val="00616198"/>
    <w:rsid w:val="00616286"/>
    <w:rsid w:val="006163A2"/>
    <w:rsid w:val="006169A3"/>
    <w:rsid w:val="006169DA"/>
    <w:rsid w:val="00616B2D"/>
    <w:rsid w:val="00616DCB"/>
    <w:rsid w:val="00616E8A"/>
    <w:rsid w:val="006174A9"/>
    <w:rsid w:val="006175C6"/>
    <w:rsid w:val="00617890"/>
    <w:rsid w:val="0061790A"/>
    <w:rsid w:val="00617DB9"/>
    <w:rsid w:val="0061FD0A"/>
    <w:rsid w:val="006202B0"/>
    <w:rsid w:val="00620651"/>
    <w:rsid w:val="0062118A"/>
    <w:rsid w:val="0062129C"/>
    <w:rsid w:val="006214C7"/>
    <w:rsid w:val="0062165E"/>
    <w:rsid w:val="00621915"/>
    <w:rsid w:val="00621979"/>
    <w:rsid w:val="006219EC"/>
    <w:rsid w:val="0062202D"/>
    <w:rsid w:val="00622033"/>
    <w:rsid w:val="00622260"/>
    <w:rsid w:val="006228CB"/>
    <w:rsid w:val="00622A15"/>
    <w:rsid w:val="00622A77"/>
    <w:rsid w:val="00622C50"/>
    <w:rsid w:val="00622C6B"/>
    <w:rsid w:val="00622E8A"/>
    <w:rsid w:val="006231DA"/>
    <w:rsid w:val="00623225"/>
    <w:rsid w:val="006233CA"/>
    <w:rsid w:val="006238BE"/>
    <w:rsid w:val="00623A5D"/>
    <w:rsid w:val="00624313"/>
    <w:rsid w:val="006245E6"/>
    <w:rsid w:val="0062472D"/>
    <w:rsid w:val="006249BC"/>
    <w:rsid w:val="00624B4D"/>
    <w:rsid w:val="006255B4"/>
    <w:rsid w:val="006258FF"/>
    <w:rsid w:val="00625935"/>
    <w:rsid w:val="00625996"/>
    <w:rsid w:val="00625B88"/>
    <w:rsid w:val="00625C09"/>
    <w:rsid w:val="006264D2"/>
    <w:rsid w:val="0062661D"/>
    <w:rsid w:val="00626810"/>
    <w:rsid w:val="00626CEA"/>
    <w:rsid w:val="00626EF2"/>
    <w:rsid w:val="00627258"/>
    <w:rsid w:val="006272C3"/>
    <w:rsid w:val="00627402"/>
    <w:rsid w:val="006274AA"/>
    <w:rsid w:val="006279AF"/>
    <w:rsid w:val="00627C2F"/>
    <w:rsid w:val="00627DC8"/>
    <w:rsid w:val="00627DF5"/>
    <w:rsid w:val="00627FE6"/>
    <w:rsid w:val="0063000A"/>
    <w:rsid w:val="00630166"/>
    <w:rsid w:val="00630679"/>
    <w:rsid w:val="006307DE"/>
    <w:rsid w:val="00630868"/>
    <w:rsid w:val="0063096B"/>
    <w:rsid w:val="00630A93"/>
    <w:rsid w:val="00630A97"/>
    <w:rsid w:val="00630C37"/>
    <w:rsid w:val="00631361"/>
    <w:rsid w:val="006313E7"/>
    <w:rsid w:val="006314DD"/>
    <w:rsid w:val="00631548"/>
    <w:rsid w:val="00631843"/>
    <w:rsid w:val="00631AD9"/>
    <w:rsid w:val="00631BB5"/>
    <w:rsid w:val="00631CEF"/>
    <w:rsid w:val="00631F2A"/>
    <w:rsid w:val="00631FBB"/>
    <w:rsid w:val="00632395"/>
    <w:rsid w:val="006325CC"/>
    <w:rsid w:val="006329DE"/>
    <w:rsid w:val="00632AB3"/>
    <w:rsid w:val="00632E5B"/>
    <w:rsid w:val="00632FC7"/>
    <w:rsid w:val="00633002"/>
    <w:rsid w:val="006330FF"/>
    <w:rsid w:val="006334A8"/>
    <w:rsid w:val="006335FB"/>
    <w:rsid w:val="006338A6"/>
    <w:rsid w:val="006338AF"/>
    <w:rsid w:val="00633A5F"/>
    <w:rsid w:val="00633BB6"/>
    <w:rsid w:val="00633DCE"/>
    <w:rsid w:val="00633E5A"/>
    <w:rsid w:val="00633EF4"/>
    <w:rsid w:val="00633F06"/>
    <w:rsid w:val="00633F3C"/>
    <w:rsid w:val="00634453"/>
    <w:rsid w:val="0063452A"/>
    <w:rsid w:val="00634754"/>
    <w:rsid w:val="006349D8"/>
    <w:rsid w:val="00634C3C"/>
    <w:rsid w:val="00634CBB"/>
    <w:rsid w:val="00634CCA"/>
    <w:rsid w:val="00634D87"/>
    <w:rsid w:val="00634FB6"/>
    <w:rsid w:val="00635009"/>
    <w:rsid w:val="00635D34"/>
    <w:rsid w:val="00635DDE"/>
    <w:rsid w:val="00635EA1"/>
    <w:rsid w:val="00635F3B"/>
    <w:rsid w:val="006360D3"/>
    <w:rsid w:val="00636718"/>
    <w:rsid w:val="00636879"/>
    <w:rsid w:val="006368B1"/>
    <w:rsid w:val="006368E4"/>
    <w:rsid w:val="00636AE2"/>
    <w:rsid w:val="00636B4F"/>
    <w:rsid w:val="00636C8D"/>
    <w:rsid w:val="00636D24"/>
    <w:rsid w:val="00636E2B"/>
    <w:rsid w:val="00637008"/>
    <w:rsid w:val="006370FF"/>
    <w:rsid w:val="00637846"/>
    <w:rsid w:val="006379E0"/>
    <w:rsid w:val="00637A7E"/>
    <w:rsid w:val="00637B70"/>
    <w:rsid w:val="00637C17"/>
    <w:rsid w:val="00637DC7"/>
    <w:rsid w:val="00637E33"/>
    <w:rsid w:val="00637F84"/>
    <w:rsid w:val="006400C2"/>
    <w:rsid w:val="006401F4"/>
    <w:rsid w:val="006404D2"/>
    <w:rsid w:val="006405AF"/>
    <w:rsid w:val="00640647"/>
    <w:rsid w:val="006408D0"/>
    <w:rsid w:val="00640993"/>
    <w:rsid w:val="00640A0E"/>
    <w:rsid w:val="00640C23"/>
    <w:rsid w:val="00640C9A"/>
    <w:rsid w:val="00640DE4"/>
    <w:rsid w:val="00640FCA"/>
    <w:rsid w:val="0064169B"/>
    <w:rsid w:val="006416BF"/>
    <w:rsid w:val="006417A3"/>
    <w:rsid w:val="00641B42"/>
    <w:rsid w:val="00641BB2"/>
    <w:rsid w:val="00641E46"/>
    <w:rsid w:val="00641E7F"/>
    <w:rsid w:val="00641FCC"/>
    <w:rsid w:val="006422ED"/>
    <w:rsid w:val="0064235D"/>
    <w:rsid w:val="00642402"/>
    <w:rsid w:val="0064247C"/>
    <w:rsid w:val="00642713"/>
    <w:rsid w:val="0064280D"/>
    <w:rsid w:val="00642EFD"/>
    <w:rsid w:val="006431DA"/>
    <w:rsid w:val="0064352C"/>
    <w:rsid w:val="00643544"/>
    <w:rsid w:val="00643847"/>
    <w:rsid w:val="00643897"/>
    <w:rsid w:val="00643DD5"/>
    <w:rsid w:val="00643DFE"/>
    <w:rsid w:val="00643F4F"/>
    <w:rsid w:val="006444B7"/>
    <w:rsid w:val="00644508"/>
    <w:rsid w:val="006448B0"/>
    <w:rsid w:val="00644A60"/>
    <w:rsid w:val="00644A6E"/>
    <w:rsid w:val="00644A8A"/>
    <w:rsid w:val="00644B5F"/>
    <w:rsid w:val="00645348"/>
    <w:rsid w:val="0064563A"/>
    <w:rsid w:val="00645749"/>
    <w:rsid w:val="00645842"/>
    <w:rsid w:val="00645E6A"/>
    <w:rsid w:val="0064611B"/>
    <w:rsid w:val="00646368"/>
    <w:rsid w:val="00646592"/>
    <w:rsid w:val="00646627"/>
    <w:rsid w:val="006466F6"/>
    <w:rsid w:val="00646A75"/>
    <w:rsid w:val="00646C5B"/>
    <w:rsid w:val="00646EF2"/>
    <w:rsid w:val="00647754"/>
    <w:rsid w:val="00647BB5"/>
    <w:rsid w:val="00647CB1"/>
    <w:rsid w:val="006501E6"/>
    <w:rsid w:val="006502EB"/>
    <w:rsid w:val="00650710"/>
    <w:rsid w:val="00650755"/>
    <w:rsid w:val="00650819"/>
    <w:rsid w:val="00650A78"/>
    <w:rsid w:val="00650BD2"/>
    <w:rsid w:val="00650C0E"/>
    <w:rsid w:val="006510D9"/>
    <w:rsid w:val="00651446"/>
    <w:rsid w:val="0065151A"/>
    <w:rsid w:val="0065155E"/>
    <w:rsid w:val="006516B6"/>
    <w:rsid w:val="00651801"/>
    <w:rsid w:val="00651AC2"/>
    <w:rsid w:val="00651AD9"/>
    <w:rsid w:val="00651BC7"/>
    <w:rsid w:val="00651FAF"/>
    <w:rsid w:val="00652167"/>
    <w:rsid w:val="00652329"/>
    <w:rsid w:val="00652341"/>
    <w:rsid w:val="0065237F"/>
    <w:rsid w:val="006529BF"/>
    <w:rsid w:val="00652D36"/>
    <w:rsid w:val="00652E0D"/>
    <w:rsid w:val="00653157"/>
    <w:rsid w:val="00653243"/>
    <w:rsid w:val="006535F3"/>
    <w:rsid w:val="00653672"/>
    <w:rsid w:val="00653AFF"/>
    <w:rsid w:val="00653B2A"/>
    <w:rsid w:val="00653CB2"/>
    <w:rsid w:val="00653E24"/>
    <w:rsid w:val="00653F37"/>
    <w:rsid w:val="0065423D"/>
    <w:rsid w:val="006543DD"/>
    <w:rsid w:val="006547EA"/>
    <w:rsid w:val="00654B2E"/>
    <w:rsid w:val="00654C3D"/>
    <w:rsid w:val="00654FA0"/>
    <w:rsid w:val="00655064"/>
    <w:rsid w:val="006558AA"/>
    <w:rsid w:val="00655B66"/>
    <w:rsid w:val="00655C2E"/>
    <w:rsid w:val="00656139"/>
    <w:rsid w:val="00656363"/>
    <w:rsid w:val="0065648A"/>
    <w:rsid w:val="0065697B"/>
    <w:rsid w:val="00656AA4"/>
    <w:rsid w:val="00656CE0"/>
    <w:rsid w:val="00656D04"/>
    <w:rsid w:val="00656E29"/>
    <w:rsid w:val="00656EA8"/>
    <w:rsid w:val="0065731B"/>
    <w:rsid w:val="006576C9"/>
    <w:rsid w:val="006576F2"/>
    <w:rsid w:val="00657BF3"/>
    <w:rsid w:val="00657E76"/>
    <w:rsid w:val="00657ED8"/>
    <w:rsid w:val="006600FB"/>
    <w:rsid w:val="0066017A"/>
    <w:rsid w:val="006603EA"/>
    <w:rsid w:val="0066048E"/>
    <w:rsid w:val="006604CC"/>
    <w:rsid w:val="0066077A"/>
    <w:rsid w:val="00660DA6"/>
    <w:rsid w:val="006616C1"/>
    <w:rsid w:val="006617AE"/>
    <w:rsid w:val="00661829"/>
    <w:rsid w:val="00661A4F"/>
    <w:rsid w:val="00661D7F"/>
    <w:rsid w:val="00661DFA"/>
    <w:rsid w:val="0066217C"/>
    <w:rsid w:val="006621F2"/>
    <w:rsid w:val="00662209"/>
    <w:rsid w:val="0066225B"/>
    <w:rsid w:val="00662520"/>
    <w:rsid w:val="00662711"/>
    <w:rsid w:val="00662C6C"/>
    <w:rsid w:val="00663332"/>
    <w:rsid w:val="0066355F"/>
    <w:rsid w:val="00663902"/>
    <w:rsid w:val="00663C63"/>
    <w:rsid w:val="00663D1F"/>
    <w:rsid w:val="00663DD1"/>
    <w:rsid w:val="00664423"/>
    <w:rsid w:val="0066455D"/>
    <w:rsid w:val="00664D36"/>
    <w:rsid w:val="006650E7"/>
    <w:rsid w:val="006650E9"/>
    <w:rsid w:val="0066525F"/>
    <w:rsid w:val="00665629"/>
    <w:rsid w:val="006656DB"/>
    <w:rsid w:val="006659D2"/>
    <w:rsid w:val="00665BCB"/>
    <w:rsid w:val="0066616B"/>
    <w:rsid w:val="006661DC"/>
    <w:rsid w:val="006662B3"/>
    <w:rsid w:val="006664A6"/>
    <w:rsid w:val="006667DC"/>
    <w:rsid w:val="00666921"/>
    <w:rsid w:val="00666B9D"/>
    <w:rsid w:val="0066702C"/>
    <w:rsid w:val="0066715D"/>
    <w:rsid w:val="006672A0"/>
    <w:rsid w:val="00667435"/>
    <w:rsid w:val="00667B43"/>
    <w:rsid w:val="0066FB1C"/>
    <w:rsid w:val="00670179"/>
    <w:rsid w:val="00670596"/>
    <w:rsid w:val="006705D1"/>
    <w:rsid w:val="006706CA"/>
    <w:rsid w:val="006706DE"/>
    <w:rsid w:val="006709AC"/>
    <w:rsid w:val="006709B1"/>
    <w:rsid w:val="00670B9A"/>
    <w:rsid w:val="00670B9E"/>
    <w:rsid w:val="00670E7E"/>
    <w:rsid w:val="006711AA"/>
    <w:rsid w:val="006711BF"/>
    <w:rsid w:val="00671368"/>
    <w:rsid w:val="00671382"/>
    <w:rsid w:val="00671684"/>
    <w:rsid w:val="006716D3"/>
    <w:rsid w:val="00671789"/>
    <w:rsid w:val="006718CD"/>
    <w:rsid w:val="00671905"/>
    <w:rsid w:val="00671A6D"/>
    <w:rsid w:val="00671AD0"/>
    <w:rsid w:val="00671B53"/>
    <w:rsid w:val="00671C6D"/>
    <w:rsid w:val="00671C99"/>
    <w:rsid w:val="00671DD4"/>
    <w:rsid w:val="00671FB3"/>
    <w:rsid w:val="00671FE3"/>
    <w:rsid w:val="0067204C"/>
    <w:rsid w:val="0067221A"/>
    <w:rsid w:val="00672392"/>
    <w:rsid w:val="00672471"/>
    <w:rsid w:val="0067261A"/>
    <w:rsid w:val="0067274E"/>
    <w:rsid w:val="006727A9"/>
    <w:rsid w:val="00672A24"/>
    <w:rsid w:val="00672A67"/>
    <w:rsid w:val="00672C40"/>
    <w:rsid w:val="00672C50"/>
    <w:rsid w:val="00672D00"/>
    <w:rsid w:val="00672EB2"/>
    <w:rsid w:val="00673266"/>
    <w:rsid w:val="00673458"/>
    <w:rsid w:val="00673679"/>
    <w:rsid w:val="006738C8"/>
    <w:rsid w:val="006739E6"/>
    <w:rsid w:val="006741A3"/>
    <w:rsid w:val="006743CE"/>
    <w:rsid w:val="006744DE"/>
    <w:rsid w:val="00674720"/>
    <w:rsid w:val="006747BE"/>
    <w:rsid w:val="0067505D"/>
    <w:rsid w:val="00675085"/>
    <w:rsid w:val="00675140"/>
    <w:rsid w:val="006755C4"/>
    <w:rsid w:val="00675702"/>
    <w:rsid w:val="0067571E"/>
    <w:rsid w:val="0067583B"/>
    <w:rsid w:val="0067593A"/>
    <w:rsid w:val="00675C42"/>
    <w:rsid w:val="00675D1B"/>
    <w:rsid w:val="00675FD0"/>
    <w:rsid w:val="00676049"/>
    <w:rsid w:val="00676187"/>
    <w:rsid w:val="0067623D"/>
    <w:rsid w:val="006763D0"/>
    <w:rsid w:val="00676634"/>
    <w:rsid w:val="006766BA"/>
    <w:rsid w:val="0067676A"/>
    <w:rsid w:val="00676856"/>
    <w:rsid w:val="00676952"/>
    <w:rsid w:val="00676E0C"/>
    <w:rsid w:val="006771BF"/>
    <w:rsid w:val="00677452"/>
    <w:rsid w:val="0067747D"/>
    <w:rsid w:val="006776FB"/>
    <w:rsid w:val="006777A4"/>
    <w:rsid w:val="006777D0"/>
    <w:rsid w:val="00680055"/>
    <w:rsid w:val="006800AA"/>
    <w:rsid w:val="006801E8"/>
    <w:rsid w:val="00680215"/>
    <w:rsid w:val="00680409"/>
    <w:rsid w:val="0068061D"/>
    <w:rsid w:val="00680FF0"/>
    <w:rsid w:val="0068122A"/>
    <w:rsid w:val="00681270"/>
    <w:rsid w:val="006814A8"/>
    <w:rsid w:val="006815E0"/>
    <w:rsid w:val="00681634"/>
    <w:rsid w:val="00681C51"/>
    <w:rsid w:val="00681E91"/>
    <w:rsid w:val="0068231C"/>
    <w:rsid w:val="006823EE"/>
    <w:rsid w:val="00682410"/>
    <w:rsid w:val="00682BFD"/>
    <w:rsid w:val="00682D47"/>
    <w:rsid w:val="00682D89"/>
    <w:rsid w:val="00683412"/>
    <w:rsid w:val="0068342D"/>
    <w:rsid w:val="0068364C"/>
    <w:rsid w:val="006839F8"/>
    <w:rsid w:val="00683FAC"/>
    <w:rsid w:val="0068406F"/>
    <w:rsid w:val="00684214"/>
    <w:rsid w:val="00684624"/>
    <w:rsid w:val="006846A6"/>
    <w:rsid w:val="0068476D"/>
    <w:rsid w:val="00684B85"/>
    <w:rsid w:val="00684F49"/>
    <w:rsid w:val="0068514C"/>
    <w:rsid w:val="006852BA"/>
    <w:rsid w:val="006856A7"/>
    <w:rsid w:val="00685A95"/>
    <w:rsid w:val="00685D57"/>
    <w:rsid w:val="0068608A"/>
    <w:rsid w:val="006860D4"/>
    <w:rsid w:val="006861EB"/>
    <w:rsid w:val="00686963"/>
    <w:rsid w:val="00686B6A"/>
    <w:rsid w:val="00686E94"/>
    <w:rsid w:val="00686F8E"/>
    <w:rsid w:val="00687254"/>
    <w:rsid w:val="0068740A"/>
    <w:rsid w:val="0068752F"/>
    <w:rsid w:val="00687679"/>
    <w:rsid w:val="006876CC"/>
    <w:rsid w:val="006878C4"/>
    <w:rsid w:val="00687967"/>
    <w:rsid w:val="00687B11"/>
    <w:rsid w:val="00687F82"/>
    <w:rsid w:val="006901B4"/>
    <w:rsid w:val="006901C1"/>
    <w:rsid w:val="006908FF"/>
    <w:rsid w:val="006909E6"/>
    <w:rsid w:val="00690A18"/>
    <w:rsid w:val="00690E00"/>
    <w:rsid w:val="00691200"/>
    <w:rsid w:val="00691281"/>
    <w:rsid w:val="006912D2"/>
    <w:rsid w:val="0069132A"/>
    <w:rsid w:val="0069139A"/>
    <w:rsid w:val="006919FD"/>
    <w:rsid w:val="00691B13"/>
    <w:rsid w:val="00692255"/>
    <w:rsid w:val="006922CE"/>
    <w:rsid w:val="006923C5"/>
    <w:rsid w:val="00692621"/>
    <w:rsid w:val="00692627"/>
    <w:rsid w:val="00692AAC"/>
    <w:rsid w:val="00692F22"/>
    <w:rsid w:val="00693158"/>
    <w:rsid w:val="00693754"/>
    <w:rsid w:val="00693CDE"/>
    <w:rsid w:val="006943A6"/>
    <w:rsid w:val="006943D4"/>
    <w:rsid w:val="006948B9"/>
    <w:rsid w:val="00694A47"/>
    <w:rsid w:val="00694A60"/>
    <w:rsid w:val="00695575"/>
    <w:rsid w:val="00695AD9"/>
    <w:rsid w:val="00695E4F"/>
    <w:rsid w:val="006962FB"/>
    <w:rsid w:val="0069680C"/>
    <w:rsid w:val="00696DB9"/>
    <w:rsid w:val="0069701E"/>
    <w:rsid w:val="0069706C"/>
    <w:rsid w:val="0069729F"/>
    <w:rsid w:val="006A000A"/>
    <w:rsid w:val="006A0345"/>
    <w:rsid w:val="006A0667"/>
    <w:rsid w:val="006A0E17"/>
    <w:rsid w:val="006A0E9D"/>
    <w:rsid w:val="006A106D"/>
    <w:rsid w:val="006A10EA"/>
    <w:rsid w:val="006A1181"/>
    <w:rsid w:val="006A165C"/>
    <w:rsid w:val="006A16C0"/>
    <w:rsid w:val="006A16F3"/>
    <w:rsid w:val="006A17D8"/>
    <w:rsid w:val="006A18B0"/>
    <w:rsid w:val="006A196B"/>
    <w:rsid w:val="006A1CF3"/>
    <w:rsid w:val="006A1D1B"/>
    <w:rsid w:val="006A2344"/>
    <w:rsid w:val="006A2687"/>
    <w:rsid w:val="006A2A8D"/>
    <w:rsid w:val="006A2BA8"/>
    <w:rsid w:val="006A2DB5"/>
    <w:rsid w:val="006A2E7B"/>
    <w:rsid w:val="006A2FB7"/>
    <w:rsid w:val="006A2FF4"/>
    <w:rsid w:val="006A30A9"/>
    <w:rsid w:val="006A32D7"/>
    <w:rsid w:val="006A3848"/>
    <w:rsid w:val="006A39B6"/>
    <w:rsid w:val="006A3C42"/>
    <w:rsid w:val="006A4128"/>
    <w:rsid w:val="006A468E"/>
    <w:rsid w:val="006A496C"/>
    <w:rsid w:val="006A4A0F"/>
    <w:rsid w:val="006A4A2C"/>
    <w:rsid w:val="006A4AF6"/>
    <w:rsid w:val="006A4EBA"/>
    <w:rsid w:val="006A4FD9"/>
    <w:rsid w:val="006A56D4"/>
    <w:rsid w:val="006A5801"/>
    <w:rsid w:val="006A59BB"/>
    <w:rsid w:val="006A6066"/>
    <w:rsid w:val="006A6143"/>
    <w:rsid w:val="006A62E5"/>
    <w:rsid w:val="006A633A"/>
    <w:rsid w:val="006A63BB"/>
    <w:rsid w:val="006A64E0"/>
    <w:rsid w:val="006A6B84"/>
    <w:rsid w:val="006A6BDB"/>
    <w:rsid w:val="006A6D07"/>
    <w:rsid w:val="006A6E1B"/>
    <w:rsid w:val="006A7273"/>
    <w:rsid w:val="006A72B3"/>
    <w:rsid w:val="006A74C5"/>
    <w:rsid w:val="006A7562"/>
    <w:rsid w:val="006A7574"/>
    <w:rsid w:val="006A7613"/>
    <w:rsid w:val="006A76A9"/>
    <w:rsid w:val="006A7870"/>
    <w:rsid w:val="006A7F7E"/>
    <w:rsid w:val="006B00E3"/>
    <w:rsid w:val="006B01FC"/>
    <w:rsid w:val="006B0641"/>
    <w:rsid w:val="006B076F"/>
    <w:rsid w:val="006B07FA"/>
    <w:rsid w:val="006B0C02"/>
    <w:rsid w:val="006B0F30"/>
    <w:rsid w:val="006B0F59"/>
    <w:rsid w:val="006B1028"/>
    <w:rsid w:val="006B11AC"/>
    <w:rsid w:val="006B1218"/>
    <w:rsid w:val="006B1234"/>
    <w:rsid w:val="006B1503"/>
    <w:rsid w:val="006B1727"/>
    <w:rsid w:val="006B17AD"/>
    <w:rsid w:val="006B1B3B"/>
    <w:rsid w:val="006B1B63"/>
    <w:rsid w:val="006B1CEB"/>
    <w:rsid w:val="006B1CF7"/>
    <w:rsid w:val="006B21BF"/>
    <w:rsid w:val="006B23DD"/>
    <w:rsid w:val="006B2735"/>
    <w:rsid w:val="006B27D2"/>
    <w:rsid w:val="006B2ADE"/>
    <w:rsid w:val="006B2B13"/>
    <w:rsid w:val="006B2DCA"/>
    <w:rsid w:val="006B3296"/>
    <w:rsid w:val="006B329E"/>
    <w:rsid w:val="006B332F"/>
    <w:rsid w:val="006B339A"/>
    <w:rsid w:val="006B350A"/>
    <w:rsid w:val="006B3995"/>
    <w:rsid w:val="006B39BF"/>
    <w:rsid w:val="006B3FE2"/>
    <w:rsid w:val="006B3FE3"/>
    <w:rsid w:val="006B4163"/>
    <w:rsid w:val="006B4288"/>
    <w:rsid w:val="006B462D"/>
    <w:rsid w:val="006B48A3"/>
    <w:rsid w:val="006B5C29"/>
    <w:rsid w:val="006B5E3D"/>
    <w:rsid w:val="006B6124"/>
    <w:rsid w:val="006B62DE"/>
    <w:rsid w:val="006B63B9"/>
    <w:rsid w:val="006B63DE"/>
    <w:rsid w:val="006B67C8"/>
    <w:rsid w:val="006B693B"/>
    <w:rsid w:val="006B6952"/>
    <w:rsid w:val="006B6DB5"/>
    <w:rsid w:val="006B6F7C"/>
    <w:rsid w:val="006B70BD"/>
    <w:rsid w:val="006B72CF"/>
    <w:rsid w:val="006B7329"/>
    <w:rsid w:val="006B75C3"/>
    <w:rsid w:val="006B77E6"/>
    <w:rsid w:val="006B7851"/>
    <w:rsid w:val="006B7D34"/>
    <w:rsid w:val="006B7D86"/>
    <w:rsid w:val="006B7E09"/>
    <w:rsid w:val="006B7FB2"/>
    <w:rsid w:val="006C0307"/>
    <w:rsid w:val="006C0332"/>
    <w:rsid w:val="006C04DF"/>
    <w:rsid w:val="006C0928"/>
    <w:rsid w:val="006C0B68"/>
    <w:rsid w:val="006C0CF3"/>
    <w:rsid w:val="006C13DE"/>
    <w:rsid w:val="006C1AB0"/>
    <w:rsid w:val="006C1C89"/>
    <w:rsid w:val="006C1D3C"/>
    <w:rsid w:val="006C1DF7"/>
    <w:rsid w:val="006C1E4B"/>
    <w:rsid w:val="006C267C"/>
    <w:rsid w:val="006C268E"/>
    <w:rsid w:val="006C2AAC"/>
    <w:rsid w:val="006C2DC2"/>
    <w:rsid w:val="006C2FD2"/>
    <w:rsid w:val="006C313C"/>
    <w:rsid w:val="006C31C7"/>
    <w:rsid w:val="006C31CD"/>
    <w:rsid w:val="006C3598"/>
    <w:rsid w:val="006C36BF"/>
    <w:rsid w:val="006C394A"/>
    <w:rsid w:val="006C3A64"/>
    <w:rsid w:val="006C3D58"/>
    <w:rsid w:val="006C3F6E"/>
    <w:rsid w:val="006C4151"/>
    <w:rsid w:val="006C447D"/>
    <w:rsid w:val="006C4C21"/>
    <w:rsid w:val="006C4F7F"/>
    <w:rsid w:val="006C521D"/>
    <w:rsid w:val="006C56F3"/>
    <w:rsid w:val="006C5849"/>
    <w:rsid w:val="006C59AB"/>
    <w:rsid w:val="006C5ACA"/>
    <w:rsid w:val="006C5BA0"/>
    <w:rsid w:val="006C5E5E"/>
    <w:rsid w:val="006C62A0"/>
    <w:rsid w:val="006C6660"/>
    <w:rsid w:val="006C6674"/>
    <w:rsid w:val="006C6A07"/>
    <w:rsid w:val="006C6A7B"/>
    <w:rsid w:val="006C6F55"/>
    <w:rsid w:val="006C6F56"/>
    <w:rsid w:val="006C6F5B"/>
    <w:rsid w:val="006C6FE4"/>
    <w:rsid w:val="006C7177"/>
    <w:rsid w:val="006C76AA"/>
    <w:rsid w:val="006C7C10"/>
    <w:rsid w:val="006C7E5F"/>
    <w:rsid w:val="006C7FE9"/>
    <w:rsid w:val="006D00D1"/>
    <w:rsid w:val="006D0265"/>
    <w:rsid w:val="006D0595"/>
    <w:rsid w:val="006D060E"/>
    <w:rsid w:val="006D06DA"/>
    <w:rsid w:val="006D074E"/>
    <w:rsid w:val="006D0A26"/>
    <w:rsid w:val="006D0B80"/>
    <w:rsid w:val="006D1252"/>
    <w:rsid w:val="006D1493"/>
    <w:rsid w:val="006D172D"/>
    <w:rsid w:val="006D19F7"/>
    <w:rsid w:val="006D1BC6"/>
    <w:rsid w:val="006D1BCD"/>
    <w:rsid w:val="006D1C5B"/>
    <w:rsid w:val="006D1CA3"/>
    <w:rsid w:val="006D1CDF"/>
    <w:rsid w:val="006D2109"/>
    <w:rsid w:val="006D212F"/>
    <w:rsid w:val="006D21A4"/>
    <w:rsid w:val="006D21D0"/>
    <w:rsid w:val="006D22D8"/>
    <w:rsid w:val="006D2359"/>
    <w:rsid w:val="006D25C1"/>
    <w:rsid w:val="006D265B"/>
    <w:rsid w:val="006D27A3"/>
    <w:rsid w:val="006D284F"/>
    <w:rsid w:val="006D29B0"/>
    <w:rsid w:val="006D2EB0"/>
    <w:rsid w:val="006D2F01"/>
    <w:rsid w:val="006D31D2"/>
    <w:rsid w:val="006D3212"/>
    <w:rsid w:val="006D33B9"/>
    <w:rsid w:val="006D3669"/>
    <w:rsid w:val="006D3956"/>
    <w:rsid w:val="006D3B31"/>
    <w:rsid w:val="006D3B9F"/>
    <w:rsid w:val="006D3E7D"/>
    <w:rsid w:val="006D41FE"/>
    <w:rsid w:val="006D43EF"/>
    <w:rsid w:val="006D4BB0"/>
    <w:rsid w:val="006D4CB8"/>
    <w:rsid w:val="006D54C6"/>
    <w:rsid w:val="006D588C"/>
    <w:rsid w:val="006D5B2D"/>
    <w:rsid w:val="006D5B37"/>
    <w:rsid w:val="006D5BB1"/>
    <w:rsid w:val="006D5F38"/>
    <w:rsid w:val="006D6064"/>
    <w:rsid w:val="006D606B"/>
    <w:rsid w:val="006D6103"/>
    <w:rsid w:val="006D676A"/>
    <w:rsid w:val="006D699F"/>
    <w:rsid w:val="006D6A6E"/>
    <w:rsid w:val="006D70BF"/>
    <w:rsid w:val="006D71E5"/>
    <w:rsid w:val="006D7499"/>
    <w:rsid w:val="006D7713"/>
    <w:rsid w:val="006D786A"/>
    <w:rsid w:val="006D7891"/>
    <w:rsid w:val="006D7A68"/>
    <w:rsid w:val="006D7BDD"/>
    <w:rsid w:val="006D7C4B"/>
    <w:rsid w:val="006E008B"/>
    <w:rsid w:val="006E009E"/>
    <w:rsid w:val="006E014E"/>
    <w:rsid w:val="006E01A0"/>
    <w:rsid w:val="006E05EA"/>
    <w:rsid w:val="006E0668"/>
    <w:rsid w:val="006E0737"/>
    <w:rsid w:val="006E07C1"/>
    <w:rsid w:val="006E0869"/>
    <w:rsid w:val="006E0F1C"/>
    <w:rsid w:val="006E0F6D"/>
    <w:rsid w:val="006E0F95"/>
    <w:rsid w:val="006E104C"/>
    <w:rsid w:val="006E1061"/>
    <w:rsid w:val="006E12AE"/>
    <w:rsid w:val="006E13C2"/>
    <w:rsid w:val="006E143A"/>
    <w:rsid w:val="006E14CC"/>
    <w:rsid w:val="006E14FB"/>
    <w:rsid w:val="006E1616"/>
    <w:rsid w:val="006E161E"/>
    <w:rsid w:val="006E1708"/>
    <w:rsid w:val="006E17CF"/>
    <w:rsid w:val="006E1841"/>
    <w:rsid w:val="006E1F07"/>
    <w:rsid w:val="006E2176"/>
    <w:rsid w:val="006E232A"/>
    <w:rsid w:val="006E2819"/>
    <w:rsid w:val="006E2D31"/>
    <w:rsid w:val="006E300C"/>
    <w:rsid w:val="006E3714"/>
    <w:rsid w:val="006E3CA4"/>
    <w:rsid w:val="006E43AC"/>
    <w:rsid w:val="006E4446"/>
    <w:rsid w:val="006E47DD"/>
    <w:rsid w:val="006E47E5"/>
    <w:rsid w:val="006E4BF0"/>
    <w:rsid w:val="006E5267"/>
    <w:rsid w:val="006E5349"/>
    <w:rsid w:val="006E547C"/>
    <w:rsid w:val="006E56A4"/>
    <w:rsid w:val="006E57EB"/>
    <w:rsid w:val="006E58C7"/>
    <w:rsid w:val="006E5C63"/>
    <w:rsid w:val="006E5D05"/>
    <w:rsid w:val="006E63E9"/>
    <w:rsid w:val="006E684C"/>
    <w:rsid w:val="006E7171"/>
    <w:rsid w:val="006E7236"/>
    <w:rsid w:val="006E7495"/>
    <w:rsid w:val="006E7AB9"/>
    <w:rsid w:val="006E7B46"/>
    <w:rsid w:val="006E7BC6"/>
    <w:rsid w:val="006E7DC2"/>
    <w:rsid w:val="006E7EBC"/>
    <w:rsid w:val="006EDC39"/>
    <w:rsid w:val="006F0547"/>
    <w:rsid w:val="006F0913"/>
    <w:rsid w:val="006F0D79"/>
    <w:rsid w:val="006F0F39"/>
    <w:rsid w:val="006F0FC7"/>
    <w:rsid w:val="006F10D1"/>
    <w:rsid w:val="006F11D5"/>
    <w:rsid w:val="006F121A"/>
    <w:rsid w:val="006F12D2"/>
    <w:rsid w:val="006F146E"/>
    <w:rsid w:val="006F1790"/>
    <w:rsid w:val="006F1991"/>
    <w:rsid w:val="006F2015"/>
    <w:rsid w:val="006F203A"/>
    <w:rsid w:val="006F220D"/>
    <w:rsid w:val="006F25C3"/>
    <w:rsid w:val="006F2621"/>
    <w:rsid w:val="006F2683"/>
    <w:rsid w:val="006F2772"/>
    <w:rsid w:val="006F2864"/>
    <w:rsid w:val="006F2A56"/>
    <w:rsid w:val="006F2C64"/>
    <w:rsid w:val="006F2FC1"/>
    <w:rsid w:val="006F308C"/>
    <w:rsid w:val="006F36F4"/>
    <w:rsid w:val="006F378D"/>
    <w:rsid w:val="006F394D"/>
    <w:rsid w:val="006F395E"/>
    <w:rsid w:val="006F39DE"/>
    <w:rsid w:val="006F3B1D"/>
    <w:rsid w:val="006F3F95"/>
    <w:rsid w:val="006F4256"/>
    <w:rsid w:val="006F44B9"/>
    <w:rsid w:val="006F47D4"/>
    <w:rsid w:val="006F488B"/>
    <w:rsid w:val="006F4BF9"/>
    <w:rsid w:val="006F4F20"/>
    <w:rsid w:val="006F531F"/>
    <w:rsid w:val="006F541C"/>
    <w:rsid w:val="006F56F0"/>
    <w:rsid w:val="006F574C"/>
    <w:rsid w:val="006F59B2"/>
    <w:rsid w:val="006F5AEC"/>
    <w:rsid w:val="006F5DF2"/>
    <w:rsid w:val="006F5F18"/>
    <w:rsid w:val="006F5F9F"/>
    <w:rsid w:val="006F628E"/>
    <w:rsid w:val="006F68F0"/>
    <w:rsid w:val="006F6B2A"/>
    <w:rsid w:val="006F6ECB"/>
    <w:rsid w:val="006F7196"/>
    <w:rsid w:val="006F75CA"/>
    <w:rsid w:val="006F75CD"/>
    <w:rsid w:val="006F7BEC"/>
    <w:rsid w:val="006F7C75"/>
    <w:rsid w:val="006F7F58"/>
    <w:rsid w:val="0070005B"/>
    <w:rsid w:val="007001B8"/>
    <w:rsid w:val="00700347"/>
    <w:rsid w:val="007003C2"/>
    <w:rsid w:val="00700418"/>
    <w:rsid w:val="00700682"/>
    <w:rsid w:val="007006F5"/>
    <w:rsid w:val="00700914"/>
    <w:rsid w:val="00700A16"/>
    <w:rsid w:val="00700BAC"/>
    <w:rsid w:val="00700C5B"/>
    <w:rsid w:val="00700D9C"/>
    <w:rsid w:val="007011F9"/>
    <w:rsid w:val="00701314"/>
    <w:rsid w:val="0070147F"/>
    <w:rsid w:val="00701567"/>
    <w:rsid w:val="007016AE"/>
    <w:rsid w:val="00701A74"/>
    <w:rsid w:val="00701D6C"/>
    <w:rsid w:val="00701F32"/>
    <w:rsid w:val="00701F5D"/>
    <w:rsid w:val="00702012"/>
    <w:rsid w:val="00702124"/>
    <w:rsid w:val="007024BB"/>
    <w:rsid w:val="00702523"/>
    <w:rsid w:val="007025D2"/>
    <w:rsid w:val="00702637"/>
    <w:rsid w:val="00702C18"/>
    <w:rsid w:val="00702F7B"/>
    <w:rsid w:val="007032BD"/>
    <w:rsid w:val="0070335C"/>
    <w:rsid w:val="0070356C"/>
    <w:rsid w:val="007038CC"/>
    <w:rsid w:val="00703DBE"/>
    <w:rsid w:val="0070418E"/>
    <w:rsid w:val="00704639"/>
    <w:rsid w:val="007049E2"/>
    <w:rsid w:val="00704D73"/>
    <w:rsid w:val="007051EC"/>
    <w:rsid w:val="007052D3"/>
    <w:rsid w:val="007058A6"/>
    <w:rsid w:val="0070599E"/>
    <w:rsid w:val="007059AB"/>
    <w:rsid w:val="00705A69"/>
    <w:rsid w:val="00706423"/>
    <w:rsid w:val="007065B4"/>
    <w:rsid w:val="0070661F"/>
    <w:rsid w:val="00706775"/>
    <w:rsid w:val="007067E0"/>
    <w:rsid w:val="007068F2"/>
    <w:rsid w:val="00706925"/>
    <w:rsid w:val="00706AC0"/>
    <w:rsid w:val="00706BEE"/>
    <w:rsid w:val="00706C62"/>
    <w:rsid w:val="00706F95"/>
    <w:rsid w:val="00706FEA"/>
    <w:rsid w:val="0070712F"/>
    <w:rsid w:val="00707645"/>
    <w:rsid w:val="00707846"/>
    <w:rsid w:val="007079B1"/>
    <w:rsid w:val="00707A82"/>
    <w:rsid w:val="00707BC2"/>
    <w:rsid w:val="00707D79"/>
    <w:rsid w:val="00707D90"/>
    <w:rsid w:val="00710151"/>
    <w:rsid w:val="00710683"/>
    <w:rsid w:val="0071096F"/>
    <w:rsid w:val="00710A3A"/>
    <w:rsid w:val="0071109A"/>
    <w:rsid w:val="007111D8"/>
    <w:rsid w:val="00711521"/>
    <w:rsid w:val="007116A6"/>
    <w:rsid w:val="007118CC"/>
    <w:rsid w:val="007119FE"/>
    <w:rsid w:val="00711A6D"/>
    <w:rsid w:val="00711B41"/>
    <w:rsid w:val="00711F3C"/>
    <w:rsid w:val="00711F43"/>
    <w:rsid w:val="007120AF"/>
    <w:rsid w:val="00712160"/>
    <w:rsid w:val="00712303"/>
    <w:rsid w:val="007124A1"/>
    <w:rsid w:val="00712644"/>
    <w:rsid w:val="007131BA"/>
    <w:rsid w:val="00713397"/>
    <w:rsid w:val="00713433"/>
    <w:rsid w:val="007138FE"/>
    <w:rsid w:val="00713D34"/>
    <w:rsid w:val="00713D7B"/>
    <w:rsid w:val="007140F0"/>
    <w:rsid w:val="00714115"/>
    <w:rsid w:val="007143BE"/>
    <w:rsid w:val="007147D0"/>
    <w:rsid w:val="007147FC"/>
    <w:rsid w:val="0071498B"/>
    <w:rsid w:val="00714A01"/>
    <w:rsid w:val="00714D0B"/>
    <w:rsid w:val="00714D23"/>
    <w:rsid w:val="00715025"/>
    <w:rsid w:val="00715041"/>
    <w:rsid w:val="007151F1"/>
    <w:rsid w:val="00715320"/>
    <w:rsid w:val="0071539D"/>
    <w:rsid w:val="00715680"/>
    <w:rsid w:val="00715762"/>
    <w:rsid w:val="00715B63"/>
    <w:rsid w:val="00716128"/>
    <w:rsid w:val="007161CD"/>
    <w:rsid w:val="007161E2"/>
    <w:rsid w:val="00716650"/>
    <w:rsid w:val="007166F9"/>
    <w:rsid w:val="00716A6E"/>
    <w:rsid w:val="00716E4B"/>
    <w:rsid w:val="00716ED9"/>
    <w:rsid w:val="00717468"/>
    <w:rsid w:val="007174EE"/>
    <w:rsid w:val="00717562"/>
    <w:rsid w:val="007179E3"/>
    <w:rsid w:val="00717A1B"/>
    <w:rsid w:val="00717CB1"/>
    <w:rsid w:val="00717D3B"/>
    <w:rsid w:val="0072006D"/>
    <w:rsid w:val="007200A3"/>
    <w:rsid w:val="0072057E"/>
    <w:rsid w:val="00720686"/>
    <w:rsid w:val="00720951"/>
    <w:rsid w:val="00720E30"/>
    <w:rsid w:val="00720E63"/>
    <w:rsid w:val="0072114F"/>
    <w:rsid w:val="00721160"/>
    <w:rsid w:val="007211E4"/>
    <w:rsid w:val="007212D0"/>
    <w:rsid w:val="007217C9"/>
    <w:rsid w:val="00721ACE"/>
    <w:rsid w:val="00721C8C"/>
    <w:rsid w:val="00721F8D"/>
    <w:rsid w:val="00722049"/>
    <w:rsid w:val="007220A8"/>
    <w:rsid w:val="007220F3"/>
    <w:rsid w:val="00722142"/>
    <w:rsid w:val="00722268"/>
    <w:rsid w:val="00722330"/>
    <w:rsid w:val="00722773"/>
    <w:rsid w:val="00722828"/>
    <w:rsid w:val="0072285D"/>
    <w:rsid w:val="0072287B"/>
    <w:rsid w:val="00722D5D"/>
    <w:rsid w:val="00722D6E"/>
    <w:rsid w:val="00722EBA"/>
    <w:rsid w:val="00722EC4"/>
    <w:rsid w:val="0072317D"/>
    <w:rsid w:val="007231B0"/>
    <w:rsid w:val="00723366"/>
    <w:rsid w:val="007234B0"/>
    <w:rsid w:val="00723503"/>
    <w:rsid w:val="007239A9"/>
    <w:rsid w:val="00724097"/>
    <w:rsid w:val="0072409C"/>
    <w:rsid w:val="0072449A"/>
    <w:rsid w:val="007244CD"/>
    <w:rsid w:val="00724513"/>
    <w:rsid w:val="00724B1B"/>
    <w:rsid w:val="00724D22"/>
    <w:rsid w:val="00724D9F"/>
    <w:rsid w:val="00724E9D"/>
    <w:rsid w:val="0072502B"/>
    <w:rsid w:val="00725676"/>
    <w:rsid w:val="00725832"/>
    <w:rsid w:val="007259DE"/>
    <w:rsid w:val="00725AD6"/>
    <w:rsid w:val="00725C4D"/>
    <w:rsid w:val="00725CBA"/>
    <w:rsid w:val="00725E23"/>
    <w:rsid w:val="00725EE8"/>
    <w:rsid w:val="00726A0A"/>
    <w:rsid w:val="00726B49"/>
    <w:rsid w:val="00726B77"/>
    <w:rsid w:val="00726EE1"/>
    <w:rsid w:val="00726EF0"/>
    <w:rsid w:val="00726F65"/>
    <w:rsid w:val="00727168"/>
    <w:rsid w:val="0072716A"/>
    <w:rsid w:val="00727179"/>
    <w:rsid w:val="007273D6"/>
    <w:rsid w:val="00727F75"/>
    <w:rsid w:val="00730336"/>
    <w:rsid w:val="007306F1"/>
    <w:rsid w:val="007309E4"/>
    <w:rsid w:val="00730AB4"/>
    <w:rsid w:val="00730AD4"/>
    <w:rsid w:val="00730C36"/>
    <w:rsid w:val="00730CC0"/>
    <w:rsid w:val="00730D10"/>
    <w:rsid w:val="00730D53"/>
    <w:rsid w:val="00730FFD"/>
    <w:rsid w:val="00731160"/>
    <w:rsid w:val="0073121C"/>
    <w:rsid w:val="00731342"/>
    <w:rsid w:val="007313D2"/>
    <w:rsid w:val="00731416"/>
    <w:rsid w:val="0073141B"/>
    <w:rsid w:val="0073146B"/>
    <w:rsid w:val="007315C9"/>
    <w:rsid w:val="007317C1"/>
    <w:rsid w:val="00731927"/>
    <w:rsid w:val="00731A0B"/>
    <w:rsid w:val="00731E59"/>
    <w:rsid w:val="00732246"/>
    <w:rsid w:val="00732277"/>
    <w:rsid w:val="00732304"/>
    <w:rsid w:val="0073256E"/>
    <w:rsid w:val="00732643"/>
    <w:rsid w:val="0073274C"/>
    <w:rsid w:val="0073281E"/>
    <w:rsid w:val="0073292C"/>
    <w:rsid w:val="00732C9F"/>
    <w:rsid w:val="00733024"/>
    <w:rsid w:val="0073302D"/>
    <w:rsid w:val="0073308D"/>
    <w:rsid w:val="007333C3"/>
    <w:rsid w:val="007336D5"/>
    <w:rsid w:val="00733B7D"/>
    <w:rsid w:val="00733C04"/>
    <w:rsid w:val="00733D11"/>
    <w:rsid w:val="00733EE5"/>
    <w:rsid w:val="0073404A"/>
    <w:rsid w:val="00734353"/>
    <w:rsid w:val="0073476E"/>
    <w:rsid w:val="00734ABC"/>
    <w:rsid w:val="00734CF1"/>
    <w:rsid w:val="007350CC"/>
    <w:rsid w:val="00735100"/>
    <w:rsid w:val="00735123"/>
    <w:rsid w:val="0073532C"/>
    <w:rsid w:val="007355C5"/>
    <w:rsid w:val="007356C2"/>
    <w:rsid w:val="007356EF"/>
    <w:rsid w:val="007358BE"/>
    <w:rsid w:val="007358F2"/>
    <w:rsid w:val="00735AB1"/>
    <w:rsid w:val="00735CE7"/>
    <w:rsid w:val="00735EBF"/>
    <w:rsid w:val="00736117"/>
    <w:rsid w:val="007361F4"/>
    <w:rsid w:val="007362A1"/>
    <w:rsid w:val="007362AD"/>
    <w:rsid w:val="007362F9"/>
    <w:rsid w:val="00736389"/>
    <w:rsid w:val="0073642E"/>
    <w:rsid w:val="0073644E"/>
    <w:rsid w:val="00736815"/>
    <w:rsid w:val="00736995"/>
    <w:rsid w:val="00736A86"/>
    <w:rsid w:val="00736B08"/>
    <w:rsid w:val="00736B96"/>
    <w:rsid w:val="00736BFE"/>
    <w:rsid w:val="00736D1B"/>
    <w:rsid w:val="00736F5D"/>
    <w:rsid w:val="0073718C"/>
    <w:rsid w:val="0073736A"/>
    <w:rsid w:val="007373A7"/>
    <w:rsid w:val="007374B2"/>
    <w:rsid w:val="00737518"/>
    <w:rsid w:val="007376C4"/>
    <w:rsid w:val="007376FF"/>
    <w:rsid w:val="0073788C"/>
    <w:rsid w:val="00737AEF"/>
    <w:rsid w:val="00740069"/>
    <w:rsid w:val="00740070"/>
    <w:rsid w:val="00740317"/>
    <w:rsid w:val="007405F4"/>
    <w:rsid w:val="00740E07"/>
    <w:rsid w:val="007410E9"/>
    <w:rsid w:val="00741293"/>
    <w:rsid w:val="007412B5"/>
    <w:rsid w:val="00741414"/>
    <w:rsid w:val="00741563"/>
    <w:rsid w:val="00741664"/>
    <w:rsid w:val="00741946"/>
    <w:rsid w:val="00741AA4"/>
    <w:rsid w:val="00741E27"/>
    <w:rsid w:val="00741F57"/>
    <w:rsid w:val="0074204B"/>
    <w:rsid w:val="0074207A"/>
    <w:rsid w:val="00742120"/>
    <w:rsid w:val="00742340"/>
    <w:rsid w:val="00742512"/>
    <w:rsid w:val="00742515"/>
    <w:rsid w:val="0074253D"/>
    <w:rsid w:val="00742544"/>
    <w:rsid w:val="00742DF5"/>
    <w:rsid w:val="00742F86"/>
    <w:rsid w:val="00742FF9"/>
    <w:rsid w:val="0074360C"/>
    <w:rsid w:val="00743BA5"/>
    <w:rsid w:val="00743EF1"/>
    <w:rsid w:val="00743F03"/>
    <w:rsid w:val="00743FA1"/>
    <w:rsid w:val="0074468C"/>
    <w:rsid w:val="00745114"/>
    <w:rsid w:val="0074511F"/>
    <w:rsid w:val="0074519B"/>
    <w:rsid w:val="00745217"/>
    <w:rsid w:val="0074521F"/>
    <w:rsid w:val="007453BC"/>
    <w:rsid w:val="00745552"/>
    <w:rsid w:val="0074576F"/>
    <w:rsid w:val="00745E2F"/>
    <w:rsid w:val="00745EF9"/>
    <w:rsid w:val="00746633"/>
    <w:rsid w:val="00746646"/>
    <w:rsid w:val="007468DA"/>
    <w:rsid w:val="0074690C"/>
    <w:rsid w:val="00746D1B"/>
    <w:rsid w:val="00746EEB"/>
    <w:rsid w:val="00746F75"/>
    <w:rsid w:val="00747378"/>
    <w:rsid w:val="007476A0"/>
    <w:rsid w:val="00747A6C"/>
    <w:rsid w:val="00747B55"/>
    <w:rsid w:val="00747BB7"/>
    <w:rsid w:val="00747E0E"/>
    <w:rsid w:val="00747E22"/>
    <w:rsid w:val="00747F83"/>
    <w:rsid w:val="00750144"/>
    <w:rsid w:val="007501AC"/>
    <w:rsid w:val="007503C3"/>
    <w:rsid w:val="00750910"/>
    <w:rsid w:val="00750AFE"/>
    <w:rsid w:val="00751052"/>
    <w:rsid w:val="00751068"/>
    <w:rsid w:val="0075106D"/>
    <w:rsid w:val="00751347"/>
    <w:rsid w:val="007515DF"/>
    <w:rsid w:val="0075183D"/>
    <w:rsid w:val="00751968"/>
    <w:rsid w:val="00751A51"/>
    <w:rsid w:val="00751E3F"/>
    <w:rsid w:val="00751F2B"/>
    <w:rsid w:val="007524DE"/>
    <w:rsid w:val="00752618"/>
    <w:rsid w:val="00752630"/>
    <w:rsid w:val="00752663"/>
    <w:rsid w:val="007529AD"/>
    <w:rsid w:val="00752A3B"/>
    <w:rsid w:val="00752AA6"/>
    <w:rsid w:val="00752CFE"/>
    <w:rsid w:val="00752D77"/>
    <w:rsid w:val="00752FC4"/>
    <w:rsid w:val="00753208"/>
    <w:rsid w:val="00753416"/>
    <w:rsid w:val="00753C4C"/>
    <w:rsid w:val="00753F20"/>
    <w:rsid w:val="00753F54"/>
    <w:rsid w:val="0075409B"/>
    <w:rsid w:val="00754108"/>
    <w:rsid w:val="007544E6"/>
    <w:rsid w:val="00754745"/>
    <w:rsid w:val="00754860"/>
    <w:rsid w:val="007548B7"/>
    <w:rsid w:val="0075498F"/>
    <w:rsid w:val="00754B25"/>
    <w:rsid w:val="00754BD8"/>
    <w:rsid w:val="00754CC3"/>
    <w:rsid w:val="00754D78"/>
    <w:rsid w:val="00754F92"/>
    <w:rsid w:val="0075555A"/>
    <w:rsid w:val="007555FA"/>
    <w:rsid w:val="00755824"/>
    <w:rsid w:val="00755AFE"/>
    <w:rsid w:val="00755EA9"/>
    <w:rsid w:val="00755EF9"/>
    <w:rsid w:val="00756068"/>
    <w:rsid w:val="00756332"/>
    <w:rsid w:val="007567B3"/>
    <w:rsid w:val="007571FB"/>
    <w:rsid w:val="0075720E"/>
    <w:rsid w:val="0075722F"/>
    <w:rsid w:val="007573A2"/>
    <w:rsid w:val="00757654"/>
    <w:rsid w:val="00757665"/>
    <w:rsid w:val="0075777F"/>
    <w:rsid w:val="007577A6"/>
    <w:rsid w:val="00760172"/>
    <w:rsid w:val="007601D0"/>
    <w:rsid w:val="0076029F"/>
    <w:rsid w:val="00760367"/>
    <w:rsid w:val="007603C7"/>
    <w:rsid w:val="007609AD"/>
    <w:rsid w:val="007609FE"/>
    <w:rsid w:val="00760E79"/>
    <w:rsid w:val="00760E88"/>
    <w:rsid w:val="00760F5C"/>
    <w:rsid w:val="00761260"/>
    <w:rsid w:val="00761ACA"/>
    <w:rsid w:val="00761BF0"/>
    <w:rsid w:val="00761C37"/>
    <w:rsid w:val="00761D7B"/>
    <w:rsid w:val="00761DCC"/>
    <w:rsid w:val="00761E46"/>
    <w:rsid w:val="00761FE0"/>
    <w:rsid w:val="00761FF1"/>
    <w:rsid w:val="007620FD"/>
    <w:rsid w:val="0076238E"/>
    <w:rsid w:val="007625E9"/>
    <w:rsid w:val="007627BA"/>
    <w:rsid w:val="007629F8"/>
    <w:rsid w:val="00762AF5"/>
    <w:rsid w:val="00762B21"/>
    <w:rsid w:val="00762E74"/>
    <w:rsid w:val="00763083"/>
    <w:rsid w:val="007633F2"/>
    <w:rsid w:val="007637B5"/>
    <w:rsid w:val="007638F3"/>
    <w:rsid w:val="00763CE3"/>
    <w:rsid w:val="00763F93"/>
    <w:rsid w:val="00764380"/>
    <w:rsid w:val="007648DE"/>
    <w:rsid w:val="007648ED"/>
    <w:rsid w:val="00764A80"/>
    <w:rsid w:val="00764E1E"/>
    <w:rsid w:val="0076506D"/>
    <w:rsid w:val="00765288"/>
    <w:rsid w:val="0076578A"/>
    <w:rsid w:val="0076590F"/>
    <w:rsid w:val="00765B2C"/>
    <w:rsid w:val="00765BE2"/>
    <w:rsid w:val="00765CE6"/>
    <w:rsid w:val="00765F1E"/>
    <w:rsid w:val="0076612E"/>
    <w:rsid w:val="0076625A"/>
    <w:rsid w:val="007662FF"/>
    <w:rsid w:val="007664B9"/>
    <w:rsid w:val="00766CE4"/>
    <w:rsid w:val="00766E2E"/>
    <w:rsid w:val="00766FBA"/>
    <w:rsid w:val="0076710E"/>
    <w:rsid w:val="007679E4"/>
    <w:rsid w:val="00767A78"/>
    <w:rsid w:val="007700D1"/>
    <w:rsid w:val="007700E5"/>
    <w:rsid w:val="007705EB"/>
    <w:rsid w:val="00770812"/>
    <w:rsid w:val="0077096F"/>
    <w:rsid w:val="00770BAA"/>
    <w:rsid w:val="00770D9B"/>
    <w:rsid w:val="0077119A"/>
    <w:rsid w:val="007711EF"/>
    <w:rsid w:val="00771395"/>
    <w:rsid w:val="007713AC"/>
    <w:rsid w:val="007713D3"/>
    <w:rsid w:val="00771455"/>
    <w:rsid w:val="0077179E"/>
    <w:rsid w:val="00771968"/>
    <w:rsid w:val="00771C20"/>
    <w:rsid w:val="00771CE4"/>
    <w:rsid w:val="00771E6A"/>
    <w:rsid w:val="0077238C"/>
    <w:rsid w:val="00772D32"/>
    <w:rsid w:val="00772F45"/>
    <w:rsid w:val="007730B5"/>
    <w:rsid w:val="007731F8"/>
    <w:rsid w:val="0077347D"/>
    <w:rsid w:val="0077359A"/>
    <w:rsid w:val="00773C48"/>
    <w:rsid w:val="00773C68"/>
    <w:rsid w:val="00773DE4"/>
    <w:rsid w:val="00773E9F"/>
    <w:rsid w:val="00773F0D"/>
    <w:rsid w:val="007741EA"/>
    <w:rsid w:val="0077428C"/>
    <w:rsid w:val="00774362"/>
    <w:rsid w:val="007743D3"/>
    <w:rsid w:val="00774876"/>
    <w:rsid w:val="007750B8"/>
    <w:rsid w:val="007755B7"/>
    <w:rsid w:val="007758B0"/>
    <w:rsid w:val="00775A48"/>
    <w:rsid w:val="00775A80"/>
    <w:rsid w:val="007760D6"/>
    <w:rsid w:val="00776297"/>
    <w:rsid w:val="00776770"/>
    <w:rsid w:val="00776880"/>
    <w:rsid w:val="00776919"/>
    <w:rsid w:val="007769B7"/>
    <w:rsid w:val="00776B09"/>
    <w:rsid w:val="00776B3B"/>
    <w:rsid w:val="00776CA2"/>
    <w:rsid w:val="00777016"/>
    <w:rsid w:val="007770C6"/>
    <w:rsid w:val="00777452"/>
    <w:rsid w:val="0077775B"/>
    <w:rsid w:val="00777BAC"/>
    <w:rsid w:val="00780086"/>
    <w:rsid w:val="0078048D"/>
    <w:rsid w:val="0078056F"/>
    <w:rsid w:val="0078071E"/>
    <w:rsid w:val="00780B6C"/>
    <w:rsid w:val="00780FC6"/>
    <w:rsid w:val="007810B5"/>
    <w:rsid w:val="007812B8"/>
    <w:rsid w:val="007812DA"/>
    <w:rsid w:val="007814EC"/>
    <w:rsid w:val="007815B9"/>
    <w:rsid w:val="0078160F"/>
    <w:rsid w:val="00781722"/>
    <w:rsid w:val="007818EF"/>
    <w:rsid w:val="007819EF"/>
    <w:rsid w:val="00781A46"/>
    <w:rsid w:val="00781A4D"/>
    <w:rsid w:val="00781AF3"/>
    <w:rsid w:val="00781CEE"/>
    <w:rsid w:val="00781FC5"/>
    <w:rsid w:val="0078294B"/>
    <w:rsid w:val="007834DD"/>
    <w:rsid w:val="00783575"/>
    <w:rsid w:val="00783622"/>
    <w:rsid w:val="007837CF"/>
    <w:rsid w:val="00783A6F"/>
    <w:rsid w:val="00783D40"/>
    <w:rsid w:val="00783DE1"/>
    <w:rsid w:val="00783FFC"/>
    <w:rsid w:val="00784656"/>
    <w:rsid w:val="00784ADD"/>
    <w:rsid w:val="00784AF4"/>
    <w:rsid w:val="00784BEF"/>
    <w:rsid w:val="00784D79"/>
    <w:rsid w:val="007850C1"/>
    <w:rsid w:val="00785130"/>
    <w:rsid w:val="0078561D"/>
    <w:rsid w:val="00785BA9"/>
    <w:rsid w:val="00785C4C"/>
    <w:rsid w:val="00785CE5"/>
    <w:rsid w:val="007860ED"/>
    <w:rsid w:val="00786AD9"/>
    <w:rsid w:val="00786B07"/>
    <w:rsid w:val="00786BB0"/>
    <w:rsid w:val="00786DD9"/>
    <w:rsid w:val="00786E7B"/>
    <w:rsid w:val="00786E9E"/>
    <w:rsid w:val="0078731A"/>
    <w:rsid w:val="007878CC"/>
    <w:rsid w:val="00787909"/>
    <w:rsid w:val="00787B9E"/>
    <w:rsid w:val="00787DE9"/>
    <w:rsid w:val="00787E5F"/>
    <w:rsid w:val="0079000F"/>
    <w:rsid w:val="00790170"/>
    <w:rsid w:val="0079018C"/>
    <w:rsid w:val="0079039B"/>
    <w:rsid w:val="00790B4A"/>
    <w:rsid w:val="00790BCA"/>
    <w:rsid w:val="00790CDC"/>
    <w:rsid w:val="00790CEF"/>
    <w:rsid w:val="00790DD3"/>
    <w:rsid w:val="00791327"/>
    <w:rsid w:val="007913AD"/>
    <w:rsid w:val="00791468"/>
    <w:rsid w:val="00791746"/>
    <w:rsid w:val="007919BB"/>
    <w:rsid w:val="00791B9E"/>
    <w:rsid w:val="00791BA5"/>
    <w:rsid w:val="00791DC6"/>
    <w:rsid w:val="00791DE3"/>
    <w:rsid w:val="00791F49"/>
    <w:rsid w:val="00792769"/>
    <w:rsid w:val="00792C8A"/>
    <w:rsid w:val="00793063"/>
    <w:rsid w:val="00793160"/>
    <w:rsid w:val="0079335A"/>
    <w:rsid w:val="007933F1"/>
    <w:rsid w:val="00793609"/>
    <w:rsid w:val="007936FB"/>
    <w:rsid w:val="00793A42"/>
    <w:rsid w:val="00793A93"/>
    <w:rsid w:val="00793CF7"/>
    <w:rsid w:val="00793E36"/>
    <w:rsid w:val="00794C3C"/>
    <w:rsid w:val="00794D51"/>
    <w:rsid w:val="00794D66"/>
    <w:rsid w:val="0079508D"/>
    <w:rsid w:val="0079524B"/>
    <w:rsid w:val="00795485"/>
    <w:rsid w:val="00795611"/>
    <w:rsid w:val="007957AA"/>
    <w:rsid w:val="00795AD9"/>
    <w:rsid w:val="00795AFC"/>
    <w:rsid w:val="00795BB4"/>
    <w:rsid w:val="00795E32"/>
    <w:rsid w:val="00795E58"/>
    <w:rsid w:val="00795EFF"/>
    <w:rsid w:val="00796194"/>
    <w:rsid w:val="007962F0"/>
    <w:rsid w:val="007963A7"/>
    <w:rsid w:val="00796B4A"/>
    <w:rsid w:val="00796C7B"/>
    <w:rsid w:val="00796C8A"/>
    <w:rsid w:val="00796D39"/>
    <w:rsid w:val="007976CC"/>
    <w:rsid w:val="007977C9"/>
    <w:rsid w:val="00797B7D"/>
    <w:rsid w:val="00797E00"/>
    <w:rsid w:val="007A0172"/>
    <w:rsid w:val="007A02D9"/>
    <w:rsid w:val="007A0894"/>
    <w:rsid w:val="007A0ABE"/>
    <w:rsid w:val="007A0E10"/>
    <w:rsid w:val="007A108D"/>
    <w:rsid w:val="007A11E9"/>
    <w:rsid w:val="007A18C2"/>
    <w:rsid w:val="007A18FA"/>
    <w:rsid w:val="007A19A4"/>
    <w:rsid w:val="007A1A44"/>
    <w:rsid w:val="007A1BD3"/>
    <w:rsid w:val="007A1D12"/>
    <w:rsid w:val="007A2149"/>
    <w:rsid w:val="007A225B"/>
    <w:rsid w:val="007A2310"/>
    <w:rsid w:val="007A2551"/>
    <w:rsid w:val="007A2725"/>
    <w:rsid w:val="007A2A2A"/>
    <w:rsid w:val="007A2B58"/>
    <w:rsid w:val="007A2B92"/>
    <w:rsid w:val="007A2DA9"/>
    <w:rsid w:val="007A3228"/>
    <w:rsid w:val="007A331E"/>
    <w:rsid w:val="007A34A7"/>
    <w:rsid w:val="007A364F"/>
    <w:rsid w:val="007A37FE"/>
    <w:rsid w:val="007A3802"/>
    <w:rsid w:val="007A39C4"/>
    <w:rsid w:val="007A3BEA"/>
    <w:rsid w:val="007A3C8D"/>
    <w:rsid w:val="007A3DB3"/>
    <w:rsid w:val="007A3E1C"/>
    <w:rsid w:val="007A4062"/>
    <w:rsid w:val="007A40BB"/>
    <w:rsid w:val="007A4199"/>
    <w:rsid w:val="007A43F8"/>
    <w:rsid w:val="007A4766"/>
    <w:rsid w:val="007A482B"/>
    <w:rsid w:val="007A493F"/>
    <w:rsid w:val="007A4944"/>
    <w:rsid w:val="007A4956"/>
    <w:rsid w:val="007A49A8"/>
    <w:rsid w:val="007A49C2"/>
    <w:rsid w:val="007A49FF"/>
    <w:rsid w:val="007A4D24"/>
    <w:rsid w:val="007A5094"/>
    <w:rsid w:val="007A51CC"/>
    <w:rsid w:val="007A5249"/>
    <w:rsid w:val="007A5310"/>
    <w:rsid w:val="007A5473"/>
    <w:rsid w:val="007A5655"/>
    <w:rsid w:val="007A57F9"/>
    <w:rsid w:val="007A582C"/>
    <w:rsid w:val="007A58A7"/>
    <w:rsid w:val="007A5A09"/>
    <w:rsid w:val="007A5C51"/>
    <w:rsid w:val="007A5D57"/>
    <w:rsid w:val="007A5F87"/>
    <w:rsid w:val="007A60A3"/>
    <w:rsid w:val="007A6549"/>
    <w:rsid w:val="007A65D7"/>
    <w:rsid w:val="007A6715"/>
    <w:rsid w:val="007A6FB4"/>
    <w:rsid w:val="007A6FD0"/>
    <w:rsid w:val="007A6FF4"/>
    <w:rsid w:val="007A708D"/>
    <w:rsid w:val="007A70E6"/>
    <w:rsid w:val="007A7293"/>
    <w:rsid w:val="007A73DE"/>
    <w:rsid w:val="007A73F3"/>
    <w:rsid w:val="007A755C"/>
    <w:rsid w:val="007A78EA"/>
    <w:rsid w:val="007B02A6"/>
    <w:rsid w:val="007B068F"/>
    <w:rsid w:val="007B0977"/>
    <w:rsid w:val="007B0AEF"/>
    <w:rsid w:val="007B0DD6"/>
    <w:rsid w:val="007B0E41"/>
    <w:rsid w:val="007B13C7"/>
    <w:rsid w:val="007B148E"/>
    <w:rsid w:val="007B163A"/>
    <w:rsid w:val="007B17FE"/>
    <w:rsid w:val="007B1822"/>
    <w:rsid w:val="007B19B6"/>
    <w:rsid w:val="007B1A2B"/>
    <w:rsid w:val="007B1E69"/>
    <w:rsid w:val="007B2165"/>
    <w:rsid w:val="007B216C"/>
    <w:rsid w:val="007B2236"/>
    <w:rsid w:val="007B249E"/>
    <w:rsid w:val="007B26C8"/>
    <w:rsid w:val="007B2778"/>
    <w:rsid w:val="007B286B"/>
    <w:rsid w:val="007B2FD2"/>
    <w:rsid w:val="007B319C"/>
    <w:rsid w:val="007B327A"/>
    <w:rsid w:val="007B3477"/>
    <w:rsid w:val="007B3517"/>
    <w:rsid w:val="007B362F"/>
    <w:rsid w:val="007B3AEF"/>
    <w:rsid w:val="007B4234"/>
    <w:rsid w:val="007B4426"/>
    <w:rsid w:val="007B4483"/>
    <w:rsid w:val="007B478E"/>
    <w:rsid w:val="007B4856"/>
    <w:rsid w:val="007B4C0D"/>
    <w:rsid w:val="007B4CC0"/>
    <w:rsid w:val="007B4D0C"/>
    <w:rsid w:val="007B4EE4"/>
    <w:rsid w:val="007B5195"/>
    <w:rsid w:val="007B5384"/>
    <w:rsid w:val="007B56B0"/>
    <w:rsid w:val="007B589B"/>
    <w:rsid w:val="007B598E"/>
    <w:rsid w:val="007B5A34"/>
    <w:rsid w:val="007B5C2C"/>
    <w:rsid w:val="007B6057"/>
    <w:rsid w:val="007B633E"/>
    <w:rsid w:val="007B64EF"/>
    <w:rsid w:val="007B668D"/>
    <w:rsid w:val="007B6B3B"/>
    <w:rsid w:val="007B6DA8"/>
    <w:rsid w:val="007B6DAF"/>
    <w:rsid w:val="007B6F65"/>
    <w:rsid w:val="007B6F7A"/>
    <w:rsid w:val="007B712F"/>
    <w:rsid w:val="007B739A"/>
    <w:rsid w:val="007B7486"/>
    <w:rsid w:val="007B7641"/>
    <w:rsid w:val="007B769A"/>
    <w:rsid w:val="007B78AA"/>
    <w:rsid w:val="007B78D0"/>
    <w:rsid w:val="007B7A60"/>
    <w:rsid w:val="007B7BA8"/>
    <w:rsid w:val="007B7BC4"/>
    <w:rsid w:val="007C005D"/>
    <w:rsid w:val="007C007D"/>
    <w:rsid w:val="007C00B3"/>
    <w:rsid w:val="007C05CC"/>
    <w:rsid w:val="007C0B29"/>
    <w:rsid w:val="007C0C66"/>
    <w:rsid w:val="007C0E81"/>
    <w:rsid w:val="007C0EDB"/>
    <w:rsid w:val="007C0F2F"/>
    <w:rsid w:val="007C1196"/>
    <w:rsid w:val="007C126B"/>
    <w:rsid w:val="007C1715"/>
    <w:rsid w:val="007C1752"/>
    <w:rsid w:val="007C1848"/>
    <w:rsid w:val="007C1C6A"/>
    <w:rsid w:val="007C1F3E"/>
    <w:rsid w:val="007C1F5E"/>
    <w:rsid w:val="007C22A3"/>
    <w:rsid w:val="007C2346"/>
    <w:rsid w:val="007C2512"/>
    <w:rsid w:val="007C2B94"/>
    <w:rsid w:val="007C2C85"/>
    <w:rsid w:val="007C2DF8"/>
    <w:rsid w:val="007C2F58"/>
    <w:rsid w:val="007C3029"/>
    <w:rsid w:val="007C32AB"/>
    <w:rsid w:val="007C33EF"/>
    <w:rsid w:val="007C34A9"/>
    <w:rsid w:val="007C4225"/>
    <w:rsid w:val="007C4264"/>
    <w:rsid w:val="007C4362"/>
    <w:rsid w:val="007C44B4"/>
    <w:rsid w:val="007C4505"/>
    <w:rsid w:val="007C45A4"/>
    <w:rsid w:val="007C47DD"/>
    <w:rsid w:val="007C4991"/>
    <w:rsid w:val="007C4E09"/>
    <w:rsid w:val="007C51CF"/>
    <w:rsid w:val="007C55FB"/>
    <w:rsid w:val="007C5691"/>
    <w:rsid w:val="007C58C7"/>
    <w:rsid w:val="007C58E1"/>
    <w:rsid w:val="007C599C"/>
    <w:rsid w:val="007C5AF9"/>
    <w:rsid w:val="007C5E8D"/>
    <w:rsid w:val="007C5EF2"/>
    <w:rsid w:val="007C6187"/>
    <w:rsid w:val="007C654E"/>
    <w:rsid w:val="007C6690"/>
    <w:rsid w:val="007C6A6C"/>
    <w:rsid w:val="007C6B88"/>
    <w:rsid w:val="007C6EF7"/>
    <w:rsid w:val="007C7388"/>
    <w:rsid w:val="007C77BB"/>
    <w:rsid w:val="007C7897"/>
    <w:rsid w:val="007C7BD5"/>
    <w:rsid w:val="007C7D19"/>
    <w:rsid w:val="007D006B"/>
    <w:rsid w:val="007D026E"/>
    <w:rsid w:val="007D0390"/>
    <w:rsid w:val="007D0790"/>
    <w:rsid w:val="007D0849"/>
    <w:rsid w:val="007D0AD4"/>
    <w:rsid w:val="007D0ED7"/>
    <w:rsid w:val="007D105A"/>
    <w:rsid w:val="007D130B"/>
    <w:rsid w:val="007D1923"/>
    <w:rsid w:val="007D20ED"/>
    <w:rsid w:val="007D212F"/>
    <w:rsid w:val="007D2563"/>
    <w:rsid w:val="007D25BA"/>
    <w:rsid w:val="007D267F"/>
    <w:rsid w:val="007D26B9"/>
    <w:rsid w:val="007D2960"/>
    <w:rsid w:val="007D2989"/>
    <w:rsid w:val="007D29E7"/>
    <w:rsid w:val="007D2CFF"/>
    <w:rsid w:val="007D3512"/>
    <w:rsid w:val="007D363A"/>
    <w:rsid w:val="007D37A1"/>
    <w:rsid w:val="007D3820"/>
    <w:rsid w:val="007D3DCB"/>
    <w:rsid w:val="007D3DD8"/>
    <w:rsid w:val="007D48D6"/>
    <w:rsid w:val="007D497C"/>
    <w:rsid w:val="007D4C1F"/>
    <w:rsid w:val="007D4C4D"/>
    <w:rsid w:val="007D5181"/>
    <w:rsid w:val="007D51B9"/>
    <w:rsid w:val="007D5235"/>
    <w:rsid w:val="007D5753"/>
    <w:rsid w:val="007D5870"/>
    <w:rsid w:val="007D5A4D"/>
    <w:rsid w:val="007D5FA1"/>
    <w:rsid w:val="007D6060"/>
    <w:rsid w:val="007D60D0"/>
    <w:rsid w:val="007D65C1"/>
    <w:rsid w:val="007D6944"/>
    <w:rsid w:val="007D6B4B"/>
    <w:rsid w:val="007D6E63"/>
    <w:rsid w:val="007D745A"/>
    <w:rsid w:val="007D774D"/>
    <w:rsid w:val="007D7906"/>
    <w:rsid w:val="007D7982"/>
    <w:rsid w:val="007D7AB4"/>
    <w:rsid w:val="007D7DAC"/>
    <w:rsid w:val="007E001F"/>
    <w:rsid w:val="007E012F"/>
    <w:rsid w:val="007E0226"/>
    <w:rsid w:val="007E0474"/>
    <w:rsid w:val="007E0595"/>
    <w:rsid w:val="007E05F6"/>
    <w:rsid w:val="007E0681"/>
    <w:rsid w:val="007E0E31"/>
    <w:rsid w:val="007E0F37"/>
    <w:rsid w:val="007E147F"/>
    <w:rsid w:val="007E188C"/>
    <w:rsid w:val="007E18DD"/>
    <w:rsid w:val="007E199C"/>
    <w:rsid w:val="007E199E"/>
    <w:rsid w:val="007E19F8"/>
    <w:rsid w:val="007E1B72"/>
    <w:rsid w:val="007E1EB7"/>
    <w:rsid w:val="007E2191"/>
    <w:rsid w:val="007E2529"/>
    <w:rsid w:val="007E25CF"/>
    <w:rsid w:val="007E2681"/>
    <w:rsid w:val="007E293C"/>
    <w:rsid w:val="007E2981"/>
    <w:rsid w:val="007E2C14"/>
    <w:rsid w:val="007E2DA0"/>
    <w:rsid w:val="007E3016"/>
    <w:rsid w:val="007E34CF"/>
    <w:rsid w:val="007E371D"/>
    <w:rsid w:val="007E3B96"/>
    <w:rsid w:val="007E3C47"/>
    <w:rsid w:val="007E3CA1"/>
    <w:rsid w:val="007E3DF0"/>
    <w:rsid w:val="007E3DF2"/>
    <w:rsid w:val="007E3F3C"/>
    <w:rsid w:val="007E40DE"/>
    <w:rsid w:val="007E45FF"/>
    <w:rsid w:val="007E4CE2"/>
    <w:rsid w:val="007E4F75"/>
    <w:rsid w:val="007E50F9"/>
    <w:rsid w:val="007E531E"/>
    <w:rsid w:val="007E537D"/>
    <w:rsid w:val="007E544C"/>
    <w:rsid w:val="007E57EE"/>
    <w:rsid w:val="007E59CC"/>
    <w:rsid w:val="007E5AF1"/>
    <w:rsid w:val="007E5B8C"/>
    <w:rsid w:val="007E5CC7"/>
    <w:rsid w:val="007E5F2E"/>
    <w:rsid w:val="007E5FB9"/>
    <w:rsid w:val="007E624A"/>
    <w:rsid w:val="007E6752"/>
    <w:rsid w:val="007E6AA2"/>
    <w:rsid w:val="007E6EE3"/>
    <w:rsid w:val="007E6F08"/>
    <w:rsid w:val="007E736F"/>
    <w:rsid w:val="007E73EC"/>
    <w:rsid w:val="007E75AA"/>
    <w:rsid w:val="007E7AFB"/>
    <w:rsid w:val="007E7F80"/>
    <w:rsid w:val="007F051B"/>
    <w:rsid w:val="007F08A7"/>
    <w:rsid w:val="007F0911"/>
    <w:rsid w:val="007F0E5C"/>
    <w:rsid w:val="007F0F75"/>
    <w:rsid w:val="007F108C"/>
    <w:rsid w:val="007F12AC"/>
    <w:rsid w:val="007F1572"/>
    <w:rsid w:val="007F1972"/>
    <w:rsid w:val="007F1CF3"/>
    <w:rsid w:val="007F1ED8"/>
    <w:rsid w:val="007F22CD"/>
    <w:rsid w:val="007F232C"/>
    <w:rsid w:val="007F25F3"/>
    <w:rsid w:val="007F2603"/>
    <w:rsid w:val="007F27A6"/>
    <w:rsid w:val="007F2A67"/>
    <w:rsid w:val="007F2A92"/>
    <w:rsid w:val="007F2DA8"/>
    <w:rsid w:val="007F2DC4"/>
    <w:rsid w:val="007F3098"/>
    <w:rsid w:val="007F3959"/>
    <w:rsid w:val="007F3E16"/>
    <w:rsid w:val="007F3E94"/>
    <w:rsid w:val="007F3F17"/>
    <w:rsid w:val="007F3FE0"/>
    <w:rsid w:val="007F42FE"/>
    <w:rsid w:val="007F44C0"/>
    <w:rsid w:val="007F481E"/>
    <w:rsid w:val="007F4B3A"/>
    <w:rsid w:val="007F4BD1"/>
    <w:rsid w:val="007F50F1"/>
    <w:rsid w:val="007F541B"/>
    <w:rsid w:val="007F568B"/>
    <w:rsid w:val="007F5696"/>
    <w:rsid w:val="007F572A"/>
    <w:rsid w:val="007F5A66"/>
    <w:rsid w:val="007F5B44"/>
    <w:rsid w:val="007F5C17"/>
    <w:rsid w:val="007F5EAE"/>
    <w:rsid w:val="007F5F0F"/>
    <w:rsid w:val="007F6230"/>
    <w:rsid w:val="007F62C1"/>
    <w:rsid w:val="007F634B"/>
    <w:rsid w:val="007F6875"/>
    <w:rsid w:val="007F6E4C"/>
    <w:rsid w:val="007F765C"/>
    <w:rsid w:val="007F7744"/>
    <w:rsid w:val="007F79C0"/>
    <w:rsid w:val="007F79C9"/>
    <w:rsid w:val="007F7A65"/>
    <w:rsid w:val="007F7E1D"/>
    <w:rsid w:val="008000EB"/>
    <w:rsid w:val="008002A6"/>
    <w:rsid w:val="008004AA"/>
    <w:rsid w:val="00800673"/>
    <w:rsid w:val="008007D9"/>
    <w:rsid w:val="00800AC1"/>
    <w:rsid w:val="00800FBB"/>
    <w:rsid w:val="00801226"/>
    <w:rsid w:val="0080138D"/>
    <w:rsid w:val="00801668"/>
    <w:rsid w:val="00801E12"/>
    <w:rsid w:val="008022EA"/>
    <w:rsid w:val="00802369"/>
    <w:rsid w:val="0080252C"/>
    <w:rsid w:val="0080255A"/>
    <w:rsid w:val="0080257F"/>
    <w:rsid w:val="00802F42"/>
    <w:rsid w:val="008032F9"/>
    <w:rsid w:val="00803407"/>
    <w:rsid w:val="008034B3"/>
    <w:rsid w:val="008037B8"/>
    <w:rsid w:val="00803870"/>
    <w:rsid w:val="008040EA"/>
    <w:rsid w:val="00804127"/>
    <w:rsid w:val="008041F4"/>
    <w:rsid w:val="0080426C"/>
    <w:rsid w:val="0080439D"/>
    <w:rsid w:val="0080444D"/>
    <w:rsid w:val="008047CA"/>
    <w:rsid w:val="00804809"/>
    <w:rsid w:val="008049C4"/>
    <w:rsid w:val="00804CCA"/>
    <w:rsid w:val="00804D46"/>
    <w:rsid w:val="00804D48"/>
    <w:rsid w:val="00804E2C"/>
    <w:rsid w:val="00804F35"/>
    <w:rsid w:val="00805020"/>
    <w:rsid w:val="00805172"/>
    <w:rsid w:val="008052E0"/>
    <w:rsid w:val="0080534B"/>
    <w:rsid w:val="00805406"/>
    <w:rsid w:val="00805449"/>
    <w:rsid w:val="008054E0"/>
    <w:rsid w:val="0080554D"/>
    <w:rsid w:val="008058DA"/>
    <w:rsid w:val="0080590F"/>
    <w:rsid w:val="00805A02"/>
    <w:rsid w:val="008063C0"/>
    <w:rsid w:val="00806685"/>
    <w:rsid w:val="00806ECC"/>
    <w:rsid w:val="00806EF5"/>
    <w:rsid w:val="00806F2F"/>
    <w:rsid w:val="008072B9"/>
    <w:rsid w:val="00807675"/>
    <w:rsid w:val="00807703"/>
    <w:rsid w:val="00807879"/>
    <w:rsid w:val="008078A0"/>
    <w:rsid w:val="00807C35"/>
    <w:rsid w:val="008100B9"/>
    <w:rsid w:val="008103A0"/>
    <w:rsid w:val="00810916"/>
    <w:rsid w:val="00810B0D"/>
    <w:rsid w:val="00810FCF"/>
    <w:rsid w:val="00810FE8"/>
    <w:rsid w:val="0081103B"/>
    <w:rsid w:val="00811062"/>
    <w:rsid w:val="00811072"/>
    <w:rsid w:val="00811160"/>
    <w:rsid w:val="008116F9"/>
    <w:rsid w:val="0081177F"/>
    <w:rsid w:val="0081186A"/>
    <w:rsid w:val="008119C3"/>
    <w:rsid w:val="00811C65"/>
    <w:rsid w:val="00811DE6"/>
    <w:rsid w:val="00811EFE"/>
    <w:rsid w:val="00811F59"/>
    <w:rsid w:val="0081205F"/>
    <w:rsid w:val="0081210B"/>
    <w:rsid w:val="008121F9"/>
    <w:rsid w:val="00812359"/>
    <w:rsid w:val="008123BA"/>
    <w:rsid w:val="00812A17"/>
    <w:rsid w:val="0081325E"/>
    <w:rsid w:val="00813646"/>
    <w:rsid w:val="008137A8"/>
    <w:rsid w:val="008137CE"/>
    <w:rsid w:val="0081382E"/>
    <w:rsid w:val="00813832"/>
    <w:rsid w:val="0081391A"/>
    <w:rsid w:val="0081391F"/>
    <w:rsid w:val="00813AD1"/>
    <w:rsid w:val="00813B4B"/>
    <w:rsid w:val="00813C79"/>
    <w:rsid w:val="00813DC2"/>
    <w:rsid w:val="00813E3A"/>
    <w:rsid w:val="00814065"/>
    <w:rsid w:val="00814196"/>
    <w:rsid w:val="008141FF"/>
    <w:rsid w:val="00814D52"/>
    <w:rsid w:val="008157EE"/>
    <w:rsid w:val="00815837"/>
    <w:rsid w:val="00815902"/>
    <w:rsid w:val="00815AAC"/>
    <w:rsid w:val="00815E98"/>
    <w:rsid w:val="00816226"/>
    <w:rsid w:val="0081643B"/>
    <w:rsid w:val="00816575"/>
    <w:rsid w:val="00816B12"/>
    <w:rsid w:val="00816B4B"/>
    <w:rsid w:val="00816ECC"/>
    <w:rsid w:val="00817023"/>
    <w:rsid w:val="00817055"/>
    <w:rsid w:val="0081727D"/>
    <w:rsid w:val="00817405"/>
    <w:rsid w:val="008174B9"/>
    <w:rsid w:val="00817604"/>
    <w:rsid w:val="00817AA5"/>
    <w:rsid w:val="00817C76"/>
    <w:rsid w:val="00817D42"/>
    <w:rsid w:val="00817D63"/>
    <w:rsid w:val="00817D88"/>
    <w:rsid w:val="00817E15"/>
    <w:rsid w:val="00817E76"/>
    <w:rsid w:val="00817F0F"/>
    <w:rsid w:val="00820037"/>
    <w:rsid w:val="0082022F"/>
    <w:rsid w:val="00820354"/>
    <w:rsid w:val="00820446"/>
    <w:rsid w:val="0082048F"/>
    <w:rsid w:val="008204B1"/>
    <w:rsid w:val="008205B0"/>
    <w:rsid w:val="00820712"/>
    <w:rsid w:val="008208F7"/>
    <w:rsid w:val="00820E33"/>
    <w:rsid w:val="00820EE0"/>
    <w:rsid w:val="008210EA"/>
    <w:rsid w:val="0082120A"/>
    <w:rsid w:val="008213C1"/>
    <w:rsid w:val="0082149C"/>
    <w:rsid w:val="008218F2"/>
    <w:rsid w:val="00821F65"/>
    <w:rsid w:val="008223B3"/>
    <w:rsid w:val="00822453"/>
    <w:rsid w:val="008225F4"/>
    <w:rsid w:val="00822BDE"/>
    <w:rsid w:val="00822CA1"/>
    <w:rsid w:val="00822F8B"/>
    <w:rsid w:val="008231CA"/>
    <w:rsid w:val="008232BA"/>
    <w:rsid w:val="008233A3"/>
    <w:rsid w:val="00823663"/>
    <w:rsid w:val="00823737"/>
    <w:rsid w:val="0082374C"/>
    <w:rsid w:val="008237E5"/>
    <w:rsid w:val="00823912"/>
    <w:rsid w:val="00823CEC"/>
    <w:rsid w:val="0082443B"/>
    <w:rsid w:val="008246C3"/>
    <w:rsid w:val="0082488C"/>
    <w:rsid w:val="00824A27"/>
    <w:rsid w:val="00824E2B"/>
    <w:rsid w:val="00824F70"/>
    <w:rsid w:val="008251A2"/>
    <w:rsid w:val="00825E39"/>
    <w:rsid w:val="00826185"/>
    <w:rsid w:val="00826291"/>
    <w:rsid w:val="008262BA"/>
    <w:rsid w:val="0082638B"/>
    <w:rsid w:val="0082662B"/>
    <w:rsid w:val="0082691A"/>
    <w:rsid w:val="00826CFB"/>
    <w:rsid w:val="00826FCE"/>
    <w:rsid w:val="008273EA"/>
    <w:rsid w:val="008274BE"/>
    <w:rsid w:val="00827973"/>
    <w:rsid w:val="008279CE"/>
    <w:rsid w:val="00827C89"/>
    <w:rsid w:val="00827D0A"/>
    <w:rsid w:val="00827E52"/>
    <w:rsid w:val="008304FC"/>
    <w:rsid w:val="0083089E"/>
    <w:rsid w:val="008309A5"/>
    <w:rsid w:val="00830BEF"/>
    <w:rsid w:val="00830CDB"/>
    <w:rsid w:val="00831184"/>
    <w:rsid w:val="00831194"/>
    <w:rsid w:val="008311BF"/>
    <w:rsid w:val="008313B7"/>
    <w:rsid w:val="00831488"/>
    <w:rsid w:val="008314D1"/>
    <w:rsid w:val="008315CE"/>
    <w:rsid w:val="008318A6"/>
    <w:rsid w:val="00831B19"/>
    <w:rsid w:val="00831B26"/>
    <w:rsid w:val="00831E1C"/>
    <w:rsid w:val="00831E4D"/>
    <w:rsid w:val="00831FE1"/>
    <w:rsid w:val="0083206F"/>
    <w:rsid w:val="00832909"/>
    <w:rsid w:val="00832F62"/>
    <w:rsid w:val="00833310"/>
    <w:rsid w:val="0083343F"/>
    <w:rsid w:val="008335A3"/>
    <w:rsid w:val="00833710"/>
    <w:rsid w:val="0083385C"/>
    <w:rsid w:val="00833A0D"/>
    <w:rsid w:val="00833AD6"/>
    <w:rsid w:val="00833B42"/>
    <w:rsid w:val="00833B7D"/>
    <w:rsid w:val="00833B96"/>
    <w:rsid w:val="0083407C"/>
    <w:rsid w:val="008342D0"/>
    <w:rsid w:val="008343C6"/>
    <w:rsid w:val="00834510"/>
    <w:rsid w:val="00834FEC"/>
    <w:rsid w:val="0083517A"/>
    <w:rsid w:val="008351C5"/>
    <w:rsid w:val="00835929"/>
    <w:rsid w:val="00835E8A"/>
    <w:rsid w:val="00835FA7"/>
    <w:rsid w:val="008360D3"/>
    <w:rsid w:val="00836130"/>
    <w:rsid w:val="00836166"/>
    <w:rsid w:val="00836682"/>
    <w:rsid w:val="00836828"/>
    <w:rsid w:val="0083689F"/>
    <w:rsid w:val="00836D0F"/>
    <w:rsid w:val="00837163"/>
    <w:rsid w:val="00837434"/>
    <w:rsid w:val="008374D3"/>
    <w:rsid w:val="00837511"/>
    <w:rsid w:val="008376BC"/>
    <w:rsid w:val="00837731"/>
    <w:rsid w:val="008377DD"/>
    <w:rsid w:val="00837965"/>
    <w:rsid w:val="008379A7"/>
    <w:rsid w:val="00837D3F"/>
    <w:rsid w:val="008402BC"/>
    <w:rsid w:val="008405AD"/>
    <w:rsid w:val="00840672"/>
    <w:rsid w:val="0084075A"/>
    <w:rsid w:val="00840D61"/>
    <w:rsid w:val="00840E7E"/>
    <w:rsid w:val="0084121A"/>
    <w:rsid w:val="0084126F"/>
    <w:rsid w:val="00841503"/>
    <w:rsid w:val="00841585"/>
    <w:rsid w:val="008416CC"/>
    <w:rsid w:val="0084180B"/>
    <w:rsid w:val="008418DF"/>
    <w:rsid w:val="008419B6"/>
    <w:rsid w:val="008423AB"/>
    <w:rsid w:val="0084254A"/>
    <w:rsid w:val="00842680"/>
    <w:rsid w:val="008428D1"/>
    <w:rsid w:val="00842BC2"/>
    <w:rsid w:val="00842C44"/>
    <w:rsid w:val="00842E4F"/>
    <w:rsid w:val="00842FCD"/>
    <w:rsid w:val="00843419"/>
    <w:rsid w:val="008437C8"/>
    <w:rsid w:val="008439C5"/>
    <w:rsid w:val="008439D5"/>
    <w:rsid w:val="00843A32"/>
    <w:rsid w:val="00843CA8"/>
    <w:rsid w:val="00843D1E"/>
    <w:rsid w:val="00843E33"/>
    <w:rsid w:val="00843EAF"/>
    <w:rsid w:val="0084404F"/>
    <w:rsid w:val="008440E4"/>
    <w:rsid w:val="0084437F"/>
    <w:rsid w:val="00844418"/>
    <w:rsid w:val="0084469A"/>
    <w:rsid w:val="008446D8"/>
    <w:rsid w:val="00844926"/>
    <w:rsid w:val="00844BF8"/>
    <w:rsid w:val="00844DE8"/>
    <w:rsid w:val="00844EA3"/>
    <w:rsid w:val="00845554"/>
    <w:rsid w:val="008457D2"/>
    <w:rsid w:val="00845882"/>
    <w:rsid w:val="008459AF"/>
    <w:rsid w:val="00845ADC"/>
    <w:rsid w:val="00845C01"/>
    <w:rsid w:val="00845FA0"/>
    <w:rsid w:val="0084620B"/>
    <w:rsid w:val="00846296"/>
    <w:rsid w:val="0084634E"/>
    <w:rsid w:val="008464B2"/>
    <w:rsid w:val="008469C0"/>
    <w:rsid w:val="00846A4B"/>
    <w:rsid w:val="00846AE6"/>
    <w:rsid w:val="00846BD0"/>
    <w:rsid w:val="00846E3C"/>
    <w:rsid w:val="00846E68"/>
    <w:rsid w:val="00846EA1"/>
    <w:rsid w:val="00846EF6"/>
    <w:rsid w:val="00846FCB"/>
    <w:rsid w:val="008471A7"/>
    <w:rsid w:val="008472DA"/>
    <w:rsid w:val="00847BA9"/>
    <w:rsid w:val="00847CE9"/>
    <w:rsid w:val="00847F99"/>
    <w:rsid w:val="008501B6"/>
    <w:rsid w:val="008505A0"/>
    <w:rsid w:val="0085064B"/>
    <w:rsid w:val="0085088B"/>
    <w:rsid w:val="00850B2F"/>
    <w:rsid w:val="00850CF7"/>
    <w:rsid w:val="00850EB4"/>
    <w:rsid w:val="00850FA2"/>
    <w:rsid w:val="00850FE1"/>
    <w:rsid w:val="008510C2"/>
    <w:rsid w:val="008511A6"/>
    <w:rsid w:val="008512EC"/>
    <w:rsid w:val="00851348"/>
    <w:rsid w:val="00851411"/>
    <w:rsid w:val="00851A71"/>
    <w:rsid w:val="00851B0B"/>
    <w:rsid w:val="00851C37"/>
    <w:rsid w:val="00851D31"/>
    <w:rsid w:val="00851DA3"/>
    <w:rsid w:val="00851DF8"/>
    <w:rsid w:val="00851EEE"/>
    <w:rsid w:val="00852010"/>
    <w:rsid w:val="00852271"/>
    <w:rsid w:val="00852284"/>
    <w:rsid w:val="008522F5"/>
    <w:rsid w:val="0085244D"/>
    <w:rsid w:val="00852845"/>
    <w:rsid w:val="0085298A"/>
    <w:rsid w:val="00852DA7"/>
    <w:rsid w:val="00852E3E"/>
    <w:rsid w:val="00852F98"/>
    <w:rsid w:val="008535CA"/>
    <w:rsid w:val="008538B8"/>
    <w:rsid w:val="00853AE7"/>
    <w:rsid w:val="00853B49"/>
    <w:rsid w:val="00853D70"/>
    <w:rsid w:val="00853F44"/>
    <w:rsid w:val="0085406F"/>
    <w:rsid w:val="00854558"/>
    <w:rsid w:val="008545AC"/>
    <w:rsid w:val="00854717"/>
    <w:rsid w:val="00854764"/>
    <w:rsid w:val="0085480D"/>
    <w:rsid w:val="008549A0"/>
    <w:rsid w:val="00854CA1"/>
    <w:rsid w:val="00854E6D"/>
    <w:rsid w:val="00855138"/>
    <w:rsid w:val="0085514F"/>
    <w:rsid w:val="00855E5D"/>
    <w:rsid w:val="0085610E"/>
    <w:rsid w:val="008564D3"/>
    <w:rsid w:val="008566DA"/>
    <w:rsid w:val="008567BC"/>
    <w:rsid w:val="00856ABA"/>
    <w:rsid w:val="00856AFB"/>
    <w:rsid w:val="00856B90"/>
    <w:rsid w:val="00856E3F"/>
    <w:rsid w:val="008571F5"/>
    <w:rsid w:val="00857330"/>
    <w:rsid w:val="00857434"/>
    <w:rsid w:val="008575D0"/>
    <w:rsid w:val="0085774F"/>
    <w:rsid w:val="00857827"/>
    <w:rsid w:val="00857A48"/>
    <w:rsid w:val="00857D2A"/>
    <w:rsid w:val="00857D3B"/>
    <w:rsid w:val="00857D89"/>
    <w:rsid w:val="00857DC5"/>
    <w:rsid w:val="00857EA8"/>
    <w:rsid w:val="00860101"/>
    <w:rsid w:val="008607E2"/>
    <w:rsid w:val="00860AF1"/>
    <w:rsid w:val="0086147E"/>
    <w:rsid w:val="0086160A"/>
    <w:rsid w:val="008616E4"/>
    <w:rsid w:val="00861862"/>
    <w:rsid w:val="00861ECA"/>
    <w:rsid w:val="00862137"/>
    <w:rsid w:val="008622CE"/>
    <w:rsid w:val="008627B6"/>
    <w:rsid w:val="00862AC1"/>
    <w:rsid w:val="00862C0A"/>
    <w:rsid w:val="008632E6"/>
    <w:rsid w:val="00863323"/>
    <w:rsid w:val="008633CB"/>
    <w:rsid w:val="008639AF"/>
    <w:rsid w:val="00863A27"/>
    <w:rsid w:val="00863DD1"/>
    <w:rsid w:val="00863E50"/>
    <w:rsid w:val="0086401D"/>
    <w:rsid w:val="00864022"/>
    <w:rsid w:val="00864068"/>
    <w:rsid w:val="008640A2"/>
    <w:rsid w:val="00864223"/>
    <w:rsid w:val="0086443D"/>
    <w:rsid w:val="00864990"/>
    <w:rsid w:val="00864B5B"/>
    <w:rsid w:val="00864DF0"/>
    <w:rsid w:val="00864EBB"/>
    <w:rsid w:val="008654DC"/>
    <w:rsid w:val="00865515"/>
    <w:rsid w:val="0086596E"/>
    <w:rsid w:val="00865997"/>
    <w:rsid w:val="00865A62"/>
    <w:rsid w:val="00865F9E"/>
    <w:rsid w:val="008662B0"/>
    <w:rsid w:val="00866AFC"/>
    <w:rsid w:val="00866BC6"/>
    <w:rsid w:val="00866BC9"/>
    <w:rsid w:val="00866E8F"/>
    <w:rsid w:val="00866F1B"/>
    <w:rsid w:val="0086703F"/>
    <w:rsid w:val="00867753"/>
    <w:rsid w:val="008677C2"/>
    <w:rsid w:val="00867855"/>
    <w:rsid w:val="00867CCF"/>
    <w:rsid w:val="00867ED7"/>
    <w:rsid w:val="00870019"/>
    <w:rsid w:val="0087006D"/>
    <w:rsid w:val="00870560"/>
    <w:rsid w:val="00870595"/>
    <w:rsid w:val="00870A9C"/>
    <w:rsid w:val="008710EA"/>
    <w:rsid w:val="008711D8"/>
    <w:rsid w:val="008713A3"/>
    <w:rsid w:val="00871560"/>
    <w:rsid w:val="008718D0"/>
    <w:rsid w:val="00871A51"/>
    <w:rsid w:val="00871ABF"/>
    <w:rsid w:val="00871D08"/>
    <w:rsid w:val="00871DFC"/>
    <w:rsid w:val="00872147"/>
    <w:rsid w:val="008724DD"/>
    <w:rsid w:val="0087258F"/>
    <w:rsid w:val="0087263F"/>
    <w:rsid w:val="008726F3"/>
    <w:rsid w:val="008727F8"/>
    <w:rsid w:val="008729B1"/>
    <w:rsid w:val="00872A5E"/>
    <w:rsid w:val="00872AB4"/>
    <w:rsid w:val="00872CBB"/>
    <w:rsid w:val="00872F98"/>
    <w:rsid w:val="00872FB9"/>
    <w:rsid w:val="0087313C"/>
    <w:rsid w:val="00873210"/>
    <w:rsid w:val="008732D7"/>
    <w:rsid w:val="00873314"/>
    <w:rsid w:val="008735E6"/>
    <w:rsid w:val="008738FE"/>
    <w:rsid w:val="00873CA1"/>
    <w:rsid w:val="00873D82"/>
    <w:rsid w:val="00873FA3"/>
    <w:rsid w:val="008740EC"/>
    <w:rsid w:val="00874172"/>
    <w:rsid w:val="00874244"/>
    <w:rsid w:val="00874413"/>
    <w:rsid w:val="00874CF2"/>
    <w:rsid w:val="00874D39"/>
    <w:rsid w:val="00874F08"/>
    <w:rsid w:val="00874FEF"/>
    <w:rsid w:val="0087509F"/>
    <w:rsid w:val="0087554E"/>
    <w:rsid w:val="00875662"/>
    <w:rsid w:val="008758A2"/>
    <w:rsid w:val="00875D8A"/>
    <w:rsid w:val="00875E19"/>
    <w:rsid w:val="00876060"/>
    <w:rsid w:val="00876270"/>
    <w:rsid w:val="00876EAD"/>
    <w:rsid w:val="00876F16"/>
    <w:rsid w:val="0087749B"/>
    <w:rsid w:val="0087758B"/>
    <w:rsid w:val="008779DF"/>
    <w:rsid w:val="00877A50"/>
    <w:rsid w:val="00877B04"/>
    <w:rsid w:val="00877C4A"/>
    <w:rsid w:val="00877D4B"/>
    <w:rsid w:val="00880717"/>
    <w:rsid w:val="0088083A"/>
    <w:rsid w:val="0088087B"/>
    <w:rsid w:val="00880BE8"/>
    <w:rsid w:val="0088111F"/>
    <w:rsid w:val="0088129C"/>
    <w:rsid w:val="00881440"/>
    <w:rsid w:val="008814E1"/>
    <w:rsid w:val="00881748"/>
    <w:rsid w:val="008817F8"/>
    <w:rsid w:val="00881994"/>
    <w:rsid w:val="00882332"/>
    <w:rsid w:val="00882A23"/>
    <w:rsid w:val="00882A3A"/>
    <w:rsid w:val="00882C59"/>
    <w:rsid w:val="00882E43"/>
    <w:rsid w:val="00882ECF"/>
    <w:rsid w:val="008831A1"/>
    <w:rsid w:val="00883672"/>
    <w:rsid w:val="00883B09"/>
    <w:rsid w:val="00883C9D"/>
    <w:rsid w:val="00883E9E"/>
    <w:rsid w:val="00884036"/>
    <w:rsid w:val="00884230"/>
    <w:rsid w:val="008847A3"/>
    <w:rsid w:val="008847B3"/>
    <w:rsid w:val="0088498C"/>
    <w:rsid w:val="00884C69"/>
    <w:rsid w:val="00884E12"/>
    <w:rsid w:val="00884F73"/>
    <w:rsid w:val="00884FB2"/>
    <w:rsid w:val="00885583"/>
    <w:rsid w:val="0088586F"/>
    <w:rsid w:val="00885A1A"/>
    <w:rsid w:val="00885EFD"/>
    <w:rsid w:val="0088615B"/>
    <w:rsid w:val="00886400"/>
    <w:rsid w:val="008865DD"/>
    <w:rsid w:val="00886971"/>
    <w:rsid w:val="00886DA7"/>
    <w:rsid w:val="00886E21"/>
    <w:rsid w:val="008870A9"/>
    <w:rsid w:val="00887161"/>
    <w:rsid w:val="0088724E"/>
    <w:rsid w:val="008872B3"/>
    <w:rsid w:val="00887330"/>
    <w:rsid w:val="008877B0"/>
    <w:rsid w:val="008877FD"/>
    <w:rsid w:val="00887829"/>
    <w:rsid w:val="0088795F"/>
    <w:rsid w:val="00887B39"/>
    <w:rsid w:val="00887B89"/>
    <w:rsid w:val="00887C8D"/>
    <w:rsid w:val="00887CB7"/>
    <w:rsid w:val="00887F34"/>
    <w:rsid w:val="0089025B"/>
    <w:rsid w:val="008902B3"/>
    <w:rsid w:val="008902CC"/>
    <w:rsid w:val="008907CC"/>
    <w:rsid w:val="00890811"/>
    <w:rsid w:val="008908B6"/>
    <w:rsid w:val="008910BD"/>
    <w:rsid w:val="008910F1"/>
    <w:rsid w:val="00891149"/>
    <w:rsid w:val="00891291"/>
    <w:rsid w:val="00891653"/>
    <w:rsid w:val="008919BC"/>
    <w:rsid w:val="00891AF1"/>
    <w:rsid w:val="00891BE1"/>
    <w:rsid w:val="00891DF4"/>
    <w:rsid w:val="00891EC2"/>
    <w:rsid w:val="00892200"/>
    <w:rsid w:val="00892566"/>
    <w:rsid w:val="00892940"/>
    <w:rsid w:val="00892BEC"/>
    <w:rsid w:val="00892C84"/>
    <w:rsid w:val="00892F7F"/>
    <w:rsid w:val="008931BF"/>
    <w:rsid w:val="00893B19"/>
    <w:rsid w:val="00894042"/>
    <w:rsid w:val="00894106"/>
    <w:rsid w:val="008941AC"/>
    <w:rsid w:val="008941BF"/>
    <w:rsid w:val="0089424F"/>
    <w:rsid w:val="0089466A"/>
    <w:rsid w:val="008950EC"/>
    <w:rsid w:val="00895224"/>
    <w:rsid w:val="0089533E"/>
    <w:rsid w:val="008956A7"/>
    <w:rsid w:val="00895A76"/>
    <w:rsid w:val="00895C6E"/>
    <w:rsid w:val="00896068"/>
    <w:rsid w:val="00896111"/>
    <w:rsid w:val="00896550"/>
    <w:rsid w:val="008966A4"/>
    <w:rsid w:val="0089695B"/>
    <w:rsid w:val="00896C24"/>
    <w:rsid w:val="00896DA2"/>
    <w:rsid w:val="00896E1A"/>
    <w:rsid w:val="00897008"/>
    <w:rsid w:val="00897165"/>
    <w:rsid w:val="0089727F"/>
    <w:rsid w:val="0089740C"/>
    <w:rsid w:val="0089756D"/>
    <w:rsid w:val="0089770F"/>
    <w:rsid w:val="008977E6"/>
    <w:rsid w:val="00897ABB"/>
    <w:rsid w:val="00897D57"/>
    <w:rsid w:val="0089B64D"/>
    <w:rsid w:val="008A040E"/>
    <w:rsid w:val="008A069C"/>
    <w:rsid w:val="008A0C46"/>
    <w:rsid w:val="008A0DD5"/>
    <w:rsid w:val="008A0FC3"/>
    <w:rsid w:val="008A1152"/>
    <w:rsid w:val="008A1389"/>
    <w:rsid w:val="008A1623"/>
    <w:rsid w:val="008A1937"/>
    <w:rsid w:val="008A1C89"/>
    <w:rsid w:val="008A1D82"/>
    <w:rsid w:val="008A1F31"/>
    <w:rsid w:val="008A2074"/>
    <w:rsid w:val="008A21D5"/>
    <w:rsid w:val="008A272E"/>
    <w:rsid w:val="008A2792"/>
    <w:rsid w:val="008A284F"/>
    <w:rsid w:val="008A288E"/>
    <w:rsid w:val="008A29CA"/>
    <w:rsid w:val="008A2B62"/>
    <w:rsid w:val="008A2C7B"/>
    <w:rsid w:val="008A2E6E"/>
    <w:rsid w:val="008A2E70"/>
    <w:rsid w:val="008A2F54"/>
    <w:rsid w:val="008A30EF"/>
    <w:rsid w:val="008A31E6"/>
    <w:rsid w:val="008A326F"/>
    <w:rsid w:val="008A3441"/>
    <w:rsid w:val="008A37D7"/>
    <w:rsid w:val="008A38CB"/>
    <w:rsid w:val="008A3A58"/>
    <w:rsid w:val="008A3E8E"/>
    <w:rsid w:val="008A44B0"/>
    <w:rsid w:val="008A46C9"/>
    <w:rsid w:val="008A4B61"/>
    <w:rsid w:val="008A4BD8"/>
    <w:rsid w:val="008A4D63"/>
    <w:rsid w:val="008A4DBA"/>
    <w:rsid w:val="008A4FB2"/>
    <w:rsid w:val="008A5422"/>
    <w:rsid w:val="008A5965"/>
    <w:rsid w:val="008A5CE0"/>
    <w:rsid w:val="008A5E95"/>
    <w:rsid w:val="008A6008"/>
    <w:rsid w:val="008A63E0"/>
    <w:rsid w:val="008A694A"/>
    <w:rsid w:val="008A69B5"/>
    <w:rsid w:val="008A6AFA"/>
    <w:rsid w:val="008A6BAF"/>
    <w:rsid w:val="008A7074"/>
    <w:rsid w:val="008A7115"/>
    <w:rsid w:val="008A7135"/>
    <w:rsid w:val="008A74B9"/>
    <w:rsid w:val="008A765B"/>
    <w:rsid w:val="008A774F"/>
    <w:rsid w:val="008A7B08"/>
    <w:rsid w:val="008A7F4C"/>
    <w:rsid w:val="008B002E"/>
    <w:rsid w:val="008B005A"/>
    <w:rsid w:val="008B0308"/>
    <w:rsid w:val="008B04F7"/>
    <w:rsid w:val="008B05B2"/>
    <w:rsid w:val="008B0708"/>
    <w:rsid w:val="008B0735"/>
    <w:rsid w:val="008B08F6"/>
    <w:rsid w:val="008B09FF"/>
    <w:rsid w:val="008B0A20"/>
    <w:rsid w:val="008B127F"/>
    <w:rsid w:val="008B1BE8"/>
    <w:rsid w:val="008B1EDC"/>
    <w:rsid w:val="008B2191"/>
    <w:rsid w:val="008B22D4"/>
    <w:rsid w:val="008B25A8"/>
    <w:rsid w:val="008B2BBC"/>
    <w:rsid w:val="008B2BC0"/>
    <w:rsid w:val="008B2BDF"/>
    <w:rsid w:val="008B327C"/>
    <w:rsid w:val="008B339D"/>
    <w:rsid w:val="008B360C"/>
    <w:rsid w:val="008B37E4"/>
    <w:rsid w:val="008B41BB"/>
    <w:rsid w:val="008B46DA"/>
    <w:rsid w:val="008B4B03"/>
    <w:rsid w:val="008B4FC2"/>
    <w:rsid w:val="008B5700"/>
    <w:rsid w:val="008B5C06"/>
    <w:rsid w:val="008B5C58"/>
    <w:rsid w:val="008B5C67"/>
    <w:rsid w:val="008B5CF9"/>
    <w:rsid w:val="008B5F77"/>
    <w:rsid w:val="008B640B"/>
    <w:rsid w:val="008B685F"/>
    <w:rsid w:val="008B696F"/>
    <w:rsid w:val="008B6A44"/>
    <w:rsid w:val="008B6A6C"/>
    <w:rsid w:val="008B6DC8"/>
    <w:rsid w:val="008B6F78"/>
    <w:rsid w:val="008B6FD1"/>
    <w:rsid w:val="008B6FF7"/>
    <w:rsid w:val="008B72B2"/>
    <w:rsid w:val="008B75D3"/>
    <w:rsid w:val="008B7AB3"/>
    <w:rsid w:val="008B7E56"/>
    <w:rsid w:val="008B7FBB"/>
    <w:rsid w:val="008C0189"/>
    <w:rsid w:val="008C0334"/>
    <w:rsid w:val="008C038B"/>
    <w:rsid w:val="008C03EF"/>
    <w:rsid w:val="008C0467"/>
    <w:rsid w:val="008C0625"/>
    <w:rsid w:val="008C093A"/>
    <w:rsid w:val="008C0ADE"/>
    <w:rsid w:val="008C0B87"/>
    <w:rsid w:val="008C0F03"/>
    <w:rsid w:val="008C0F93"/>
    <w:rsid w:val="008C1185"/>
    <w:rsid w:val="008C1193"/>
    <w:rsid w:val="008C129A"/>
    <w:rsid w:val="008C1430"/>
    <w:rsid w:val="008C1AA2"/>
    <w:rsid w:val="008C1B37"/>
    <w:rsid w:val="008C1C27"/>
    <w:rsid w:val="008C1F84"/>
    <w:rsid w:val="008C2169"/>
    <w:rsid w:val="008C2A81"/>
    <w:rsid w:val="008C2B7A"/>
    <w:rsid w:val="008C302F"/>
    <w:rsid w:val="008C3AF8"/>
    <w:rsid w:val="008C3B04"/>
    <w:rsid w:val="008C3F82"/>
    <w:rsid w:val="008C40E9"/>
    <w:rsid w:val="008C47A8"/>
    <w:rsid w:val="008C495C"/>
    <w:rsid w:val="008C4AEA"/>
    <w:rsid w:val="008C4B47"/>
    <w:rsid w:val="008C50BC"/>
    <w:rsid w:val="008C534C"/>
    <w:rsid w:val="008C5714"/>
    <w:rsid w:val="008C587B"/>
    <w:rsid w:val="008C5945"/>
    <w:rsid w:val="008C5C48"/>
    <w:rsid w:val="008C5E1B"/>
    <w:rsid w:val="008C642B"/>
    <w:rsid w:val="008C6676"/>
    <w:rsid w:val="008C68FC"/>
    <w:rsid w:val="008C6943"/>
    <w:rsid w:val="008C6C83"/>
    <w:rsid w:val="008C6DC2"/>
    <w:rsid w:val="008C6E43"/>
    <w:rsid w:val="008C70F6"/>
    <w:rsid w:val="008C71AC"/>
    <w:rsid w:val="008C727A"/>
    <w:rsid w:val="008C72E0"/>
    <w:rsid w:val="008C78A6"/>
    <w:rsid w:val="008C7C59"/>
    <w:rsid w:val="008C7E0E"/>
    <w:rsid w:val="008C7EF3"/>
    <w:rsid w:val="008C7F92"/>
    <w:rsid w:val="008C7FA8"/>
    <w:rsid w:val="008D0112"/>
    <w:rsid w:val="008D0272"/>
    <w:rsid w:val="008D02C6"/>
    <w:rsid w:val="008D04B2"/>
    <w:rsid w:val="008D062C"/>
    <w:rsid w:val="008D0837"/>
    <w:rsid w:val="008D0D2A"/>
    <w:rsid w:val="008D0E93"/>
    <w:rsid w:val="008D100D"/>
    <w:rsid w:val="008D158B"/>
    <w:rsid w:val="008D163E"/>
    <w:rsid w:val="008D1649"/>
    <w:rsid w:val="008D199F"/>
    <w:rsid w:val="008D1A24"/>
    <w:rsid w:val="008D1A40"/>
    <w:rsid w:val="008D1DBE"/>
    <w:rsid w:val="008D1DCC"/>
    <w:rsid w:val="008D1F8C"/>
    <w:rsid w:val="008D1FF2"/>
    <w:rsid w:val="008D2256"/>
    <w:rsid w:val="008D2703"/>
    <w:rsid w:val="008D2857"/>
    <w:rsid w:val="008D2D1F"/>
    <w:rsid w:val="008D2E41"/>
    <w:rsid w:val="008D2EB7"/>
    <w:rsid w:val="008D2EE9"/>
    <w:rsid w:val="008D31EA"/>
    <w:rsid w:val="008D3208"/>
    <w:rsid w:val="008D3382"/>
    <w:rsid w:val="008D3715"/>
    <w:rsid w:val="008D372A"/>
    <w:rsid w:val="008D39D0"/>
    <w:rsid w:val="008D3AB1"/>
    <w:rsid w:val="008D3D7F"/>
    <w:rsid w:val="008D4215"/>
    <w:rsid w:val="008D4461"/>
    <w:rsid w:val="008D4580"/>
    <w:rsid w:val="008D4598"/>
    <w:rsid w:val="008D467C"/>
    <w:rsid w:val="008D4A2C"/>
    <w:rsid w:val="008D4F25"/>
    <w:rsid w:val="008D511D"/>
    <w:rsid w:val="008D538F"/>
    <w:rsid w:val="008D575B"/>
    <w:rsid w:val="008D579A"/>
    <w:rsid w:val="008D5C0C"/>
    <w:rsid w:val="008D6147"/>
    <w:rsid w:val="008D615C"/>
    <w:rsid w:val="008D6463"/>
    <w:rsid w:val="008D6575"/>
    <w:rsid w:val="008D66D2"/>
    <w:rsid w:val="008D681D"/>
    <w:rsid w:val="008D6B47"/>
    <w:rsid w:val="008D6F57"/>
    <w:rsid w:val="008D70E5"/>
    <w:rsid w:val="008D768C"/>
    <w:rsid w:val="008D76CB"/>
    <w:rsid w:val="008D7AF5"/>
    <w:rsid w:val="008D7CF9"/>
    <w:rsid w:val="008D7D75"/>
    <w:rsid w:val="008D7DEB"/>
    <w:rsid w:val="008DE5EA"/>
    <w:rsid w:val="008E00CA"/>
    <w:rsid w:val="008E0102"/>
    <w:rsid w:val="008E01A2"/>
    <w:rsid w:val="008E05B7"/>
    <w:rsid w:val="008E0602"/>
    <w:rsid w:val="008E060E"/>
    <w:rsid w:val="008E065B"/>
    <w:rsid w:val="008E0807"/>
    <w:rsid w:val="008E0F63"/>
    <w:rsid w:val="008E105B"/>
    <w:rsid w:val="008E1578"/>
    <w:rsid w:val="008E18A2"/>
    <w:rsid w:val="008E1BB3"/>
    <w:rsid w:val="008E1DD7"/>
    <w:rsid w:val="008E21D3"/>
    <w:rsid w:val="008E2303"/>
    <w:rsid w:val="008E2363"/>
    <w:rsid w:val="008E275F"/>
    <w:rsid w:val="008E28E6"/>
    <w:rsid w:val="008E2963"/>
    <w:rsid w:val="008E2EF1"/>
    <w:rsid w:val="008E32C1"/>
    <w:rsid w:val="008E3415"/>
    <w:rsid w:val="008E3499"/>
    <w:rsid w:val="008E3508"/>
    <w:rsid w:val="008E37BC"/>
    <w:rsid w:val="008E3886"/>
    <w:rsid w:val="008E3A4C"/>
    <w:rsid w:val="008E3AEB"/>
    <w:rsid w:val="008E40BE"/>
    <w:rsid w:val="008E41F7"/>
    <w:rsid w:val="008E438C"/>
    <w:rsid w:val="008E4870"/>
    <w:rsid w:val="008E4B35"/>
    <w:rsid w:val="008E5107"/>
    <w:rsid w:val="008E5140"/>
    <w:rsid w:val="008E5346"/>
    <w:rsid w:val="008E5474"/>
    <w:rsid w:val="008E573D"/>
    <w:rsid w:val="008E5948"/>
    <w:rsid w:val="008E5DF2"/>
    <w:rsid w:val="008E6090"/>
    <w:rsid w:val="008E60BC"/>
    <w:rsid w:val="008E62B1"/>
    <w:rsid w:val="008E62F6"/>
    <w:rsid w:val="008E6698"/>
    <w:rsid w:val="008E67EA"/>
    <w:rsid w:val="008E6815"/>
    <w:rsid w:val="008E6A15"/>
    <w:rsid w:val="008E6B4F"/>
    <w:rsid w:val="008E6C81"/>
    <w:rsid w:val="008E6DC2"/>
    <w:rsid w:val="008E73C0"/>
    <w:rsid w:val="008E7EAB"/>
    <w:rsid w:val="008EB5B0"/>
    <w:rsid w:val="008F03F4"/>
    <w:rsid w:val="008F0850"/>
    <w:rsid w:val="008F085F"/>
    <w:rsid w:val="008F08F4"/>
    <w:rsid w:val="008F0BD9"/>
    <w:rsid w:val="008F0EC2"/>
    <w:rsid w:val="008F1753"/>
    <w:rsid w:val="008F1C63"/>
    <w:rsid w:val="008F1CAD"/>
    <w:rsid w:val="008F1FEE"/>
    <w:rsid w:val="008F20AB"/>
    <w:rsid w:val="008F2117"/>
    <w:rsid w:val="008F212C"/>
    <w:rsid w:val="008F2157"/>
    <w:rsid w:val="008F22D9"/>
    <w:rsid w:val="008F2358"/>
    <w:rsid w:val="008F23E1"/>
    <w:rsid w:val="008F277C"/>
    <w:rsid w:val="008F2EC6"/>
    <w:rsid w:val="008F3217"/>
    <w:rsid w:val="008F345D"/>
    <w:rsid w:val="008F34B3"/>
    <w:rsid w:val="008F3712"/>
    <w:rsid w:val="008F3771"/>
    <w:rsid w:val="008F3ABB"/>
    <w:rsid w:val="008F40DF"/>
    <w:rsid w:val="008F459C"/>
    <w:rsid w:val="008F48B1"/>
    <w:rsid w:val="008F4F05"/>
    <w:rsid w:val="008F502D"/>
    <w:rsid w:val="008F50E2"/>
    <w:rsid w:val="008F516F"/>
    <w:rsid w:val="008F550C"/>
    <w:rsid w:val="008F55CB"/>
    <w:rsid w:val="008F5671"/>
    <w:rsid w:val="008F5692"/>
    <w:rsid w:val="008F5AAC"/>
    <w:rsid w:val="008F5AF4"/>
    <w:rsid w:val="008F5B69"/>
    <w:rsid w:val="008F5B7A"/>
    <w:rsid w:val="008F5FB0"/>
    <w:rsid w:val="008F62C6"/>
    <w:rsid w:val="008F67F5"/>
    <w:rsid w:val="008F6A13"/>
    <w:rsid w:val="008F6D36"/>
    <w:rsid w:val="008F6E63"/>
    <w:rsid w:val="008F6F1A"/>
    <w:rsid w:val="008F7014"/>
    <w:rsid w:val="008F715D"/>
    <w:rsid w:val="008F728A"/>
    <w:rsid w:val="008F7409"/>
    <w:rsid w:val="008F7C64"/>
    <w:rsid w:val="008F7C9D"/>
    <w:rsid w:val="008F7EB0"/>
    <w:rsid w:val="008F7EB8"/>
    <w:rsid w:val="008FB077"/>
    <w:rsid w:val="0090026C"/>
    <w:rsid w:val="0090052B"/>
    <w:rsid w:val="0090055C"/>
    <w:rsid w:val="00900744"/>
    <w:rsid w:val="009007E0"/>
    <w:rsid w:val="00900993"/>
    <w:rsid w:val="00900A35"/>
    <w:rsid w:val="00900DE3"/>
    <w:rsid w:val="00901010"/>
    <w:rsid w:val="009012EC"/>
    <w:rsid w:val="0090176E"/>
    <w:rsid w:val="00901785"/>
    <w:rsid w:val="00901979"/>
    <w:rsid w:val="00901E20"/>
    <w:rsid w:val="00901E4A"/>
    <w:rsid w:val="00901EB1"/>
    <w:rsid w:val="00901ED6"/>
    <w:rsid w:val="0090232B"/>
    <w:rsid w:val="00902861"/>
    <w:rsid w:val="0090287E"/>
    <w:rsid w:val="00902CB9"/>
    <w:rsid w:val="00902E4C"/>
    <w:rsid w:val="00902E5A"/>
    <w:rsid w:val="009030E9"/>
    <w:rsid w:val="0090311D"/>
    <w:rsid w:val="0090327F"/>
    <w:rsid w:val="0090337A"/>
    <w:rsid w:val="0090339D"/>
    <w:rsid w:val="009035C9"/>
    <w:rsid w:val="0090375F"/>
    <w:rsid w:val="0090412B"/>
    <w:rsid w:val="009041D1"/>
    <w:rsid w:val="009046CB"/>
    <w:rsid w:val="009047ED"/>
    <w:rsid w:val="0090487C"/>
    <w:rsid w:val="00904889"/>
    <w:rsid w:val="009049F5"/>
    <w:rsid w:val="00904E26"/>
    <w:rsid w:val="00905007"/>
    <w:rsid w:val="00905312"/>
    <w:rsid w:val="0090535F"/>
    <w:rsid w:val="00905E21"/>
    <w:rsid w:val="00905E3D"/>
    <w:rsid w:val="00905F4F"/>
    <w:rsid w:val="009061C8"/>
    <w:rsid w:val="00906271"/>
    <w:rsid w:val="00906424"/>
    <w:rsid w:val="009064CB"/>
    <w:rsid w:val="009065C2"/>
    <w:rsid w:val="00906667"/>
    <w:rsid w:val="0090689B"/>
    <w:rsid w:val="00906A30"/>
    <w:rsid w:val="00906CE3"/>
    <w:rsid w:val="009074DF"/>
    <w:rsid w:val="00907597"/>
    <w:rsid w:val="009079D1"/>
    <w:rsid w:val="00907A92"/>
    <w:rsid w:val="00907D8C"/>
    <w:rsid w:val="00907DDE"/>
    <w:rsid w:val="00910066"/>
    <w:rsid w:val="009109B2"/>
    <w:rsid w:val="00910BC8"/>
    <w:rsid w:val="00911136"/>
    <w:rsid w:val="009112A9"/>
    <w:rsid w:val="00911408"/>
    <w:rsid w:val="0091156A"/>
    <w:rsid w:val="00911687"/>
    <w:rsid w:val="009118FB"/>
    <w:rsid w:val="00911933"/>
    <w:rsid w:val="00911B41"/>
    <w:rsid w:val="00911CAD"/>
    <w:rsid w:val="00911CFD"/>
    <w:rsid w:val="00912182"/>
    <w:rsid w:val="009122D3"/>
    <w:rsid w:val="009124BB"/>
    <w:rsid w:val="0091260F"/>
    <w:rsid w:val="009127D0"/>
    <w:rsid w:val="009129C0"/>
    <w:rsid w:val="00912C9C"/>
    <w:rsid w:val="00912D79"/>
    <w:rsid w:val="00912F52"/>
    <w:rsid w:val="009131B2"/>
    <w:rsid w:val="00913642"/>
    <w:rsid w:val="00913B35"/>
    <w:rsid w:val="00914361"/>
    <w:rsid w:val="0091452B"/>
    <w:rsid w:val="0091499C"/>
    <w:rsid w:val="009149A9"/>
    <w:rsid w:val="00914C1F"/>
    <w:rsid w:val="00914E2A"/>
    <w:rsid w:val="00914E39"/>
    <w:rsid w:val="00915022"/>
    <w:rsid w:val="00915368"/>
    <w:rsid w:val="00915983"/>
    <w:rsid w:val="00915AD2"/>
    <w:rsid w:val="00915B4B"/>
    <w:rsid w:val="00915D6F"/>
    <w:rsid w:val="00915FA0"/>
    <w:rsid w:val="009161FC"/>
    <w:rsid w:val="00916714"/>
    <w:rsid w:val="00916822"/>
    <w:rsid w:val="00916866"/>
    <w:rsid w:val="00916881"/>
    <w:rsid w:val="00916B93"/>
    <w:rsid w:val="00916BA5"/>
    <w:rsid w:val="0091734C"/>
    <w:rsid w:val="009174F8"/>
    <w:rsid w:val="009175EF"/>
    <w:rsid w:val="00917715"/>
    <w:rsid w:val="00917803"/>
    <w:rsid w:val="00917C97"/>
    <w:rsid w:val="00917FE7"/>
    <w:rsid w:val="00920012"/>
    <w:rsid w:val="009201B0"/>
    <w:rsid w:val="009207E3"/>
    <w:rsid w:val="00920848"/>
    <w:rsid w:val="00920A40"/>
    <w:rsid w:val="00920BED"/>
    <w:rsid w:val="00920E9D"/>
    <w:rsid w:val="00920F7F"/>
    <w:rsid w:val="009211F7"/>
    <w:rsid w:val="00921731"/>
    <w:rsid w:val="00921820"/>
    <w:rsid w:val="00921839"/>
    <w:rsid w:val="009219E1"/>
    <w:rsid w:val="009219E6"/>
    <w:rsid w:val="00921C88"/>
    <w:rsid w:val="00921CC1"/>
    <w:rsid w:val="00921DBE"/>
    <w:rsid w:val="00922152"/>
    <w:rsid w:val="009223F0"/>
    <w:rsid w:val="009225BB"/>
    <w:rsid w:val="0092275D"/>
    <w:rsid w:val="0092285F"/>
    <w:rsid w:val="00922B1C"/>
    <w:rsid w:val="00922B69"/>
    <w:rsid w:val="00922BC9"/>
    <w:rsid w:val="00922F4C"/>
    <w:rsid w:val="0092324E"/>
    <w:rsid w:val="00923267"/>
    <w:rsid w:val="0092340A"/>
    <w:rsid w:val="009236F6"/>
    <w:rsid w:val="00923827"/>
    <w:rsid w:val="00923910"/>
    <w:rsid w:val="009239B2"/>
    <w:rsid w:val="00923C90"/>
    <w:rsid w:val="00923F3C"/>
    <w:rsid w:val="00923F5E"/>
    <w:rsid w:val="00923FFA"/>
    <w:rsid w:val="009240D2"/>
    <w:rsid w:val="009243EE"/>
    <w:rsid w:val="00924670"/>
    <w:rsid w:val="00924BB5"/>
    <w:rsid w:val="009251B4"/>
    <w:rsid w:val="00925265"/>
    <w:rsid w:val="00925596"/>
    <w:rsid w:val="009256A8"/>
    <w:rsid w:val="009256EC"/>
    <w:rsid w:val="00925987"/>
    <w:rsid w:val="00925B42"/>
    <w:rsid w:val="00925BD1"/>
    <w:rsid w:val="00925E33"/>
    <w:rsid w:val="00926154"/>
    <w:rsid w:val="00926237"/>
    <w:rsid w:val="00926472"/>
    <w:rsid w:val="00926C5D"/>
    <w:rsid w:val="00926DE3"/>
    <w:rsid w:val="00926FCE"/>
    <w:rsid w:val="0092705A"/>
    <w:rsid w:val="00927399"/>
    <w:rsid w:val="009273A6"/>
    <w:rsid w:val="009274A5"/>
    <w:rsid w:val="00927594"/>
    <w:rsid w:val="009276BF"/>
    <w:rsid w:val="00927726"/>
    <w:rsid w:val="009278BD"/>
    <w:rsid w:val="00927A83"/>
    <w:rsid w:val="00927B88"/>
    <w:rsid w:val="00927DD3"/>
    <w:rsid w:val="00930039"/>
    <w:rsid w:val="0093021B"/>
    <w:rsid w:val="00930587"/>
    <w:rsid w:val="009306E1"/>
    <w:rsid w:val="00930A0D"/>
    <w:rsid w:val="00930A29"/>
    <w:rsid w:val="00930FB0"/>
    <w:rsid w:val="00931517"/>
    <w:rsid w:val="0093160F"/>
    <w:rsid w:val="00931959"/>
    <w:rsid w:val="00931AC2"/>
    <w:rsid w:val="00931D03"/>
    <w:rsid w:val="00931EA1"/>
    <w:rsid w:val="009323AC"/>
    <w:rsid w:val="0093243D"/>
    <w:rsid w:val="00932742"/>
    <w:rsid w:val="00932D57"/>
    <w:rsid w:val="00932D6E"/>
    <w:rsid w:val="00932F19"/>
    <w:rsid w:val="00933025"/>
    <w:rsid w:val="00933174"/>
    <w:rsid w:val="0093317C"/>
    <w:rsid w:val="009334E2"/>
    <w:rsid w:val="00933676"/>
    <w:rsid w:val="00933E9A"/>
    <w:rsid w:val="00933F67"/>
    <w:rsid w:val="00934120"/>
    <w:rsid w:val="00934129"/>
    <w:rsid w:val="009341D5"/>
    <w:rsid w:val="0093447A"/>
    <w:rsid w:val="00934A53"/>
    <w:rsid w:val="00934D76"/>
    <w:rsid w:val="00934E88"/>
    <w:rsid w:val="00935145"/>
    <w:rsid w:val="00935923"/>
    <w:rsid w:val="00935CBB"/>
    <w:rsid w:val="009362F2"/>
    <w:rsid w:val="00936400"/>
    <w:rsid w:val="00936481"/>
    <w:rsid w:val="00936676"/>
    <w:rsid w:val="00936887"/>
    <w:rsid w:val="009369A0"/>
    <w:rsid w:val="009369AE"/>
    <w:rsid w:val="00936B90"/>
    <w:rsid w:val="00936B95"/>
    <w:rsid w:val="00936BA1"/>
    <w:rsid w:val="00936CEA"/>
    <w:rsid w:val="00937259"/>
    <w:rsid w:val="009373D5"/>
    <w:rsid w:val="0093742D"/>
    <w:rsid w:val="00937442"/>
    <w:rsid w:val="00937687"/>
    <w:rsid w:val="009377E5"/>
    <w:rsid w:val="009378CF"/>
    <w:rsid w:val="00937C8F"/>
    <w:rsid w:val="00937FAC"/>
    <w:rsid w:val="009400C6"/>
    <w:rsid w:val="0094019F"/>
    <w:rsid w:val="009401A6"/>
    <w:rsid w:val="009401B4"/>
    <w:rsid w:val="00940329"/>
    <w:rsid w:val="00940B61"/>
    <w:rsid w:val="00940BA5"/>
    <w:rsid w:val="00940DA7"/>
    <w:rsid w:val="00940E5E"/>
    <w:rsid w:val="00941006"/>
    <w:rsid w:val="0094100C"/>
    <w:rsid w:val="00941074"/>
    <w:rsid w:val="0094125F"/>
    <w:rsid w:val="009414A6"/>
    <w:rsid w:val="0094173D"/>
    <w:rsid w:val="00941A80"/>
    <w:rsid w:val="00941C54"/>
    <w:rsid w:val="00941D70"/>
    <w:rsid w:val="00942798"/>
    <w:rsid w:val="009427FD"/>
    <w:rsid w:val="00942846"/>
    <w:rsid w:val="00942F02"/>
    <w:rsid w:val="009432A0"/>
    <w:rsid w:val="009432A1"/>
    <w:rsid w:val="009433EC"/>
    <w:rsid w:val="009436C0"/>
    <w:rsid w:val="009440BB"/>
    <w:rsid w:val="00944214"/>
    <w:rsid w:val="00944A61"/>
    <w:rsid w:val="00944A8E"/>
    <w:rsid w:val="00944D44"/>
    <w:rsid w:val="0094505D"/>
    <w:rsid w:val="009452D9"/>
    <w:rsid w:val="00945320"/>
    <w:rsid w:val="00945396"/>
    <w:rsid w:val="0094541A"/>
    <w:rsid w:val="009454FA"/>
    <w:rsid w:val="00945551"/>
    <w:rsid w:val="009457B2"/>
    <w:rsid w:val="009457F2"/>
    <w:rsid w:val="00945F13"/>
    <w:rsid w:val="0094620A"/>
    <w:rsid w:val="009462D4"/>
    <w:rsid w:val="0094666C"/>
    <w:rsid w:val="00946776"/>
    <w:rsid w:val="00946D88"/>
    <w:rsid w:val="00946EB1"/>
    <w:rsid w:val="00947379"/>
    <w:rsid w:val="009475BB"/>
    <w:rsid w:val="0094784B"/>
    <w:rsid w:val="00947881"/>
    <w:rsid w:val="00947897"/>
    <w:rsid w:val="00947B10"/>
    <w:rsid w:val="00947CA2"/>
    <w:rsid w:val="00947E73"/>
    <w:rsid w:val="00950159"/>
    <w:rsid w:val="0095072D"/>
    <w:rsid w:val="0095085E"/>
    <w:rsid w:val="00950A51"/>
    <w:rsid w:val="00950FE9"/>
    <w:rsid w:val="00951136"/>
    <w:rsid w:val="00951427"/>
    <w:rsid w:val="00951975"/>
    <w:rsid w:val="00951BEE"/>
    <w:rsid w:val="00951C53"/>
    <w:rsid w:val="00951CDE"/>
    <w:rsid w:val="00951CE0"/>
    <w:rsid w:val="00951F35"/>
    <w:rsid w:val="009524CC"/>
    <w:rsid w:val="00952993"/>
    <w:rsid w:val="00952DBB"/>
    <w:rsid w:val="0095314B"/>
    <w:rsid w:val="009534C6"/>
    <w:rsid w:val="00953CB1"/>
    <w:rsid w:val="00953E07"/>
    <w:rsid w:val="00953F6A"/>
    <w:rsid w:val="009546AC"/>
    <w:rsid w:val="00954A38"/>
    <w:rsid w:val="00954CF1"/>
    <w:rsid w:val="00954EED"/>
    <w:rsid w:val="00954EEE"/>
    <w:rsid w:val="00954F54"/>
    <w:rsid w:val="00954FA9"/>
    <w:rsid w:val="0095502D"/>
    <w:rsid w:val="0095509A"/>
    <w:rsid w:val="0095513F"/>
    <w:rsid w:val="009553EA"/>
    <w:rsid w:val="0095553A"/>
    <w:rsid w:val="00955661"/>
    <w:rsid w:val="009556BA"/>
    <w:rsid w:val="009556D2"/>
    <w:rsid w:val="00955804"/>
    <w:rsid w:val="00955827"/>
    <w:rsid w:val="0095584E"/>
    <w:rsid w:val="009558BE"/>
    <w:rsid w:val="00955900"/>
    <w:rsid w:val="00955BD0"/>
    <w:rsid w:val="00955DE3"/>
    <w:rsid w:val="0095619B"/>
    <w:rsid w:val="009564E5"/>
    <w:rsid w:val="00956626"/>
    <w:rsid w:val="00956633"/>
    <w:rsid w:val="00956AB9"/>
    <w:rsid w:val="00957268"/>
    <w:rsid w:val="009573FC"/>
    <w:rsid w:val="009575C0"/>
    <w:rsid w:val="00957675"/>
    <w:rsid w:val="00957722"/>
    <w:rsid w:val="00957AA6"/>
    <w:rsid w:val="00957AE5"/>
    <w:rsid w:val="00957AF7"/>
    <w:rsid w:val="00957E2C"/>
    <w:rsid w:val="00957E7A"/>
    <w:rsid w:val="0096004F"/>
    <w:rsid w:val="00960226"/>
    <w:rsid w:val="009603B5"/>
    <w:rsid w:val="0096046C"/>
    <w:rsid w:val="00960483"/>
    <w:rsid w:val="00960555"/>
    <w:rsid w:val="00960831"/>
    <w:rsid w:val="00960BD7"/>
    <w:rsid w:val="0096142C"/>
    <w:rsid w:val="009617E0"/>
    <w:rsid w:val="00961A0C"/>
    <w:rsid w:val="00961B30"/>
    <w:rsid w:val="00961D0D"/>
    <w:rsid w:val="00961D8B"/>
    <w:rsid w:val="0096237D"/>
    <w:rsid w:val="009623B2"/>
    <w:rsid w:val="009623EC"/>
    <w:rsid w:val="0096246A"/>
    <w:rsid w:val="0096295B"/>
    <w:rsid w:val="00962B6E"/>
    <w:rsid w:val="00962B85"/>
    <w:rsid w:val="00962C0A"/>
    <w:rsid w:val="00962C96"/>
    <w:rsid w:val="0096300A"/>
    <w:rsid w:val="00963140"/>
    <w:rsid w:val="009632EA"/>
    <w:rsid w:val="00963425"/>
    <w:rsid w:val="009634CC"/>
    <w:rsid w:val="009636D4"/>
    <w:rsid w:val="00963995"/>
    <w:rsid w:val="00964603"/>
    <w:rsid w:val="0096479B"/>
    <w:rsid w:val="00964AEC"/>
    <w:rsid w:val="00964B26"/>
    <w:rsid w:val="00964C90"/>
    <w:rsid w:val="00964EEB"/>
    <w:rsid w:val="00964F8E"/>
    <w:rsid w:val="00965044"/>
    <w:rsid w:val="00965659"/>
    <w:rsid w:val="00965965"/>
    <w:rsid w:val="00965C76"/>
    <w:rsid w:val="00965DA1"/>
    <w:rsid w:val="00965E2A"/>
    <w:rsid w:val="00965EB7"/>
    <w:rsid w:val="009662B7"/>
    <w:rsid w:val="009663DC"/>
    <w:rsid w:val="00966CB4"/>
    <w:rsid w:val="00966CEF"/>
    <w:rsid w:val="00966E70"/>
    <w:rsid w:val="00966E80"/>
    <w:rsid w:val="00966FF2"/>
    <w:rsid w:val="00967206"/>
    <w:rsid w:val="00967211"/>
    <w:rsid w:val="0096724C"/>
    <w:rsid w:val="0096753E"/>
    <w:rsid w:val="009675A1"/>
    <w:rsid w:val="0096765E"/>
    <w:rsid w:val="00967788"/>
    <w:rsid w:val="00967836"/>
    <w:rsid w:val="00967A44"/>
    <w:rsid w:val="00967AAF"/>
    <w:rsid w:val="00967BED"/>
    <w:rsid w:val="0097039A"/>
    <w:rsid w:val="009708ED"/>
    <w:rsid w:val="00970996"/>
    <w:rsid w:val="00970AFF"/>
    <w:rsid w:val="00970E2A"/>
    <w:rsid w:val="00970E62"/>
    <w:rsid w:val="00970FF9"/>
    <w:rsid w:val="00971009"/>
    <w:rsid w:val="00971091"/>
    <w:rsid w:val="009716A8"/>
    <w:rsid w:val="009717F9"/>
    <w:rsid w:val="00971908"/>
    <w:rsid w:val="00971BBD"/>
    <w:rsid w:val="00971DA9"/>
    <w:rsid w:val="00971DC5"/>
    <w:rsid w:val="00972205"/>
    <w:rsid w:val="00972243"/>
    <w:rsid w:val="00972306"/>
    <w:rsid w:val="00972564"/>
    <w:rsid w:val="0097288B"/>
    <w:rsid w:val="009728FE"/>
    <w:rsid w:val="009729CD"/>
    <w:rsid w:val="00972B7A"/>
    <w:rsid w:val="00972D18"/>
    <w:rsid w:val="00973286"/>
    <w:rsid w:val="009733CE"/>
    <w:rsid w:val="009733D3"/>
    <w:rsid w:val="00973F5A"/>
    <w:rsid w:val="00974153"/>
    <w:rsid w:val="009742A6"/>
    <w:rsid w:val="00974480"/>
    <w:rsid w:val="009744BE"/>
    <w:rsid w:val="0097493B"/>
    <w:rsid w:val="00974CBC"/>
    <w:rsid w:val="0097500C"/>
    <w:rsid w:val="009750F8"/>
    <w:rsid w:val="009751B2"/>
    <w:rsid w:val="009753FA"/>
    <w:rsid w:val="009754C8"/>
    <w:rsid w:val="009755EF"/>
    <w:rsid w:val="00975ADB"/>
    <w:rsid w:val="00975CE4"/>
    <w:rsid w:val="00975D60"/>
    <w:rsid w:val="00975D61"/>
    <w:rsid w:val="00975DE6"/>
    <w:rsid w:val="00975E1B"/>
    <w:rsid w:val="00976192"/>
    <w:rsid w:val="00976406"/>
    <w:rsid w:val="009766BC"/>
    <w:rsid w:val="009766DB"/>
    <w:rsid w:val="009766F0"/>
    <w:rsid w:val="00976A07"/>
    <w:rsid w:val="00976A98"/>
    <w:rsid w:val="00976C86"/>
    <w:rsid w:val="00976D0F"/>
    <w:rsid w:val="00976FE4"/>
    <w:rsid w:val="00977009"/>
    <w:rsid w:val="00977499"/>
    <w:rsid w:val="00977B30"/>
    <w:rsid w:val="00977D57"/>
    <w:rsid w:val="009800FF"/>
    <w:rsid w:val="009802FD"/>
    <w:rsid w:val="00980442"/>
    <w:rsid w:val="00980648"/>
    <w:rsid w:val="009806FA"/>
    <w:rsid w:val="00980791"/>
    <w:rsid w:val="00980B99"/>
    <w:rsid w:val="00980D49"/>
    <w:rsid w:val="0098111F"/>
    <w:rsid w:val="00981137"/>
    <w:rsid w:val="00981195"/>
    <w:rsid w:val="00981460"/>
    <w:rsid w:val="009815EC"/>
    <w:rsid w:val="009818A1"/>
    <w:rsid w:val="0098198B"/>
    <w:rsid w:val="0098199A"/>
    <w:rsid w:val="00981C97"/>
    <w:rsid w:val="00981E64"/>
    <w:rsid w:val="00981EAA"/>
    <w:rsid w:val="00981EB1"/>
    <w:rsid w:val="0098209D"/>
    <w:rsid w:val="009821F8"/>
    <w:rsid w:val="009825A0"/>
    <w:rsid w:val="00982818"/>
    <w:rsid w:val="00982C2D"/>
    <w:rsid w:val="00982FAB"/>
    <w:rsid w:val="009830A8"/>
    <w:rsid w:val="00983438"/>
    <w:rsid w:val="0098378D"/>
    <w:rsid w:val="00983A0B"/>
    <w:rsid w:val="00983DD0"/>
    <w:rsid w:val="009841F0"/>
    <w:rsid w:val="00984266"/>
    <w:rsid w:val="0098459F"/>
    <w:rsid w:val="009847DC"/>
    <w:rsid w:val="00985229"/>
    <w:rsid w:val="00985525"/>
    <w:rsid w:val="0098554B"/>
    <w:rsid w:val="00985BB2"/>
    <w:rsid w:val="00985CD0"/>
    <w:rsid w:val="00985D19"/>
    <w:rsid w:val="00985E86"/>
    <w:rsid w:val="00985FE7"/>
    <w:rsid w:val="0098618D"/>
    <w:rsid w:val="009864FC"/>
    <w:rsid w:val="00986577"/>
    <w:rsid w:val="0098665F"/>
    <w:rsid w:val="00986728"/>
    <w:rsid w:val="00986BBC"/>
    <w:rsid w:val="00986C22"/>
    <w:rsid w:val="00986C65"/>
    <w:rsid w:val="00986D35"/>
    <w:rsid w:val="00986E9D"/>
    <w:rsid w:val="00986FA7"/>
    <w:rsid w:val="0098718A"/>
    <w:rsid w:val="00987333"/>
    <w:rsid w:val="009873BD"/>
    <w:rsid w:val="009874A0"/>
    <w:rsid w:val="0098750B"/>
    <w:rsid w:val="009876AB"/>
    <w:rsid w:val="009878B2"/>
    <w:rsid w:val="0098794B"/>
    <w:rsid w:val="00987B34"/>
    <w:rsid w:val="00987DDA"/>
    <w:rsid w:val="0099008E"/>
    <w:rsid w:val="0099012C"/>
    <w:rsid w:val="00990970"/>
    <w:rsid w:val="00990BBD"/>
    <w:rsid w:val="00990C72"/>
    <w:rsid w:val="00990E76"/>
    <w:rsid w:val="00991E04"/>
    <w:rsid w:val="00992074"/>
    <w:rsid w:val="009921D9"/>
    <w:rsid w:val="00992903"/>
    <w:rsid w:val="00992AA8"/>
    <w:rsid w:val="00992E83"/>
    <w:rsid w:val="0099328B"/>
    <w:rsid w:val="0099337A"/>
    <w:rsid w:val="009934DB"/>
    <w:rsid w:val="00993A12"/>
    <w:rsid w:val="00993A41"/>
    <w:rsid w:val="00993A49"/>
    <w:rsid w:val="00993ACD"/>
    <w:rsid w:val="00993BAE"/>
    <w:rsid w:val="00994029"/>
    <w:rsid w:val="0099410A"/>
    <w:rsid w:val="009943B7"/>
    <w:rsid w:val="0099470F"/>
    <w:rsid w:val="0099484A"/>
    <w:rsid w:val="009948DA"/>
    <w:rsid w:val="00994F79"/>
    <w:rsid w:val="0099523D"/>
    <w:rsid w:val="00995267"/>
    <w:rsid w:val="009954CE"/>
    <w:rsid w:val="00995967"/>
    <w:rsid w:val="00995AD6"/>
    <w:rsid w:val="00995B35"/>
    <w:rsid w:val="00995C7C"/>
    <w:rsid w:val="00995DEA"/>
    <w:rsid w:val="00995E38"/>
    <w:rsid w:val="009960A7"/>
    <w:rsid w:val="009960EA"/>
    <w:rsid w:val="0099628C"/>
    <w:rsid w:val="009962AB"/>
    <w:rsid w:val="0099652A"/>
    <w:rsid w:val="00996940"/>
    <w:rsid w:val="00996C7B"/>
    <w:rsid w:val="00996D57"/>
    <w:rsid w:val="009971C7"/>
    <w:rsid w:val="0099737E"/>
    <w:rsid w:val="00997749"/>
    <w:rsid w:val="009978D3"/>
    <w:rsid w:val="00997DE4"/>
    <w:rsid w:val="00997E2F"/>
    <w:rsid w:val="0099FDCB"/>
    <w:rsid w:val="009A01A3"/>
    <w:rsid w:val="009A01D1"/>
    <w:rsid w:val="009A04AD"/>
    <w:rsid w:val="009A080D"/>
    <w:rsid w:val="009A091A"/>
    <w:rsid w:val="009A09A9"/>
    <w:rsid w:val="009A09B4"/>
    <w:rsid w:val="009A0D1E"/>
    <w:rsid w:val="009A0D9D"/>
    <w:rsid w:val="009A0DA0"/>
    <w:rsid w:val="009A1045"/>
    <w:rsid w:val="009A1064"/>
    <w:rsid w:val="009A10BE"/>
    <w:rsid w:val="009A10BF"/>
    <w:rsid w:val="009A1364"/>
    <w:rsid w:val="009A16B4"/>
    <w:rsid w:val="009A16FD"/>
    <w:rsid w:val="009A1F8F"/>
    <w:rsid w:val="009A2067"/>
    <w:rsid w:val="009A211E"/>
    <w:rsid w:val="009A23F0"/>
    <w:rsid w:val="009A26FE"/>
    <w:rsid w:val="009A304A"/>
    <w:rsid w:val="009A30DB"/>
    <w:rsid w:val="009A3166"/>
    <w:rsid w:val="009A3590"/>
    <w:rsid w:val="009A3700"/>
    <w:rsid w:val="009A37FF"/>
    <w:rsid w:val="009A3833"/>
    <w:rsid w:val="009A3AC9"/>
    <w:rsid w:val="009A3BD3"/>
    <w:rsid w:val="009A3F36"/>
    <w:rsid w:val="009A43C7"/>
    <w:rsid w:val="009A453D"/>
    <w:rsid w:val="009A48DA"/>
    <w:rsid w:val="009A4960"/>
    <w:rsid w:val="009A49DB"/>
    <w:rsid w:val="009A5225"/>
    <w:rsid w:val="009A5507"/>
    <w:rsid w:val="009A5B23"/>
    <w:rsid w:val="009A5CF6"/>
    <w:rsid w:val="009A5DE1"/>
    <w:rsid w:val="009A63EA"/>
    <w:rsid w:val="009A66F0"/>
    <w:rsid w:val="009A6CC3"/>
    <w:rsid w:val="009A6FCD"/>
    <w:rsid w:val="009A6FD3"/>
    <w:rsid w:val="009A6FF6"/>
    <w:rsid w:val="009A70D9"/>
    <w:rsid w:val="009A7237"/>
    <w:rsid w:val="009A7836"/>
    <w:rsid w:val="009A7CDA"/>
    <w:rsid w:val="009A7D9F"/>
    <w:rsid w:val="009A7E8D"/>
    <w:rsid w:val="009B06FA"/>
    <w:rsid w:val="009B0A0B"/>
    <w:rsid w:val="009B0AA2"/>
    <w:rsid w:val="009B0B15"/>
    <w:rsid w:val="009B0F65"/>
    <w:rsid w:val="009B107E"/>
    <w:rsid w:val="009B11E9"/>
    <w:rsid w:val="009B1253"/>
    <w:rsid w:val="009B1711"/>
    <w:rsid w:val="009B1A7D"/>
    <w:rsid w:val="009B1FC5"/>
    <w:rsid w:val="009B1FD7"/>
    <w:rsid w:val="009B1FDE"/>
    <w:rsid w:val="009B256B"/>
    <w:rsid w:val="009B2586"/>
    <w:rsid w:val="009B272C"/>
    <w:rsid w:val="009B2B91"/>
    <w:rsid w:val="009B2E44"/>
    <w:rsid w:val="009B2E56"/>
    <w:rsid w:val="009B326C"/>
    <w:rsid w:val="009B36BA"/>
    <w:rsid w:val="009B36CD"/>
    <w:rsid w:val="009B3924"/>
    <w:rsid w:val="009B3996"/>
    <w:rsid w:val="009B3A78"/>
    <w:rsid w:val="009B3C3D"/>
    <w:rsid w:val="009B3F2A"/>
    <w:rsid w:val="009B40E6"/>
    <w:rsid w:val="009B44DD"/>
    <w:rsid w:val="009B452A"/>
    <w:rsid w:val="009B455A"/>
    <w:rsid w:val="009B485F"/>
    <w:rsid w:val="009B4E2C"/>
    <w:rsid w:val="009B521E"/>
    <w:rsid w:val="009B5595"/>
    <w:rsid w:val="009B55EF"/>
    <w:rsid w:val="009B578D"/>
    <w:rsid w:val="009B58FB"/>
    <w:rsid w:val="009B5A76"/>
    <w:rsid w:val="009B5E80"/>
    <w:rsid w:val="009B60C0"/>
    <w:rsid w:val="009B62AC"/>
    <w:rsid w:val="009B6343"/>
    <w:rsid w:val="009B64FF"/>
    <w:rsid w:val="009B6656"/>
    <w:rsid w:val="009B679A"/>
    <w:rsid w:val="009B6927"/>
    <w:rsid w:val="009B6C6C"/>
    <w:rsid w:val="009B6D62"/>
    <w:rsid w:val="009B6E82"/>
    <w:rsid w:val="009B6F37"/>
    <w:rsid w:val="009B6F59"/>
    <w:rsid w:val="009B722D"/>
    <w:rsid w:val="009B72AE"/>
    <w:rsid w:val="009B74EB"/>
    <w:rsid w:val="009B798E"/>
    <w:rsid w:val="009B7EBE"/>
    <w:rsid w:val="009B7F85"/>
    <w:rsid w:val="009C0219"/>
    <w:rsid w:val="009C0284"/>
    <w:rsid w:val="009C030B"/>
    <w:rsid w:val="009C03AE"/>
    <w:rsid w:val="009C0479"/>
    <w:rsid w:val="009C04D4"/>
    <w:rsid w:val="009C05E2"/>
    <w:rsid w:val="009C0AF1"/>
    <w:rsid w:val="009C0C64"/>
    <w:rsid w:val="009C0CB1"/>
    <w:rsid w:val="009C0CDD"/>
    <w:rsid w:val="009C0D32"/>
    <w:rsid w:val="009C0DDF"/>
    <w:rsid w:val="009C0F55"/>
    <w:rsid w:val="009C1448"/>
    <w:rsid w:val="009C163B"/>
    <w:rsid w:val="009C165C"/>
    <w:rsid w:val="009C169E"/>
    <w:rsid w:val="009C16C2"/>
    <w:rsid w:val="009C17FB"/>
    <w:rsid w:val="009C183F"/>
    <w:rsid w:val="009C1977"/>
    <w:rsid w:val="009C197C"/>
    <w:rsid w:val="009C1DEC"/>
    <w:rsid w:val="009C1E23"/>
    <w:rsid w:val="009C2045"/>
    <w:rsid w:val="009C20E7"/>
    <w:rsid w:val="009C2137"/>
    <w:rsid w:val="009C215B"/>
    <w:rsid w:val="009C2401"/>
    <w:rsid w:val="009C2958"/>
    <w:rsid w:val="009C299E"/>
    <w:rsid w:val="009C2C65"/>
    <w:rsid w:val="009C2D45"/>
    <w:rsid w:val="009C2E59"/>
    <w:rsid w:val="009C2FA3"/>
    <w:rsid w:val="009C347E"/>
    <w:rsid w:val="009C34E2"/>
    <w:rsid w:val="009C36FA"/>
    <w:rsid w:val="009C39DD"/>
    <w:rsid w:val="009C3C95"/>
    <w:rsid w:val="009C3FCC"/>
    <w:rsid w:val="009C41D2"/>
    <w:rsid w:val="009C420C"/>
    <w:rsid w:val="009C4359"/>
    <w:rsid w:val="009C43B7"/>
    <w:rsid w:val="009C4893"/>
    <w:rsid w:val="009C4CAC"/>
    <w:rsid w:val="009C4D5B"/>
    <w:rsid w:val="009C4DE7"/>
    <w:rsid w:val="009C4E20"/>
    <w:rsid w:val="009C50EE"/>
    <w:rsid w:val="009C510D"/>
    <w:rsid w:val="009C51F8"/>
    <w:rsid w:val="009C52F5"/>
    <w:rsid w:val="009C54F4"/>
    <w:rsid w:val="009C56F6"/>
    <w:rsid w:val="009C664C"/>
    <w:rsid w:val="009C6A18"/>
    <w:rsid w:val="009C6BE9"/>
    <w:rsid w:val="009C6DDB"/>
    <w:rsid w:val="009C6E6A"/>
    <w:rsid w:val="009C716D"/>
    <w:rsid w:val="009C71F1"/>
    <w:rsid w:val="009C73DE"/>
    <w:rsid w:val="009C7676"/>
    <w:rsid w:val="009C76FF"/>
    <w:rsid w:val="009C7B9F"/>
    <w:rsid w:val="009D0870"/>
    <w:rsid w:val="009D08FC"/>
    <w:rsid w:val="009D0ACF"/>
    <w:rsid w:val="009D0BC3"/>
    <w:rsid w:val="009D0DB4"/>
    <w:rsid w:val="009D0DD3"/>
    <w:rsid w:val="009D0DF3"/>
    <w:rsid w:val="009D116D"/>
    <w:rsid w:val="009D1397"/>
    <w:rsid w:val="009D1516"/>
    <w:rsid w:val="009D153D"/>
    <w:rsid w:val="009D154A"/>
    <w:rsid w:val="009D1624"/>
    <w:rsid w:val="009D1753"/>
    <w:rsid w:val="009D1913"/>
    <w:rsid w:val="009D19F7"/>
    <w:rsid w:val="009D1A8A"/>
    <w:rsid w:val="009D1CB7"/>
    <w:rsid w:val="009D1CF5"/>
    <w:rsid w:val="009D1D03"/>
    <w:rsid w:val="009D1E33"/>
    <w:rsid w:val="009D1FAF"/>
    <w:rsid w:val="009D20BD"/>
    <w:rsid w:val="009D2125"/>
    <w:rsid w:val="009D215D"/>
    <w:rsid w:val="009D21B7"/>
    <w:rsid w:val="009D243D"/>
    <w:rsid w:val="009D2810"/>
    <w:rsid w:val="009D28D7"/>
    <w:rsid w:val="009D3027"/>
    <w:rsid w:val="009D30DA"/>
    <w:rsid w:val="009D3354"/>
    <w:rsid w:val="009D350E"/>
    <w:rsid w:val="009D355A"/>
    <w:rsid w:val="009D36E5"/>
    <w:rsid w:val="009D3736"/>
    <w:rsid w:val="009D3755"/>
    <w:rsid w:val="009D3FE7"/>
    <w:rsid w:val="009D41DF"/>
    <w:rsid w:val="009D42FF"/>
    <w:rsid w:val="009D4431"/>
    <w:rsid w:val="009D4631"/>
    <w:rsid w:val="009D4675"/>
    <w:rsid w:val="009D4B6C"/>
    <w:rsid w:val="009D4C17"/>
    <w:rsid w:val="009D4D65"/>
    <w:rsid w:val="009D4D92"/>
    <w:rsid w:val="009D4E8D"/>
    <w:rsid w:val="009D500E"/>
    <w:rsid w:val="009D50CD"/>
    <w:rsid w:val="009D5207"/>
    <w:rsid w:val="009D5270"/>
    <w:rsid w:val="009D537A"/>
    <w:rsid w:val="009D5447"/>
    <w:rsid w:val="009D550E"/>
    <w:rsid w:val="009D55BA"/>
    <w:rsid w:val="009D5D6D"/>
    <w:rsid w:val="009D5E8E"/>
    <w:rsid w:val="009D60A4"/>
    <w:rsid w:val="009D677F"/>
    <w:rsid w:val="009D6B44"/>
    <w:rsid w:val="009D6B75"/>
    <w:rsid w:val="009D6D6F"/>
    <w:rsid w:val="009D6DC6"/>
    <w:rsid w:val="009D715D"/>
    <w:rsid w:val="009D71A3"/>
    <w:rsid w:val="009D7370"/>
    <w:rsid w:val="009D7405"/>
    <w:rsid w:val="009D747C"/>
    <w:rsid w:val="009D74C2"/>
    <w:rsid w:val="009D75E7"/>
    <w:rsid w:val="009D7639"/>
    <w:rsid w:val="009D77C2"/>
    <w:rsid w:val="009D7A6E"/>
    <w:rsid w:val="009E02E0"/>
    <w:rsid w:val="009E0466"/>
    <w:rsid w:val="009E049E"/>
    <w:rsid w:val="009E0D1E"/>
    <w:rsid w:val="009E0E0A"/>
    <w:rsid w:val="009E0E79"/>
    <w:rsid w:val="009E0F5A"/>
    <w:rsid w:val="009E146D"/>
    <w:rsid w:val="009E195C"/>
    <w:rsid w:val="009E1FEF"/>
    <w:rsid w:val="009E206E"/>
    <w:rsid w:val="009E207E"/>
    <w:rsid w:val="009E2096"/>
    <w:rsid w:val="009E2272"/>
    <w:rsid w:val="009E27F2"/>
    <w:rsid w:val="009E290B"/>
    <w:rsid w:val="009E2BBC"/>
    <w:rsid w:val="009E2C55"/>
    <w:rsid w:val="009E2C6F"/>
    <w:rsid w:val="009E307A"/>
    <w:rsid w:val="009E3251"/>
    <w:rsid w:val="009E357B"/>
    <w:rsid w:val="009E3609"/>
    <w:rsid w:val="009E3620"/>
    <w:rsid w:val="009E3621"/>
    <w:rsid w:val="009E3757"/>
    <w:rsid w:val="009E3A84"/>
    <w:rsid w:val="009E3A96"/>
    <w:rsid w:val="009E3BBE"/>
    <w:rsid w:val="009E3EF6"/>
    <w:rsid w:val="009E3FEC"/>
    <w:rsid w:val="009E419E"/>
    <w:rsid w:val="009E420D"/>
    <w:rsid w:val="009E430D"/>
    <w:rsid w:val="009E486B"/>
    <w:rsid w:val="009E4D23"/>
    <w:rsid w:val="009E4D4A"/>
    <w:rsid w:val="009E542F"/>
    <w:rsid w:val="009E5642"/>
    <w:rsid w:val="009E5A4C"/>
    <w:rsid w:val="009E5A80"/>
    <w:rsid w:val="009E5D2A"/>
    <w:rsid w:val="009E606F"/>
    <w:rsid w:val="009E6175"/>
    <w:rsid w:val="009E649C"/>
    <w:rsid w:val="009E6A25"/>
    <w:rsid w:val="009E6EB4"/>
    <w:rsid w:val="009E6EF9"/>
    <w:rsid w:val="009E6F42"/>
    <w:rsid w:val="009E6F7D"/>
    <w:rsid w:val="009E71AE"/>
    <w:rsid w:val="009E71B1"/>
    <w:rsid w:val="009E73F6"/>
    <w:rsid w:val="009E752B"/>
    <w:rsid w:val="009E7751"/>
    <w:rsid w:val="009E7874"/>
    <w:rsid w:val="009E7C2D"/>
    <w:rsid w:val="009E7EB7"/>
    <w:rsid w:val="009F013A"/>
    <w:rsid w:val="009F05DA"/>
    <w:rsid w:val="009F0A3F"/>
    <w:rsid w:val="009F0A6F"/>
    <w:rsid w:val="009F0BAF"/>
    <w:rsid w:val="009F0D64"/>
    <w:rsid w:val="009F0FCB"/>
    <w:rsid w:val="009F10AE"/>
    <w:rsid w:val="009F12C5"/>
    <w:rsid w:val="009F16DA"/>
    <w:rsid w:val="009F1CA2"/>
    <w:rsid w:val="009F1F17"/>
    <w:rsid w:val="009F1F3A"/>
    <w:rsid w:val="009F2042"/>
    <w:rsid w:val="009F20A6"/>
    <w:rsid w:val="009F252D"/>
    <w:rsid w:val="009F2657"/>
    <w:rsid w:val="009F26C4"/>
    <w:rsid w:val="009F2C34"/>
    <w:rsid w:val="009F2E30"/>
    <w:rsid w:val="009F2EEA"/>
    <w:rsid w:val="009F3029"/>
    <w:rsid w:val="009F3158"/>
    <w:rsid w:val="009F33D1"/>
    <w:rsid w:val="009F33DC"/>
    <w:rsid w:val="009F39FF"/>
    <w:rsid w:val="009F3B8A"/>
    <w:rsid w:val="009F4019"/>
    <w:rsid w:val="009F40CF"/>
    <w:rsid w:val="009F4127"/>
    <w:rsid w:val="009F41B2"/>
    <w:rsid w:val="009F420D"/>
    <w:rsid w:val="009F42A7"/>
    <w:rsid w:val="009F42AE"/>
    <w:rsid w:val="009F42FD"/>
    <w:rsid w:val="009F43DB"/>
    <w:rsid w:val="009F466B"/>
    <w:rsid w:val="009F4969"/>
    <w:rsid w:val="009F4B9F"/>
    <w:rsid w:val="009F4FEE"/>
    <w:rsid w:val="009F5BC2"/>
    <w:rsid w:val="009F5C58"/>
    <w:rsid w:val="009F5DB5"/>
    <w:rsid w:val="009F5F98"/>
    <w:rsid w:val="009F608E"/>
    <w:rsid w:val="009F61E4"/>
    <w:rsid w:val="009F630A"/>
    <w:rsid w:val="009F633C"/>
    <w:rsid w:val="009F63DB"/>
    <w:rsid w:val="009F652B"/>
    <w:rsid w:val="009F6833"/>
    <w:rsid w:val="009F6C58"/>
    <w:rsid w:val="009F7007"/>
    <w:rsid w:val="009F700F"/>
    <w:rsid w:val="009F70AA"/>
    <w:rsid w:val="009F72C7"/>
    <w:rsid w:val="009F7875"/>
    <w:rsid w:val="009F7D66"/>
    <w:rsid w:val="00A0024C"/>
    <w:rsid w:val="00A002FE"/>
    <w:rsid w:val="00A00355"/>
    <w:rsid w:val="00A00419"/>
    <w:rsid w:val="00A004D0"/>
    <w:rsid w:val="00A005AC"/>
    <w:rsid w:val="00A00BB8"/>
    <w:rsid w:val="00A00CB3"/>
    <w:rsid w:val="00A01031"/>
    <w:rsid w:val="00A01496"/>
    <w:rsid w:val="00A014DA"/>
    <w:rsid w:val="00A017C7"/>
    <w:rsid w:val="00A018A5"/>
    <w:rsid w:val="00A01B6A"/>
    <w:rsid w:val="00A01C5D"/>
    <w:rsid w:val="00A01CD2"/>
    <w:rsid w:val="00A01CEE"/>
    <w:rsid w:val="00A01D04"/>
    <w:rsid w:val="00A0205E"/>
    <w:rsid w:val="00A025DA"/>
    <w:rsid w:val="00A028BE"/>
    <w:rsid w:val="00A028BF"/>
    <w:rsid w:val="00A02975"/>
    <w:rsid w:val="00A02A8E"/>
    <w:rsid w:val="00A02B7C"/>
    <w:rsid w:val="00A02BF6"/>
    <w:rsid w:val="00A02E59"/>
    <w:rsid w:val="00A03040"/>
    <w:rsid w:val="00A03230"/>
    <w:rsid w:val="00A03295"/>
    <w:rsid w:val="00A033CB"/>
    <w:rsid w:val="00A03403"/>
    <w:rsid w:val="00A0361B"/>
    <w:rsid w:val="00A038D7"/>
    <w:rsid w:val="00A03CB4"/>
    <w:rsid w:val="00A03D2E"/>
    <w:rsid w:val="00A03F09"/>
    <w:rsid w:val="00A03F46"/>
    <w:rsid w:val="00A04077"/>
    <w:rsid w:val="00A042DF"/>
    <w:rsid w:val="00A043C6"/>
    <w:rsid w:val="00A045F8"/>
    <w:rsid w:val="00A048E2"/>
    <w:rsid w:val="00A04A81"/>
    <w:rsid w:val="00A04FCF"/>
    <w:rsid w:val="00A05160"/>
    <w:rsid w:val="00A05433"/>
    <w:rsid w:val="00A05516"/>
    <w:rsid w:val="00A05791"/>
    <w:rsid w:val="00A059CD"/>
    <w:rsid w:val="00A05A12"/>
    <w:rsid w:val="00A05EBF"/>
    <w:rsid w:val="00A060AD"/>
    <w:rsid w:val="00A0631E"/>
    <w:rsid w:val="00A063C3"/>
    <w:rsid w:val="00A06BAC"/>
    <w:rsid w:val="00A06BE5"/>
    <w:rsid w:val="00A06C3F"/>
    <w:rsid w:val="00A06C74"/>
    <w:rsid w:val="00A06D6F"/>
    <w:rsid w:val="00A06E9D"/>
    <w:rsid w:val="00A06EF6"/>
    <w:rsid w:val="00A06F9B"/>
    <w:rsid w:val="00A072C6"/>
    <w:rsid w:val="00A07786"/>
    <w:rsid w:val="00A079B8"/>
    <w:rsid w:val="00A07A02"/>
    <w:rsid w:val="00A07CA8"/>
    <w:rsid w:val="00A07DA1"/>
    <w:rsid w:val="00A07E83"/>
    <w:rsid w:val="00A07EB4"/>
    <w:rsid w:val="00A07F4D"/>
    <w:rsid w:val="00A07F5D"/>
    <w:rsid w:val="00A1004D"/>
    <w:rsid w:val="00A105A5"/>
    <w:rsid w:val="00A10808"/>
    <w:rsid w:val="00A1081E"/>
    <w:rsid w:val="00A1087B"/>
    <w:rsid w:val="00A108D1"/>
    <w:rsid w:val="00A10930"/>
    <w:rsid w:val="00A109A4"/>
    <w:rsid w:val="00A10BBE"/>
    <w:rsid w:val="00A10C56"/>
    <w:rsid w:val="00A10E21"/>
    <w:rsid w:val="00A11511"/>
    <w:rsid w:val="00A115CC"/>
    <w:rsid w:val="00A11605"/>
    <w:rsid w:val="00A1168E"/>
    <w:rsid w:val="00A1198B"/>
    <w:rsid w:val="00A11F4E"/>
    <w:rsid w:val="00A1241D"/>
    <w:rsid w:val="00A124C4"/>
    <w:rsid w:val="00A125D9"/>
    <w:rsid w:val="00A126C1"/>
    <w:rsid w:val="00A126C8"/>
    <w:rsid w:val="00A128CB"/>
    <w:rsid w:val="00A12B2C"/>
    <w:rsid w:val="00A12D49"/>
    <w:rsid w:val="00A12DA2"/>
    <w:rsid w:val="00A12DF4"/>
    <w:rsid w:val="00A12F1E"/>
    <w:rsid w:val="00A13304"/>
    <w:rsid w:val="00A133B2"/>
    <w:rsid w:val="00A138A2"/>
    <w:rsid w:val="00A13CCA"/>
    <w:rsid w:val="00A14136"/>
    <w:rsid w:val="00A1432F"/>
    <w:rsid w:val="00A149F6"/>
    <w:rsid w:val="00A14A28"/>
    <w:rsid w:val="00A14AA1"/>
    <w:rsid w:val="00A14B75"/>
    <w:rsid w:val="00A15096"/>
    <w:rsid w:val="00A150D9"/>
    <w:rsid w:val="00A15413"/>
    <w:rsid w:val="00A155B0"/>
    <w:rsid w:val="00A1584E"/>
    <w:rsid w:val="00A1594E"/>
    <w:rsid w:val="00A15A3C"/>
    <w:rsid w:val="00A15B45"/>
    <w:rsid w:val="00A15E5D"/>
    <w:rsid w:val="00A1617F"/>
    <w:rsid w:val="00A1666E"/>
    <w:rsid w:val="00A16713"/>
    <w:rsid w:val="00A16731"/>
    <w:rsid w:val="00A1685A"/>
    <w:rsid w:val="00A16977"/>
    <w:rsid w:val="00A169C5"/>
    <w:rsid w:val="00A16B56"/>
    <w:rsid w:val="00A16DC7"/>
    <w:rsid w:val="00A16F74"/>
    <w:rsid w:val="00A173F1"/>
    <w:rsid w:val="00A17FFA"/>
    <w:rsid w:val="00A2000C"/>
    <w:rsid w:val="00A20259"/>
    <w:rsid w:val="00A20A04"/>
    <w:rsid w:val="00A20AD0"/>
    <w:rsid w:val="00A20BA5"/>
    <w:rsid w:val="00A20D1D"/>
    <w:rsid w:val="00A20FF2"/>
    <w:rsid w:val="00A21524"/>
    <w:rsid w:val="00A215F0"/>
    <w:rsid w:val="00A21A35"/>
    <w:rsid w:val="00A21CA1"/>
    <w:rsid w:val="00A21CE9"/>
    <w:rsid w:val="00A21CFC"/>
    <w:rsid w:val="00A21E4B"/>
    <w:rsid w:val="00A21E58"/>
    <w:rsid w:val="00A21F7F"/>
    <w:rsid w:val="00A21FF9"/>
    <w:rsid w:val="00A22197"/>
    <w:rsid w:val="00A22361"/>
    <w:rsid w:val="00A22379"/>
    <w:rsid w:val="00A223E5"/>
    <w:rsid w:val="00A229CE"/>
    <w:rsid w:val="00A231C4"/>
    <w:rsid w:val="00A2324A"/>
    <w:rsid w:val="00A2339B"/>
    <w:rsid w:val="00A2345A"/>
    <w:rsid w:val="00A23979"/>
    <w:rsid w:val="00A241AF"/>
    <w:rsid w:val="00A241E1"/>
    <w:rsid w:val="00A244D2"/>
    <w:rsid w:val="00A244DD"/>
    <w:rsid w:val="00A245E4"/>
    <w:rsid w:val="00A24731"/>
    <w:rsid w:val="00A24747"/>
    <w:rsid w:val="00A24A8E"/>
    <w:rsid w:val="00A24AB6"/>
    <w:rsid w:val="00A24BE3"/>
    <w:rsid w:val="00A24F5F"/>
    <w:rsid w:val="00A25121"/>
    <w:rsid w:val="00A253F5"/>
    <w:rsid w:val="00A254D3"/>
    <w:rsid w:val="00A254F0"/>
    <w:rsid w:val="00A25648"/>
    <w:rsid w:val="00A25742"/>
    <w:rsid w:val="00A257EE"/>
    <w:rsid w:val="00A258F9"/>
    <w:rsid w:val="00A25C62"/>
    <w:rsid w:val="00A260B3"/>
    <w:rsid w:val="00A261F1"/>
    <w:rsid w:val="00A262E2"/>
    <w:rsid w:val="00A26401"/>
    <w:rsid w:val="00A264E3"/>
    <w:rsid w:val="00A264F6"/>
    <w:rsid w:val="00A26A28"/>
    <w:rsid w:val="00A26B75"/>
    <w:rsid w:val="00A26CDC"/>
    <w:rsid w:val="00A26CFA"/>
    <w:rsid w:val="00A26D41"/>
    <w:rsid w:val="00A26F7B"/>
    <w:rsid w:val="00A272B2"/>
    <w:rsid w:val="00A27814"/>
    <w:rsid w:val="00A2791E"/>
    <w:rsid w:val="00A27B26"/>
    <w:rsid w:val="00A27DC3"/>
    <w:rsid w:val="00A30187"/>
    <w:rsid w:val="00A302E7"/>
    <w:rsid w:val="00A30427"/>
    <w:rsid w:val="00A3056B"/>
    <w:rsid w:val="00A30627"/>
    <w:rsid w:val="00A3077A"/>
    <w:rsid w:val="00A308CF"/>
    <w:rsid w:val="00A30BAB"/>
    <w:rsid w:val="00A30FA1"/>
    <w:rsid w:val="00A310DA"/>
    <w:rsid w:val="00A310E3"/>
    <w:rsid w:val="00A31270"/>
    <w:rsid w:val="00A313C9"/>
    <w:rsid w:val="00A314DA"/>
    <w:rsid w:val="00A3162D"/>
    <w:rsid w:val="00A317BD"/>
    <w:rsid w:val="00A3187A"/>
    <w:rsid w:val="00A31F11"/>
    <w:rsid w:val="00A31F87"/>
    <w:rsid w:val="00A32059"/>
    <w:rsid w:val="00A320DA"/>
    <w:rsid w:val="00A321D4"/>
    <w:rsid w:val="00A3237C"/>
    <w:rsid w:val="00A32A1A"/>
    <w:rsid w:val="00A32AE7"/>
    <w:rsid w:val="00A32C40"/>
    <w:rsid w:val="00A32DEF"/>
    <w:rsid w:val="00A32EF5"/>
    <w:rsid w:val="00A33033"/>
    <w:rsid w:val="00A331B9"/>
    <w:rsid w:val="00A33206"/>
    <w:rsid w:val="00A3324A"/>
    <w:rsid w:val="00A33254"/>
    <w:rsid w:val="00A334AA"/>
    <w:rsid w:val="00A33597"/>
    <w:rsid w:val="00A33C7E"/>
    <w:rsid w:val="00A33CB7"/>
    <w:rsid w:val="00A34294"/>
    <w:rsid w:val="00A34347"/>
    <w:rsid w:val="00A34434"/>
    <w:rsid w:val="00A346A8"/>
    <w:rsid w:val="00A3477C"/>
    <w:rsid w:val="00A347D1"/>
    <w:rsid w:val="00A34A93"/>
    <w:rsid w:val="00A351B2"/>
    <w:rsid w:val="00A35265"/>
    <w:rsid w:val="00A356BB"/>
    <w:rsid w:val="00A35A34"/>
    <w:rsid w:val="00A35D54"/>
    <w:rsid w:val="00A35E01"/>
    <w:rsid w:val="00A36225"/>
    <w:rsid w:val="00A3632E"/>
    <w:rsid w:val="00A36553"/>
    <w:rsid w:val="00A365D0"/>
    <w:rsid w:val="00A368A3"/>
    <w:rsid w:val="00A3690F"/>
    <w:rsid w:val="00A36922"/>
    <w:rsid w:val="00A36968"/>
    <w:rsid w:val="00A369E6"/>
    <w:rsid w:val="00A36BA0"/>
    <w:rsid w:val="00A36C02"/>
    <w:rsid w:val="00A36D1D"/>
    <w:rsid w:val="00A36E89"/>
    <w:rsid w:val="00A3701E"/>
    <w:rsid w:val="00A373F2"/>
    <w:rsid w:val="00A374F6"/>
    <w:rsid w:val="00A3755B"/>
    <w:rsid w:val="00A37698"/>
    <w:rsid w:val="00A37A02"/>
    <w:rsid w:val="00A37C2C"/>
    <w:rsid w:val="00A37C47"/>
    <w:rsid w:val="00A37C48"/>
    <w:rsid w:val="00A37FCA"/>
    <w:rsid w:val="00A401B8"/>
    <w:rsid w:val="00A4089A"/>
    <w:rsid w:val="00A40A3A"/>
    <w:rsid w:val="00A40B04"/>
    <w:rsid w:val="00A4130C"/>
    <w:rsid w:val="00A415A6"/>
    <w:rsid w:val="00A41872"/>
    <w:rsid w:val="00A41A6A"/>
    <w:rsid w:val="00A4230D"/>
    <w:rsid w:val="00A42570"/>
    <w:rsid w:val="00A42689"/>
    <w:rsid w:val="00A42693"/>
    <w:rsid w:val="00A426E4"/>
    <w:rsid w:val="00A42A07"/>
    <w:rsid w:val="00A42E22"/>
    <w:rsid w:val="00A42E3A"/>
    <w:rsid w:val="00A42F66"/>
    <w:rsid w:val="00A43095"/>
    <w:rsid w:val="00A43144"/>
    <w:rsid w:val="00A43ABC"/>
    <w:rsid w:val="00A43B1A"/>
    <w:rsid w:val="00A43E51"/>
    <w:rsid w:val="00A43F0D"/>
    <w:rsid w:val="00A4424D"/>
    <w:rsid w:val="00A4476B"/>
    <w:rsid w:val="00A44CA7"/>
    <w:rsid w:val="00A44CAA"/>
    <w:rsid w:val="00A45024"/>
    <w:rsid w:val="00A4503C"/>
    <w:rsid w:val="00A4524B"/>
    <w:rsid w:val="00A45279"/>
    <w:rsid w:val="00A454E9"/>
    <w:rsid w:val="00A455F2"/>
    <w:rsid w:val="00A456D4"/>
    <w:rsid w:val="00A45927"/>
    <w:rsid w:val="00A45F18"/>
    <w:rsid w:val="00A46382"/>
    <w:rsid w:val="00A46487"/>
    <w:rsid w:val="00A468CC"/>
    <w:rsid w:val="00A46915"/>
    <w:rsid w:val="00A46B76"/>
    <w:rsid w:val="00A47061"/>
    <w:rsid w:val="00A47120"/>
    <w:rsid w:val="00A47277"/>
    <w:rsid w:val="00A472E5"/>
    <w:rsid w:val="00A47335"/>
    <w:rsid w:val="00A47864"/>
    <w:rsid w:val="00A478D3"/>
    <w:rsid w:val="00A4790F"/>
    <w:rsid w:val="00A47963"/>
    <w:rsid w:val="00A47A19"/>
    <w:rsid w:val="00A47B88"/>
    <w:rsid w:val="00A47E45"/>
    <w:rsid w:val="00A47EF2"/>
    <w:rsid w:val="00A5014E"/>
    <w:rsid w:val="00A505D5"/>
    <w:rsid w:val="00A506CC"/>
    <w:rsid w:val="00A5087B"/>
    <w:rsid w:val="00A508D2"/>
    <w:rsid w:val="00A508E4"/>
    <w:rsid w:val="00A50E0C"/>
    <w:rsid w:val="00A50E84"/>
    <w:rsid w:val="00A50ED9"/>
    <w:rsid w:val="00A51255"/>
    <w:rsid w:val="00A513E1"/>
    <w:rsid w:val="00A514B4"/>
    <w:rsid w:val="00A51730"/>
    <w:rsid w:val="00A519BB"/>
    <w:rsid w:val="00A521FC"/>
    <w:rsid w:val="00A52243"/>
    <w:rsid w:val="00A529AE"/>
    <w:rsid w:val="00A52A0C"/>
    <w:rsid w:val="00A52DFF"/>
    <w:rsid w:val="00A52F1F"/>
    <w:rsid w:val="00A5307D"/>
    <w:rsid w:val="00A531B6"/>
    <w:rsid w:val="00A5336F"/>
    <w:rsid w:val="00A53439"/>
    <w:rsid w:val="00A5348A"/>
    <w:rsid w:val="00A53740"/>
    <w:rsid w:val="00A53893"/>
    <w:rsid w:val="00A53934"/>
    <w:rsid w:val="00A539C8"/>
    <w:rsid w:val="00A53A12"/>
    <w:rsid w:val="00A53E5E"/>
    <w:rsid w:val="00A53F4E"/>
    <w:rsid w:val="00A5411B"/>
    <w:rsid w:val="00A54193"/>
    <w:rsid w:val="00A54195"/>
    <w:rsid w:val="00A54400"/>
    <w:rsid w:val="00A545B0"/>
    <w:rsid w:val="00A54684"/>
    <w:rsid w:val="00A5474F"/>
    <w:rsid w:val="00A54CA9"/>
    <w:rsid w:val="00A54D25"/>
    <w:rsid w:val="00A54E2F"/>
    <w:rsid w:val="00A54EC8"/>
    <w:rsid w:val="00A55065"/>
    <w:rsid w:val="00A550A7"/>
    <w:rsid w:val="00A550CB"/>
    <w:rsid w:val="00A55399"/>
    <w:rsid w:val="00A5569A"/>
    <w:rsid w:val="00A558F5"/>
    <w:rsid w:val="00A55A64"/>
    <w:rsid w:val="00A55AFD"/>
    <w:rsid w:val="00A55C13"/>
    <w:rsid w:val="00A55C1F"/>
    <w:rsid w:val="00A56133"/>
    <w:rsid w:val="00A564CC"/>
    <w:rsid w:val="00A56636"/>
    <w:rsid w:val="00A56973"/>
    <w:rsid w:val="00A56ADB"/>
    <w:rsid w:val="00A56B27"/>
    <w:rsid w:val="00A56EC7"/>
    <w:rsid w:val="00A5705B"/>
    <w:rsid w:val="00A573A7"/>
    <w:rsid w:val="00A5759C"/>
    <w:rsid w:val="00A579AB"/>
    <w:rsid w:val="00A600A1"/>
    <w:rsid w:val="00A600A7"/>
    <w:rsid w:val="00A60532"/>
    <w:rsid w:val="00A6067D"/>
    <w:rsid w:val="00A60B51"/>
    <w:rsid w:val="00A60D51"/>
    <w:rsid w:val="00A60E0A"/>
    <w:rsid w:val="00A60E0F"/>
    <w:rsid w:val="00A60F21"/>
    <w:rsid w:val="00A60FD8"/>
    <w:rsid w:val="00A6109A"/>
    <w:rsid w:val="00A6110E"/>
    <w:rsid w:val="00A611BE"/>
    <w:rsid w:val="00A61261"/>
    <w:rsid w:val="00A61316"/>
    <w:rsid w:val="00A61491"/>
    <w:rsid w:val="00A6168D"/>
    <w:rsid w:val="00A61694"/>
    <w:rsid w:val="00A6181D"/>
    <w:rsid w:val="00A618CE"/>
    <w:rsid w:val="00A619B5"/>
    <w:rsid w:val="00A61ABF"/>
    <w:rsid w:val="00A61ED4"/>
    <w:rsid w:val="00A61FC3"/>
    <w:rsid w:val="00A62051"/>
    <w:rsid w:val="00A62520"/>
    <w:rsid w:val="00A625C5"/>
    <w:rsid w:val="00A625F7"/>
    <w:rsid w:val="00A62629"/>
    <w:rsid w:val="00A626FE"/>
    <w:rsid w:val="00A62843"/>
    <w:rsid w:val="00A629BC"/>
    <w:rsid w:val="00A62C5A"/>
    <w:rsid w:val="00A62D8B"/>
    <w:rsid w:val="00A62E18"/>
    <w:rsid w:val="00A62F5F"/>
    <w:rsid w:val="00A63057"/>
    <w:rsid w:val="00A6349C"/>
    <w:rsid w:val="00A634BB"/>
    <w:rsid w:val="00A63586"/>
    <w:rsid w:val="00A63606"/>
    <w:rsid w:val="00A636E2"/>
    <w:rsid w:val="00A63722"/>
    <w:rsid w:val="00A63C6B"/>
    <w:rsid w:val="00A63CE7"/>
    <w:rsid w:val="00A63FC0"/>
    <w:rsid w:val="00A6400C"/>
    <w:rsid w:val="00A641CA"/>
    <w:rsid w:val="00A642CB"/>
    <w:rsid w:val="00A646EA"/>
    <w:rsid w:val="00A647A5"/>
    <w:rsid w:val="00A647CC"/>
    <w:rsid w:val="00A64A85"/>
    <w:rsid w:val="00A64D96"/>
    <w:rsid w:val="00A64E7A"/>
    <w:rsid w:val="00A64F36"/>
    <w:rsid w:val="00A64FEE"/>
    <w:rsid w:val="00A650A8"/>
    <w:rsid w:val="00A65542"/>
    <w:rsid w:val="00A65851"/>
    <w:rsid w:val="00A65A00"/>
    <w:rsid w:val="00A65B45"/>
    <w:rsid w:val="00A65C28"/>
    <w:rsid w:val="00A65F5D"/>
    <w:rsid w:val="00A66449"/>
    <w:rsid w:val="00A664B1"/>
    <w:rsid w:val="00A665BB"/>
    <w:rsid w:val="00A668C3"/>
    <w:rsid w:val="00A66C22"/>
    <w:rsid w:val="00A66D88"/>
    <w:rsid w:val="00A66E10"/>
    <w:rsid w:val="00A66E3F"/>
    <w:rsid w:val="00A672D1"/>
    <w:rsid w:val="00A67551"/>
    <w:rsid w:val="00A67595"/>
    <w:rsid w:val="00A67667"/>
    <w:rsid w:val="00A6773D"/>
    <w:rsid w:val="00A67AF7"/>
    <w:rsid w:val="00A67B67"/>
    <w:rsid w:val="00A67BB4"/>
    <w:rsid w:val="00A67BF2"/>
    <w:rsid w:val="00A67BF3"/>
    <w:rsid w:val="00A6CCAC"/>
    <w:rsid w:val="00A7029E"/>
    <w:rsid w:val="00A703F8"/>
    <w:rsid w:val="00A7059E"/>
    <w:rsid w:val="00A70872"/>
    <w:rsid w:val="00A708E5"/>
    <w:rsid w:val="00A70BFF"/>
    <w:rsid w:val="00A70FC0"/>
    <w:rsid w:val="00A71099"/>
    <w:rsid w:val="00A71148"/>
    <w:rsid w:val="00A711EE"/>
    <w:rsid w:val="00A718C4"/>
    <w:rsid w:val="00A71B8A"/>
    <w:rsid w:val="00A72092"/>
    <w:rsid w:val="00A7234D"/>
    <w:rsid w:val="00A7240F"/>
    <w:rsid w:val="00A72643"/>
    <w:rsid w:val="00A729E2"/>
    <w:rsid w:val="00A729FE"/>
    <w:rsid w:val="00A72D1B"/>
    <w:rsid w:val="00A7317D"/>
    <w:rsid w:val="00A7323C"/>
    <w:rsid w:val="00A73529"/>
    <w:rsid w:val="00A735B5"/>
    <w:rsid w:val="00A735E8"/>
    <w:rsid w:val="00A737AF"/>
    <w:rsid w:val="00A739D5"/>
    <w:rsid w:val="00A73EEC"/>
    <w:rsid w:val="00A73F11"/>
    <w:rsid w:val="00A74106"/>
    <w:rsid w:val="00A7414B"/>
    <w:rsid w:val="00A74227"/>
    <w:rsid w:val="00A742BA"/>
    <w:rsid w:val="00A74628"/>
    <w:rsid w:val="00A746A3"/>
    <w:rsid w:val="00A74794"/>
    <w:rsid w:val="00A74C3D"/>
    <w:rsid w:val="00A7504F"/>
    <w:rsid w:val="00A750F6"/>
    <w:rsid w:val="00A751A3"/>
    <w:rsid w:val="00A75571"/>
    <w:rsid w:val="00A756DA"/>
    <w:rsid w:val="00A757C0"/>
    <w:rsid w:val="00A75C34"/>
    <w:rsid w:val="00A75D06"/>
    <w:rsid w:val="00A760C8"/>
    <w:rsid w:val="00A761C0"/>
    <w:rsid w:val="00A761F3"/>
    <w:rsid w:val="00A76398"/>
    <w:rsid w:val="00A7647C"/>
    <w:rsid w:val="00A766BE"/>
    <w:rsid w:val="00A76753"/>
    <w:rsid w:val="00A76ADB"/>
    <w:rsid w:val="00A76C12"/>
    <w:rsid w:val="00A76D9D"/>
    <w:rsid w:val="00A76E3C"/>
    <w:rsid w:val="00A76F56"/>
    <w:rsid w:val="00A77083"/>
    <w:rsid w:val="00A7722B"/>
    <w:rsid w:val="00A77245"/>
    <w:rsid w:val="00A77786"/>
    <w:rsid w:val="00A7786E"/>
    <w:rsid w:val="00A779BB"/>
    <w:rsid w:val="00A77AA6"/>
    <w:rsid w:val="00A77D95"/>
    <w:rsid w:val="00A77DF4"/>
    <w:rsid w:val="00A77E22"/>
    <w:rsid w:val="00A77EF1"/>
    <w:rsid w:val="00A77F44"/>
    <w:rsid w:val="00A77FD9"/>
    <w:rsid w:val="00A800BD"/>
    <w:rsid w:val="00A8036B"/>
    <w:rsid w:val="00A803AE"/>
    <w:rsid w:val="00A8046F"/>
    <w:rsid w:val="00A804BB"/>
    <w:rsid w:val="00A805C8"/>
    <w:rsid w:val="00A806EF"/>
    <w:rsid w:val="00A80755"/>
    <w:rsid w:val="00A80963"/>
    <w:rsid w:val="00A81069"/>
    <w:rsid w:val="00A81213"/>
    <w:rsid w:val="00A812E8"/>
    <w:rsid w:val="00A813E8"/>
    <w:rsid w:val="00A813F1"/>
    <w:rsid w:val="00A81438"/>
    <w:rsid w:val="00A815A0"/>
    <w:rsid w:val="00A81ADA"/>
    <w:rsid w:val="00A81D84"/>
    <w:rsid w:val="00A81ECF"/>
    <w:rsid w:val="00A81FC3"/>
    <w:rsid w:val="00A823C1"/>
    <w:rsid w:val="00A82431"/>
    <w:rsid w:val="00A825E7"/>
    <w:rsid w:val="00A8287E"/>
    <w:rsid w:val="00A828A2"/>
    <w:rsid w:val="00A829FE"/>
    <w:rsid w:val="00A82A7B"/>
    <w:rsid w:val="00A82ACB"/>
    <w:rsid w:val="00A82B70"/>
    <w:rsid w:val="00A82BB8"/>
    <w:rsid w:val="00A82C6E"/>
    <w:rsid w:val="00A82D37"/>
    <w:rsid w:val="00A83565"/>
    <w:rsid w:val="00A83580"/>
    <w:rsid w:val="00A83CC9"/>
    <w:rsid w:val="00A83ECE"/>
    <w:rsid w:val="00A83FE9"/>
    <w:rsid w:val="00A84074"/>
    <w:rsid w:val="00A84146"/>
    <w:rsid w:val="00A84897"/>
    <w:rsid w:val="00A84A1B"/>
    <w:rsid w:val="00A84E98"/>
    <w:rsid w:val="00A84EE0"/>
    <w:rsid w:val="00A85227"/>
    <w:rsid w:val="00A855D1"/>
    <w:rsid w:val="00A85747"/>
    <w:rsid w:val="00A85B5A"/>
    <w:rsid w:val="00A85C85"/>
    <w:rsid w:val="00A85F51"/>
    <w:rsid w:val="00A86119"/>
    <w:rsid w:val="00A862E1"/>
    <w:rsid w:val="00A866C0"/>
    <w:rsid w:val="00A86B97"/>
    <w:rsid w:val="00A86D19"/>
    <w:rsid w:val="00A86E67"/>
    <w:rsid w:val="00A86F5A"/>
    <w:rsid w:val="00A87146"/>
    <w:rsid w:val="00A871FC"/>
    <w:rsid w:val="00A87218"/>
    <w:rsid w:val="00A87245"/>
    <w:rsid w:val="00A872F6"/>
    <w:rsid w:val="00A873A6"/>
    <w:rsid w:val="00A873BE"/>
    <w:rsid w:val="00A87BA2"/>
    <w:rsid w:val="00A87CED"/>
    <w:rsid w:val="00A87D88"/>
    <w:rsid w:val="00A87EDB"/>
    <w:rsid w:val="00A90097"/>
    <w:rsid w:val="00A90655"/>
    <w:rsid w:val="00A9067B"/>
    <w:rsid w:val="00A907A3"/>
    <w:rsid w:val="00A90861"/>
    <w:rsid w:val="00A9088A"/>
    <w:rsid w:val="00A9091E"/>
    <w:rsid w:val="00A90B5B"/>
    <w:rsid w:val="00A90F37"/>
    <w:rsid w:val="00A9144D"/>
    <w:rsid w:val="00A91711"/>
    <w:rsid w:val="00A91874"/>
    <w:rsid w:val="00A918DD"/>
    <w:rsid w:val="00A91C3C"/>
    <w:rsid w:val="00A91D40"/>
    <w:rsid w:val="00A92039"/>
    <w:rsid w:val="00A92489"/>
    <w:rsid w:val="00A92492"/>
    <w:rsid w:val="00A924E8"/>
    <w:rsid w:val="00A92753"/>
    <w:rsid w:val="00A9287A"/>
    <w:rsid w:val="00A92896"/>
    <w:rsid w:val="00A928F9"/>
    <w:rsid w:val="00A929AD"/>
    <w:rsid w:val="00A92DC7"/>
    <w:rsid w:val="00A93195"/>
    <w:rsid w:val="00A93416"/>
    <w:rsid w:val="00A93661"/>
    <w:rsid w:val="00A93725"/>
    <w:rsid w:val="00A938DB"/>
    <w:rsid w:val="00A938EA"/>
    <w:rsid w:val="00A93D8A"/>
    <w:rsid w:val="00A93E1A"/>
    <w:rsid w:val="00A9440E"/>
    <w:rsid w:val="00A947CE"/>
    <w:rsid w:val="00A95045"/>
    <w:rsid w:val="00A957D5"/>
    <w:rsid w:val="00A95910"/>
    <w:rsid w:val="00A95977"/>
    <w:rsid w:val="00A959A6"/>
    <w:rsid w:val="00A95FB3"/>
    <w:rsid w:val="00A96D77"/>
    <w:rsid w:val="00A96E99"/>
    <w:rsid w:val="00A96EA7"/>
    <w:rsid w:val="00A9728C"/>
    <w:rsid w:val="00A97829"/>
    <w:rsid w:val="00A978B2"/>
    <w:rsid w:val="00A97C39"/>
    <w:rsid w:val="00A97F9E"/>
    <w:rsid w:val="00AA04C0"/>
    <w:rsid w:val="00AA05A6"/>
    <w:rsid w:val="00AA0956"/>
    <w:rsid w:val="00AA0BCE"/>
    <w:rsid w:val="00AA0E8A"/>
    <w:rsid w:val="00AA0F46"/>
    <w:rsid w:val="00AA1308"/>
    <w:rsid w:val="00AA18A7"/>
    <w:rsid w:val="00AA1C6C"/>
    <w:rsid w:val="00AA1CDA"/>
    <w:rsid w:val="00AA1F6E"/>
    <w:rsid w:val="00AA214C"/>
    <w:rsid w:val="00AA23F8"/>
    <w:rsid w:val="00AA245A"/>
    <w:rsid w:val="00AA2863"/>
    <w:rsid w:val="00AA2870"/>
    <w:rsid w:val="00AA2AAC"/>
    <w:rsid w:val="00AA2C62"/>
    <w:rsid w:val="00AA2CB8"/>
    <w:rsid w:val="00AA3209"/>
    <w:rsid w:val="00AA3734"/>
    <w:rsid w:val="00AA3A4C"/>
    <w:rsid w:val="00AA3AB3"/>
    <w:rsid w:val="00AA3F30"/>
    <w:rsid w:val="00AA406A"/>
    <w:rsid w:val="00AA438B"/>
    <w:rsid w:val="00AA4A4D"/>
    <w:rsid w:val="00AA4B1F"/>
    <w:rsid w:val="00AA4FD0"/>
    <w:rsid w:val="00AA5135"/>
    <w:rsid w:val="00AA5241"/>
    <w:rsid w:val="00AA5384"/>
    <w:rsid w:val="00AA5742"/>
    <w:rsid w:val="00AA575D"/>
    <w:rsid w:val="00AA5763"/>
    <w:rsid w:val="00AA5CEF"/>
    <w:rsid w:val="00AA5FA5"/>
    <w:rsid w:val="00AA6214"/>
    <w:rsid w:val="00AA639C"/>
    <w:rsid w:val="00AA6B29"/>
    <w:rsid w:val="00AA6DFF"/>
    <w:rsid w:val="00AA6ED9"/>
    <w:rsid w:val="00AA705A"/>
    <w:rsid w:val="00AA7316"/>
    <w:rsid w:val="00AA74FB"/>
    <w:rsid w:val="00AA795B"/>
    <w:rsid w:val="00AA7A0D"/>
    <w:rsid w:val="00AA7A69"/>
    <w:rsid w:val="00AA7EEF"/>
    <w:rsid w:val="00AB01F4"/>
    <w:rsid w:val="00AB0269"/>
    <w:rsid w:val="00AB02BF"/>
    <w:rsid w:val="00AB0368"/>
    <w:rsid w:val="00AB07E8"/>
    <w:rsid w:val="00AB0857"/>
    <w:rsid w:val="00AB08D5"/>
    <w:rsid w:val="00AB0EF5"/>
    <w:rsid w:val="00AB0F39"/>
    <w:rsid w:val="00AB0F3F"/>
    <w:rsid w:val="00AB1017"/>
    <w:rsid w:val="00AB1097"/>
    <w:rsid w:val="00AB1EBF"/>
    <w:rsid w:val="00AB20AA"/>
    <w:rsid w:val="00AB2326"/>
    <w:rsid w:val="00AB259C"/>
    <w:rsid w:val="00AB25DD"/>
    <w:rsid w:val="00AB27BB"/>
    <w:rsid w:val="00AB27E5"/>
    <w:rsid w:val="00AB2B8E"/>
    <w:rsid w:val="00AB2C94"/>
    <w:rsid w:val="00AB2E6D"/>
    <w:rsid w:val="00AB2ED7"/>
    <w:rsid w:val="00AB2F26"/>
    <w:rsid w:val="00AB389F"/>
    <w:rsid w:val="00AB3986"/>
    <w:rsid w:val="00AB3A33"/>
    <w:rsid w:val="00AB3BFF"/>
    <w:rsid w:val="00AB3D86"/>
    <w:rsid w:val="00AB3E24"/>
    <w:rsid w:val="00AB4171"/>
    <w:rsid w:val="00AB449F"/>
    <w:rsid w:val="00AB474B"/>
    <w:rsid w:val="00AB4915"/>
    <w:rsid w:val="00AB4BFD"/>
    <w:rsid w:val="00AB4DC3"/>
    <w:rsid w:val="00AB53B0"/>
    <w:rsid w:val="00AB53D7"/>
    <w:rsid w:val="00AB5506"/>
    <w:rsid w:val="00AB5519"/>
    <w:rsid w:val="00AB5631"/>
    <w:rsid w:val="00AB5960"/>
    <w:rsid w:val="00AB596C"/>
    <w:rsid w:val="00AB5B7E"/>
    <w:rsid w:val="00AB5BFB"/>
    <w:rsid w:val="00AB63AF"/>
    <w:rsid w:val="00AB6A2C"/>
    <w:rsid w:val="00AB6C2C"/>
    <w:rsid w:val="00AB6C9D"/>
    <w:rsid w:val="00AB6D9C"/>
    <w:rsid w:val="00AB740B"/>
    <w:rsid w:val="00AB787A"/>
    <w:rsid w:val="00AB79DE"/>
    <w:rsid w:val="00AB7A75"/>
    <w:rsid w:val="00AB7D88"/>
    <w:rsid w:val="00AB7EA9"/>
    <w:rsid w:val="00AC00F2"/>
    <w:rsid w:val="00AC030E"/>
    <w:rsid w:val="00AC05A5"/>
    <w:rsid w:val="00AC0619"/>
    <w:rsid w:val="00AC0789"/>
    <w:rsid w:val="00AC0A7C"/>
    <w:rsid w:val="00AC0E64"/>
    <w:rsid w:val="00AC1249"/>
    <w:rsid w:val="00AC144B"/>
    <w:rsid w:val="00AC1AA4"/>
    <w:rsid w:val="00AC204E"/>
    <w:rsid w:val="00AC218A"/>
    <w:rsid w:val="00AC2289"/>
    <w:rsid w:val="00AC22B8"/>
    <w:rsid w:val="00AC2384"/>
    <w:rsid w:val="00AC255F"/>
    <w:rsid w:val="00AC277B"/>
    <w:rsid w:val="00AC27CC"/>
    <w:rsid w:val="00AC2B24"/>
    <w:rsid w:val="00AC2C2E"/>
    <w:rsid w:val="00AC2D9C"/>
    <w:rsid w:val="00AC2EF8"/>
    <w:rsid w:val="00AC33EF"/>
    <w:rsid w:val="00AC3717"/>
    <w:rsid w:val="00AC388A"/>
    <w:rsid w:val="00AC3E7A"/>
    <w:rsid w:val="00AC403D"/>
    <w:rsid w:val="00AC40ED"/>
    <w:rsid w:val="00AC42F1"/>
    <w:rsid w:val="00AC449A"/>
    <w:rsid w:val="00AC4603"/>
    <w:rsid w:val="00AC4791"/>
    <w:rsid w:val="00AC4CBD"/>
    <w:rsid w:val="00AC4D10"/>
    <w:rsid w:val="00AC5204"/>
    <w:rsid w:val="00AC552D"/>
    <w:rsid w:val="00AC55BB"/>
    <w:rsid w:val="00AC55C1"/>
    <w:rsid w:val="00AC56B6"/>
    <w:rsid w:val="00AC583E"/>
    <w:rsid w:val="00AC598C"/>
    <w:rsid w:val="00AC5F72"/>
    <w:rsid w:val="00AC6240"/>
    <w:rsid w:val="00AC629A"/>
    <w:rsid w:val="00AC65CF"/>
    <w:rsid w:val="00AC6663"/>
    <w:rsid w:val="00AC66FC"/>
    <w:rsid w:val="00AC6896"/>
    <w:rsid w:val="00AC6CC7"/>
    <w:rsid w:val="00AC6D08"/>
    <w:rsid w:val="00AC71FA"/>
    <w:rsid w:val="00AC7368"/>
    <w:rsid w:val="00AC761E"/>
    <w:rsid w:val="00AC7637"/>
    <w:rsid w:val="00AC77FF"/>
    <w:rsid w:val="00AC7A0C"/>
    <w:rsid w:val="00AC7B93"/>
    <w:rsid w:val="00AC7CE4"/>
    <w:rsid w:val="00AC7F68"/>
    <w:rsid w:val="00AD016F"/>
    <w:rsid w:val="00AD02A7"/>
    <w:rsid w:val="00AD032F"/>
    <w:rsid w:val="00AD06F4"/>
    <w:rsid w:val="00AD09D3"/>
    <w:rsid w:val="00AD0AAD"/>
    <w:rsid w:val="00AD0AD2"/>
    <w:rsid w:val="00AD0B97"/>
    <w:rsid w:val="00AD0F0F"/>
    <w:rsid w:val="00AD100A"/>
    <w:rsid w:val="00AD1022"/>
    <w:rsid w:val="00AD14BD"/>
    <w:rsid w:val="00AD16A4"/>
    <w:rsid w:val="00AD1725"/>
    <w:rsid w:val="00AD206A"/>
    <w:rsid w:val="00AD2386"/>
    <w:rsid w:val="00AD27F8"/>
    <w:rsid w:val="00AD2CC7"/>
    <w:rsid w:val="00AD2DD0"/>
    <w:rsid w:val="00AD3114"/>
    <w:rsid w:val="00AD31D5"/>
    <w:rsid w:val="00AD3254"/>
    <w:rsid w:val="00AD3601"/>
    <w:rsid w:val="00AD3824"/>
    <w:rsid w:val="00AD3CA3"/>
    <w:rsid w:val="00AD3DD6"/>
    <w:rsid w:val="00AD400C"/>
    <w:rsid w:val="00AD43B4"/>
    <w:rsid w:val="00AD4631"/>
    <w:rsid w:val="00AD4678"/>
    <w:rsid w:val="00AD4707"/>
    <w:rsid w:val="00AD478A"/>
    <w:rsid w:val="00AD4825"/>
    <w:rsid w:val="00AD48CB"/>
    <w:rsid w:val="00AD4B64"/>
    <w:rsid w:val="00AD4DA6"/>
    <w:rsid w:val="00AD4DDB"/>
    <w:rsid w:val="00AD5182"/>
    <w:rsid w:val="00AD52C7"/>
    <w:rsid w:val="00AD5357"/>
    <w:rsid w:val="00AD55D3"/>
    <w:rsid w:val="00AD568E"/>
    <w:rsid w:val="00AD5695"/>
    <w:rsid w:val="00AD5FA1"/>
    <w:rsid w:val="00AD606A"/>
    <w:rsid w:val="00AD624E"/>
    <w:rsid w:val="00AD6321"/>
    <w:rsid w:val="00AD6369"/>
    <w:rsid w:val="00AD66D0"/>
    <w:rsid w:val="00AD67EB"/>
    <w:rsid w:val="00AD6B08"/>
    <w:rsid w:val="00AD6BA2"/>
    <w:rsid w:val="00AD6D66"/>
    <w:rsid w:val="00AD6E1D"/>
    <w:rsid w:val="00AD707F"/>
    <w:rsid w:val="00AD70C1"/>
    <w:rsid w:val="00AD721A"/>
    <w:rsid w:val="00AD72BD"/>
    <w:rsid w:val="00AD795E"/>
    <w:rsid w:val="00AD7A9A"/>
    <w:rsid w:val="00AD7DBF"/>
    <w:rsid w:val="00AE0173"/>
    <w:rsid w:val="00AE02D4"/>
    <w:rsid w:val="00AE02EF"/>
    <w:rsid w:val="00AE0487"/>
    <w:rsid w:val="00AE05FF"/>
    <w:rsid w:val="00AE0731"/>
    <w:rsid w:val="00AE08E8"/>
    <w:rsid w:val="00AE0A13"/>
    <w:rsid w:val="00AE0D42"/>
    <w:rsid w:val="00AE0D48"/>
    <w:rsid w:val="00AE1120"/>
    <w:rsid w:val="00AE113C"/>
    <w:rsid w:val="00AE171C"/>
    <w:rsid w:val="00AE1939"/>
    <w:rsid w:val="00AE1A59"/>
    <w:rsid w:val="00AE1D85"/>
    <w:rsid w:val="00AE2125"/>
    <w:rsid w:val="00AE2334"/>
    <w:rsid w:val="00AE2492"/>
    <w:rsid w:val="00AE2D73"/>
    <w:rsid w:val="00AE2E42"/>
    <w:rsid w:val="00AE3122"/>
    <w:rsid w:val="00AE31FC"/>
    <w:rsid w:val="00AE34FD"/>
    <w:rsid w:val="00AE368A"/>
    <w:rsid w:val="00AE38E6"/>
    <w:rsid w:val="00AE3954"/>
    <w:rsid w:val="00AE3C0D"/>
    <w:rsid w:val="00AE40FD"/>
    <w:rsid w:val="00AE48D4"/>
    <w:rsid w:val="00AE4C7A"/>
    <w:rsid w:val="00AE4E3C"/>
    <w:rsid w:val="00AE4EDF"/>
    <w:rsid w:val="00AE5382"/>
    <w:rsid w:val="00AE5386"/>
    <w:rsid w:val="00AE5440"/>
    <w:rsid w:val="00AE5969"/>
    <w:rsid w:val="00AE6093"/>
    <w:rsid w:val="00AE60DA"/>
    <w:rsid w:val="00AE63D0"/>
    <w:rsid w:val="00AE6652"/>
    <w:rsid w:val="00AE6734"/>
    <w:rsid w:val="00AE6764"/>
    <w:rsid w:val="00AE6ADF"/>
    <w:rsid w:val="00AE6D64"/>
    <w:rsid w:val="00AE6DB0"/>
    <w:rsid w:val="00AE6EF6"/>
    <w:rsid w:val="00AE71AA"/>
    <w:rsid w:val="00AE75B3"/>
    <w:rsid w:val="00AE7765"/>
    <w:rsid w:val="00AE77F9"/>
    <w:rsid w:val="00AE7AB1"/>
    <w:rsid w:val="00AE7B75"/>
    <w:rsid w:val="00AE7D8F"/>
    <w:rsid w:val="00AF035C"/>
    <w:rsid w:val="00AF03B8"/>
    <w:rsid w:val="00AF0ACA"/>
    <w:rsid w:val="00AF0BD7"/>
    <w:rsid w:val="00AF0F01"/>
    <w:rsid w:val="00AF10B4"/>
    <w:rsid w:val="00AF1209"/>
    <w:rsid w:val="00AF15B0"/>
    <w:rsid w:val="00AF169E"/>
    <w:rsid w:val="00AF17A2"/>
    <w:rsid w:val="00AF19A4"/>
    <w:rsid w:val="00AF1A7B"/>
    <w:rsid w:val="00AF1D1E"/>
    <w:rsid w:val="00AF1D85"/>
    <w:rsid w:val="00AF22AF"/>
    <w:rsid w:val="00AF272D"/>
    <w:rsid w:val="00AF27EA"/>
    <w:rsid w:val="00AF288D"/>
    <w:rsid w:val="00AF295F"/>
    <w:rsid w:val="00AF29AF"/>
    <w:rsid w:val="00AF2BAC"/>
    <w:rsid w:val="00AF2DAE"/>
    <w:rsid w:val="00AF2F8A"/>
    <w:rsid w:val="00AF31AD"/>
    <w:rsid w:val="00AF365C"/>
    <w:rsid w:val="00AF3979"/>
    <w:rsid w:val="00AF3AE5"/>
    <w:rsid w:val="00AF3C5E"/>
    <w:rsid w:val="00AF3DC7"/>
    <w:rsid w:val="00AF3F6C"/>
    <w:rsid w:val="00AF4262"/>
    <w:rsid w:val="00AF43AE"/>
    <w:rsid w:val="00AF443C"/>
    <w:rsid w:val="00AF4650"/>
    <w:rsid w:val="00AF46EA"/>
    <w:rsid w:val="00AF4790"/>
    <w:rsid w:val="00AF48E5"/>
    <w:rsid w:val="00AF4C92"/>
    <w:rsid w:val="00AF4E42"/>
    <w:rsid w:val="00AF5160"/>
    <w:rsid w:val="00AF521C"/>
    <w:rsid w:val="00AF5384"/>
    <w:rsid w:val="00AF55DC"/>
    <w:rsid w:val="00AF5619"/>
    <w:rsid w:val="00AF594C"/>
    <w:rsid w:val="00AF5B30"/>
    <w:rsid w:val="00AF5B40"/>
    <w:rsid w:val="00AF5E6D"/>
    <w:rsid w:val="00AF63EF"/>
    <w:rsid w:val="00AF65A7"/>
    <w:rsid w:val="00AF6609"/>
    <w:rsid w:val="00AF6BEE"/>
    <w:rsid w:val="00AF7210"/>
    <w:rsid w:val="00AF749D"/>
    <w:rsid w:val="00AF79FC"/>
    <w:rsid w:val="00AF7F6D"/>
    <w:rsid w:val="00B00255"/>
    <w:rsid w:val="00B0041E"/>
    <w:rsid w:val="00B00515"/>
    <w:rsid w:val="00B0057D"/>
    <w:rsid w:val="00B005FB"/>
    <w:rsid w:val="00B0074E"/>
    <w:rsid w:val="00B00998"/>
    <w:rsid w:val="00B00D25"/>
    <w:rsid w:val="00B01144"/>
    <w:rsid w:val="00B01648"/>
    <w:rsid w:val="00B016C7"/>
    <w:rsid w:val="00B01715"/>
    <w:rsid w:val="00B01AD0"/>
    <w:rsid w:val="00B01F56"/>
    <w:rsid w:val="00B01FBF"/>
    <w:rsid w:val="00B020B2"/>
    <w:rsid w:val="00B0274A"/>
    <w:rsid w:val="00B027B4"/>
    <w:rsid w:val="00B02936"/>
    <w:rsid w:val="00B037DD"/>
    <w:rsid w:val="00B0380B"/>
    <w:rsid w:val="00B038BD"/>
    <w:rsid w:val="00B03A13"/>
    <w:rsid w:val="00B03B04"/>
    <w:rsid w:val="00B03CC1"/>
    <w:rsid w:val="00B03F4C"/>
    <w:rsid w:val="00B040E0"/>
    <w:rsid w:val="00B04464"/>
    <w:rsid w:val="00B0460B"/>
    <w:rsid w:val="00B046C0"/>
    <w:rsid w:val="00B04C83"/>
    <w:rsid w:val="00B04D71"/>
    <w:rsid w:val="00B0500D"/>
    <w:rsid w:val="00B0513C"/>
    <w:rsid w:val="00B051EA"/>
    <w:rsid w:val="00B055C1"/>
    <w:rsid w:val="00B05639"/>
    <w:rsid w:val="00B05880"/>
    <w:rsid w:val="00B05890"/>
    <w:rsid w:val="00B058CA"/>
    <w:rsid w:val="00B05A4D"/>
    <w:rsid w:val="00B05A77"/>
    <w:rsid w:val="00B05B31"/>
    <w:rsid w:val="00B05DD6"/>
    <w:rsid w:val="00B05FED"/>
    <w:rsid w:val="00B06544"/>
    <w:rsid w:val="00B06714"/>
    <w:rsid w:val="00B06A3C"/>
    <w:rsid w:val="00B06A42"/>
    <w:rsid w:val="00B06B04"/>
    <w:rsid w:val="00B06CC9"/>
    <w:rsid w:val="00B06D04"/>
    <w:rsid w:val="00B070BB"/>
    <w:rsid w:val="00B071C0"/>
    <w:rsid w:val="00B07610"/>
    <w:rsid w:val="00B07793"/>
    <w:rsid w:val="00B077E6"/>
    <w:rsid w:val="00B078D9"/>
    <w:rsid w:val="00B0799E"/>
    <w:rsid w:val="00B103C5"/>
    <w:rsid w:val="00B10A78"/>
    <w:rsid w:val="00B10B18"/>
    <w:rsid w:val="00B10C9B"/>
    <w:rsid w:val="00B10FC0"/>
    <w:rsid w:val="00B11011"/>
    <w:rsid w:val="00B11137"/>
    <w:rsid w:val="00B11260"/>
    <w:rsid w:val="00B1146E"/>
    <w:rsid w:val="00B116A6"/>
    <w:rsid w:val="00B118D0"/>
    <w:rsid w:val="00B11918"/>
    <w:rsid w:val="00B1192F"/>
    <w:rsid w:val="00B1198D"/>
    <w:rsid w:val="00B11B01"/>
    <w:rsid w:val="00B11C7C"/>
    <w:rsid w:val="00B11D59"/>
    <w:rsid w:val="00B121AC"/>
    <w:rsid w:val="00B122C3"/>
    <w:rsid w:val="00B123F7"/>
    <w:rsid w:val="00B12540"/>
    <w:rsid w:val="00B12675"/>
    <w:rsid w:val="00B1273A"/>
    <w:rsid w:val="00B12C1A"/>
    <w:rsid w:val="00B13029"/>
    <w:rsid w:val="00B13607"/>
    <w:rsid w:val="00B1376C"/>
    <w:rsid w:val="00B13AD6"/>
    <w:rsid w:val="00B13CD8"/>
    <w:rsid w:val="00B13FB7"/>
    <w:rsid w:val="00B142A5"/>
    <w:rsid w:val="00B144DD"/>
    <w:rsid w:val="00B1475D"/>
    <w:rsid w:val="00B14A23"/>
    <w:rsid w:val="00B14B45"/>
    <w:rsid w:val="00B14C89"/>
    <w:rsid w:val="00B14CAE"/>
    <w:rsid w:val="00B14ED0"/>
    <w:rsid w:val="00B14F22"/>
    <w:rsid w:val="00B15063"/>
    <w:rsid w:val="00B150A5"/>
    <w:rsid w:val="00B158ED"/>
    <w:rsid w:val="00B15F58"/>
    <w:rsid w:val="00B160F1"/>
    <w:rsid w:val="00B16224"/>
    <w:rsid w:val="00B16B23"/>
    <w:rsid w:val="00B16C45"/>
    <w:rsid w:val="00B17395"/>
    <w:rsid w:val="00B17462"/>
    <w:rsid w:val="00B175BE"/>
    <w:rsid w:val="00B176EE"/>
    <w:rsid w:val="00B17916"/>
    <w:rsid w:val="00B179D3"/>
    <w:rsid w:val="00B179F8"/>
    <w:rsid w:val="00B200A1"/>
    <w:rsid w:val="00B200FC"/>
    <w:rsid w:val="00B2041B"/>
    <w:rsid w:val="00B20972"/>
    <w:rsid w:val="00B20BBD"/>
    <w:rsid w:val="00B20CBC"/>
    <w:rsid w:val="00B20E2A"/>
    <w:rsid w:val="00B20FF8"/>
    <w:rsid w:val="00B21189"/>
    <w:rsid w:val="00B212BA"/>
    <w:rsid w:val="00B217BF"/>
    <w:rsid w:val="00B21818"/>
    <w:rsid w:val="00B2181A"/>
    <w:rsid w:val="00B21C09"/>
    <w:rsid w:val="00B21D30"/>
    <w:rsid w:val="00B21DA8"/>
    <w:rsid w:val="00B21FCA"/>
    <w:rsid w:val="00B22080"/>
    <w:rsid w:val="00B22526"/>
    <w:rsid w:val="00B2297B"/>
    <w:rsid w:val="00B22E76"/>
    <w:rsid w:val="00B22ED9"/>
    <w:rsid w:val="00B22F2B"/>
    <w:rsid w:val="00B23141"/>
    <w:rsid w:val="00B2330C"/>
    <w:rsid w:val="00B23849"/>
    <w:rsid w:val="00B239B4"/>
    <w:rsid w:val="00B23C7A"/>
    <w:rsid w:val="00B23D69"/>
    <w:rsid w:val="00B23D93"/>
    <w:rsid w:val="00B241C7"/>
    <w:rsid w:val="00B24586"/>
    <w:rsid w:val="00B246AD"/>
    <w:rsid w:val="00B2481C"/>
    <w:rsid w:val="00B24B7A"/>
    <w:rsid w:val="00B24E16"/>
    <w:rsid w:val="00B24EC9"/>
    <w:rsid w:val="00B24FB3"/>
    <w:rsid w:val="00B24FF0"/>
    <w:rsid w:val="00B25064"/>
    <w:rsid w:val="00B251A7"/>
    <w:rsid w:val="00B25282"/>
    <w:rsid w:val="00B252AD"/>
    <w:rsid w:val="00B2567D"/>
    <w:rsid w:val="00B25CE1"/>
    <w:rsid w:val="00B25D23"/>
    <w:rsid w:val="00B25EFE"/>
    <w:rsid w:val="00B26305"/>
    <w:rsid w:val="00B26512"/>
    <w:rsid w:val="00B26612"/>
    <w:rsid w:val="00B267A4"/>
    <w:rsid w:val="00B26A39"/>
    <w:rsid w:val="00B26C41"/>
    <w:rsid w:val="00B27401"/>
    <w:rsid w:val="00B274DA"/>
    <w:rsid w:val="00B27526"/>
    <w:rsid w:val="00B276D9"/>
    <w:rsid w:val="00B27821"/>
    <w:rsid w:val="00B27A2A"/>
    <w:rsid w:val="00B27C5B"/>
    <w:rsid w:val="00B27D6A"/>
    <w:rsid w:val="00B30024"/>
    <w:rsid w:val="00B30629"/>
    <w:rsid w:val="00B306DA"/>
    <w:rsid w:val="00B307E8"/>
    <w:rsid w:val="00B30991"/>
    <w:rsid w:val="00B30AD9"/>
    <w:rsid w:val="00B30BC2"/>
    <w:rsid w:val="00B30D7E"/>
    <w:rsid w:val="00B31098"/>
    <w:rsid w:val="00B31469"/>
    <w:rsid w:val="00B31A00"/>
    <w:rsid w:val="00B31A54"/>
    <w:rsid w:val="00B31BE9"/>
    <w:rsid w:val="00B31D68"/>
    <w:rsid w:val="00B32072"/>
    <w:rsid w:val="00B320BC"/>
    <w:rsid w:val="00B324DB"/>
    <w:rsid w:val="00B3274B"/>
    <w:rsid w:val="00B32BD9"/>
    <w:rsid w:val="00B32CE2"/>
    <w:rsid w:val="00B32D91"/>
    <w:rsid w:val="00B33686"/>
    <w:rsid w:val="00B33886"/>
    <w:rsid w:val="00B339C2"/>
    <w:rsid w:val="00B33B94"/>
    <w:rsid w:val="00B33D83"/>
    <w:rsid w:val="00B33F38"/>
    <w:rsid w:val="00B34176"/>
    <w:rsid w:val="00B3448D"/>
    <w:rsid w:val="00B346A0"/>
    <w:rsid w:val="00B347A9"/>
    <w:rsid w:val="00B348FE"/>
    <w:rsid w:val="00B34D16"/>
    <w:rsid w:val="00B34D8D"/>
    <w:rsid w:val="00B34DBE"/>
    <w:rsid w:val="00B35408"/>
    <w:rsid w:val="00B356C1"/>
    <w:rsid w:val="00B357EE"/>
    <w:rsid w:val="00B35C26"/>
    <w:rsid w:val="00B35EC7"/>
    <w:rsid w:val="00B360B4"/>
    <w:rsid w:val="00B3642F"/>
    <w:rsid w:val="00B36658"/>
    <w:rsid w:val="00B366C9"/>
    <w:rsid w:val="00B36907"/>
    <w:rsid w:val="00B36BAA"/>
    <w:rsid w:val="00B36CCA"/>
    <w:rsid w:val="00B37178"/>
    <w:rsid w:val="00B3718A"/>
    <w:rsid w:val="00B372B4"/>
    <w:rsid w:val="00B373FA"/>
    <w:rsid w:val="00B37AD6"/>
    <w:rsid w:val="00B37C89"/>
    <w:rsid w:val="00B37CF5"/>
    <w:rsid w:val="00B3B3DE"/>
    <w:rsid w:val="00B40183"/>
    <w:rsid w:val="00B401B8"/>
    <w:rsid w:val="00B4022B"/>
    <w:rsid w:val="00B402E8"/>
    <w:rsid w:val="00B40676"/>
    <w:rsid w:val="00B40A14"/>
    <w:rsid w:val="00B40A50"/>
    <w:rsid w:val="00B40B3A"/>
    <w:rsid w:val="00B40FD3"/>
    <w:rsid w:val="00B41076"/>
    <w:rsid w:val="00B41167"/>
    <w:rsid w:val="00B4129F"/>
    <w:rsid w:val="00B413D2"/>
    <w:rsid w:val="00B418AF"/>
    <w:rsid w:val="00B41BBB"/>
    <w:rsid w:val="00B41BF7"/>
    <w:rsid w:val="00B41C2A"/>
    <w:rsid w:val="00B41DD1"/>
    <w:rsid w:val="00B42B61"/>
    <w:rsid w:val="00B42B77"/>
    <w:rsid w:val="00B42CF7"/>
    <w:rsid w:val="00B43302"/>
    <w:rsid w:val="00B433E5"/>
    <w:rsid w:val="00B43475"/>
    <w:rsid w:val="00B434F0"/>
    <w:rsid w:val="00B435B4"/>
    <w:rsid w:val="00B435D6"/>
    <w:rsid w:val="00B4361B"/>
    <w:rsid w:val="00B4377D"/>
    <w:rsid w:val="00B437E0"/>
    <w:rsid w:val="00B43846"/>
    <w:rsid w:val="00B43E4B"/>
    <w:rsid w:val="00B43E73"/>
    <w:rsid w:val="00B43EFE"/>
    <w:rsid w:val="00B43FC2"/>
    <w:rsid w:val="00B44014"/>
    <w:rsid w:val="00B44261"/>
    <w:rsid w:val="00B44288"/>
    <w:rsid w:val="00B44815"/>
    <w:rsid w:val="00B44833"/>
    <w:rsid w:val="00B44991"/>
    <w:rsid w:val="00B45623"/>
    <w:rsid w:val="00B45B2D"/>
    <w:rsid w:val="00B45C23"/>
    <w:rsid w:val="00B45C80"/>
    <w:rsid w:val="00B45D37"/>
    <w:rsid w:val="00B464F8"/>
    <w:rsid w:val="00B465AB"/>
    <w:rsid w:val="00B46720"/>
    <w:rsid w:val="00B468B8"/>
    <w:rsid w:val="00B472FF"/>
    <w:rsid w:val="00B4746B"/>
    <w:rsid w:val="00B47575"/>
    <w:rsid w:val="00B47B4E"/>
    <w:rsid w:val="00B47CC1"/>
    <w:rsid w:val="00B47CE8"/>
    <w:rsid w:val="00B47D72"/>
    <w:rsid w:val="00B5024B"/>
    <w:rsid w:val="00B5027E"/>
    <w:rsid w:val="00B50399"/>
    <w:rsid w:val="00B503B9"/>
    <w:rsid w:val="00B5042E"/>
    <w:rsid w:val="00B50924"/>
    <w:rsid w:val="00B50A74"/>
    <w:rsid w:val="00B50DAE"/>
    <w:rsid w:val="00B50E24"/>
    <w:rsid w:val="00B50EEE"/>
    <w:rsid w:val="00B50FA0"/>
    <w:rsid w:val="00B5115B"/>
    <w:rsid w:val="00B511CB"/>
    <w:rsid w:val="00B51287"/>
    <w:rsid w:val="00B5153C"/>
    <w:rsid w:val="00B516ED"/>
    <w:rsid w:val="00B517DD"/>
    <w:rsid w:val="00B51C3E"/>
    <w:rsid w:val="00B51DBD"/>
    <w:rsid w:val="00B51E61"/>
    <w:rsid w:val="00B52066"/>
    <w:rsid w:val="00B520E2"/>
    <w:rsid w:val="00B521C8"/>
    <w:rsid w:val="00B522CE"/>
    <w:rsid w:val="00B52861"/>
    <w:rsid w:val="00B52C1E"/>
    <w:rsid w:val="00B52D09"/>
    <w:rsid w:val="00B52E4C"/>
    <w:rsid w:val="00B52FA7"/>
    <w:rsid w:val="00B536BA"/>
    <w:rsid w:val="00B53770"/>
    <w:rsid w:val="00B53B07"/>
    <w:rsid w:val="00B53BA8"/>
    <w:rsid w:val="00B53C8F"/>
    <w:rsid w:val="00B53F08"/>
    <w:rsid w:val="00B54369"/>
    <w:rsid w:val="00B5465B"/>
    <w:rsid w:val="00B54767"/>
    <w:rsid w:val="00B547DA"/>
    <w:rsid w:val="00B54852"/>
    <w:rsid w:val="00B54FAF"/>
    <w:rsid w:val="00B55169"/>
    <w:rsid w:val="00B552A8"/>
    <w:rsid w:val="00B55319"/>
    <w:rsid w:val="00B55392"/>
    <w:rsid w:val="00B553EE"/>
    <w:rsid w:val="00B5571C"/>
    <w:rsid w:val="00B559D8"/>
    <w:rsid w:val="00B55BB0"/>
    <w:rsid w:val="00B565F1"/>
    <w:rsid w:val="00B56B1B"/>
    <w:rsid w:val="00B56B72"/>
    <w:rsid w:val="00B56CEF"/>
    <w:rsid w:val="00B56E81"/>
    <w:rsid w:val="00B56F3E"/>
    <w:rsid w:val="00B5704B"/>
    <w:rsid w:val="00B57380"/>
    <w:rsid w:val="00B57B09"/>
    <w:rsid w:val="00B57B96"/>
    <w:rsid w:val="00B57FF2"/>
    <w:rsid w:val="00B600D3"/>
    <w:rsid w:val="00B6011C"/>
    <w:rsid w:val="00B60192"/>
    <w:rsid w:val="00B602C7"/>
    <w:rsid w:val="00B6034E"/>
    <w:rsid w:val="00B60404"/>
    <w:rsid w:val="00B6040A"/>
    <w:rsid w:val="00B60499"/>
    <w:rsid w:val="00B60539"/>
    <w:rsid w:val="00B607EA"/>
    <w:rsid w:val="00B60915"/>
    <w:rsid w:val="00B60A7A"/>
    <w:rsid w:val="00B60D24"/>
    <w:rsid w:val="00B610A0"/>
    <w:rsid w:val="00B61143"/>
    <w:rsid w:val="00B6117C"/>
    <w:rsid w:val="00B613A6"/>
    <w:rsid w:val="00B61435"/>
    <w:rsid w:val="00B614FC"/>
    <w:rsid w:val="00B6167D"/>
    <w:rsid w:val="00B6197F"/>
    <w:rsid w:val="00B61C3B"/>
    <w:rsid w:val="00B61CEE"/>
    <w:rsid w:val="00B61D32"/>
    <w:rsid w:val="00B61E41"/>
    <w:rsid w:val="00B62292"/>
    <w:rsid w:val="00B62724"/>
    <w:rsid w:val="00B627EA"/>
    <w:rsid w:val="00B628C9"/>
    <w:rsid w:val="00B6296E"/>
    <w:rsid w:val="00B6298E"/>
    <w:rsid w:val="00B62B2B"/>
    <w:rsid w:val="00B634D7"/>
    <w:rsid w:val="00B63AF7"/>
    <w:rsid w:val="00B63D80"/>
    <w:rsid w:val="00B63E3C"/>
    <w:rsid w:val="00B640F3"/>
    <w:rsid w:val="00B641D6"/>
    <w:rsid w:val="00B64456"/>
    <w:rsid w:val="00B6450B"/>
    <w:rsid w:val="00B6451E"/>
    <w:rsid w:val="00B64B26"/>
    <w:rsid w:val="00B64C95"/>
    <w:rsid w:val="00B6507F"/>
    <w:rsid w:val="00B65388"/>
    <w:rsid w:val="00B65860"/>
    <w:rsid w:val="00B65A8F"/>
    <w:rsid w:val="00B65B27"/>
    <w:rsid w:val="00B65B28"/>
    <w:rsid w:val="00B65B39"/>
    <w:rsid w:val="00B65BF9"/>
    <w:rsid w:val="00B65DED"/>
    <w:rsid w:val="00B65EF1"/>
    <w:rsid w:val="00B662FF"/>
    <w:rsid w:val="00B66760"/>
    <w:rsid w:val="00B66832"/>
    <w:rsid w:val="00B66AA4"/>
    <w:rsid w:val="00B66C20"/>
    <w:rsid w:val="00B66DC2"/>
    <w:rsid w:val="00B66ED4"/>
    <w:rsid w:val="00B66FE2"/>
    <w:rsid w:val="00B66FE6"/>
    <w:rsid w:val="00B67189"/>
    <w:rsid w:val="00B672EA"/>
    <w:rsid w:val="00B673A1"/>
    <w:rsid w:val="00B67532"/>
    <w:rsid w:val="00B67674"/>
    <w:rsid w:val="00B676AF"/>
    <w:rsid w:val="00B6774F"/>
    <w:rsid w:val="00B679A7"/>
    <w:rsid w:val="00B67A69"/>
    <w:rsid w:val="00B67B10"/>
    <w:rsid w:val="00B67E08"/>
    <w:rsid w:val="00B70075"/>
    <w:rsid w:val="00B70134"/>
    <w:rsid w:val="00B702D0"/>
    <w:rsid w:val="00B70421"/>
    <w:rsid w:val="00B70498"/>
    <w:rsid w:val="00B7071C"/>
    <w:rsid w:val="00B70901"/>
    <w:rsid w:val="00B70BD6"/>
    <w:rsid w:val="00B70D59"/>
    <w:rsid w:val="00B71407"/>
    <w:rsid w:val="00B7150A"/>
    <w:rsid w:val="00B7198C"/>
    <w:rsid w:val="00B71B9B"/>
    <w:rsid w:val="00B71C11"/>
    <w:rsid w:val="00B71D46"/>
    <w:rsid w:val="00B71E8F"/>
    <w:rsid w:val="00B71F1E"/>
    <w:rsid w:val="00B722C5"/>
    <w:rsid w:val="00B7234C"/>
    <w:rsid w:val="00B7240B"/>
    <w:rsid w:val="00B7274F"/>
    <w:rsid w:val="00B72B92"/>
    <w:rsid w:val="00B72D07"/>
    <w:rsid w:val="00B72E4A"/>
    <w:rsid w:val="00B73480"/>
    <w:rsid w:val="00B7350E"/>
    <w:rsid w:val="00B7357A"/>
    <w:rsid w:val="00B735E5"/>
    <w:rsid w:val="00B73693"/>
    <w:rsid w:val="00B7390F"/>
    <w:rsid w:val="00B73AC0"/>
    <w:rsid w:val="00B7407F"/>
    <w:rsid w:val="00B7409B"/>
    <w:rsid w:val="00B740FC"/>
    <w:rsid w:val="00B74315"/>
    <w:rsid w:val="00B7435D"/>
    <w:rsid w:val="00B743FC"/>
    <w:rsid w:val="00B74451"/>
    <w:rsid w:val="00B744C0"/>
    <w:rsid w:val="00B7469A"/>
    <w:rsid w:val="00B74931"/>
    <w:rsid w:val="00B753F5"/>
    <w:rsid w:val="00B759A1"/>
    <w:rsid w:val="00B75A25"/>
    <w:rsid w:val="00B75B93"/>
    <w:rsid w:val="00B75C55"/>
    <w:rsid w:val="00B760F5"/>
    <w:rsid w:val="00B761B0"/>
    <w:rsid w:val="00B76364"/>
    <w:rsid w:val="00B768C8"/>
    <w:rsid w:val="00B76B05"/>
    <w:rsid w:val="00B76FEC"/>
    <w:rsid w:val="00B77008"/>
    <w:rsid w:val="00B77887"/>
    <w:rsid w:val="00B778F5"/>
    <w:rsid w:val="00B779C0"/>
    <w:rsid w:val="00B77AFC"/>
    <w:rsid w:val="00B77B71"/>
    <w:rsid w:val="00B77DAB"/>
    <w:rsid w:val="00B77EA0"/>
    <w:rsid w:val="00B77F67"/>
    <w:rsid w:val="00B80686"/>
    <w:rsid w:val="00B806B7"/>
    <w:rsid w:val="00B8082F"/>
    <w:rsid w:val="00B8083A"/>
    <w:rsid w:val="00B80A74"/>
    <w:rsid w:val="00B80FAC"/>
    <w:rsid w:val="00B80FC0"/>
    <w:rsid w:val="00B810D0"/>
    <w:rsid w:val="00B8120B"/>
    <w:rsid w:val="00B81275"/>
    <w:rsid w:val="00B816C4"/>
    <w:rsid w:val="00B81915"/>
    <w:rsid w:val="00B819E4"/>
    <w:rsid w:val="00B81B8E"/>
    <w:rsid w:val="00B81E58"/>
    <w:rsid w:val="00B81E5C"/>
    <w:rsid w:val="00B81EC1"/>
    <w:rsid w:val="00B82066"/>
    <w:rsid w:val="00B82137"/>
    <w:rsid w:val="00B82351"/>
    <w:rsid w:val="00B82383"/>
    <w:rsid w:val="00B8284A"/>
    <w:rsid w:val="00B82A17"/>
    <w:rsid w:val="00B82B08"/>
    <w:rsid w:val="00B83603"/>
    <w:rsid w:val="00B8377D"/>
    <w:rsid w:val="00B83910"/>
    <w:rsid w:val="00B8399D"/>
    <w:rsid w:val="00B83B61"/>
    <w:rsid w:val="00B83E99"/>
    <w:rsid w:val="00B83EF1"/>
    <w:rsid w:val="00B8408A"/>
    <w:rsid w:val="00B8413D"/>
    <w:rsid w:val="00B841A9"/>
    <w:rsid w:val="00B8445A"/>
    <w:rsid w:val="00B8460C"/>
    <w:rsid w:val="00B847B6"/>
    <w:rsid w:val="00B84987"/>
    <w:rsid w:val="00B84AC1"/>
    <w:rsid w:val="00B84B7B"/>
    <w:rsid w:val="00B85091"/>
    <w:rsid w:val="00B85263"/>
    <w:rsid w:val="00B8557F"/>
    <w:rsid w:val="00B857E9"/>
    <w:rsid w:val="00B858AF"/>
    <w:rsid w:val="00B85989"/>
    <w:rsid w:val="00B85D86"/>
    <w:rsid w:val="00B85F43"/>
    <w:rsid w:val="00B85F5A"/>
    <w:rsid w:val="00B85FB0"/>
    <w:rsid w:val="00B86067"/>
    <w:rsid w:val="00B86337"/>
    <w:rsid w:val="00B8656F"/>
    <w:rsid w:val="00B865F2"/>
    <w:rsid w:val="00B86707"/>
    <w:rsid w:val="00B86880"/>
    <w:rsid w:val="00B86DDA"/>
    <w:rsid w:val="00B86E50"/>
    <w:rsid w:val="00B86E66"/>
    <w:rsid w:val="00B871F3"/>
    <w:rsid w:val="00B873AD"/>
    <w:rsid w:val="00B874DF"/>
    <w:rsid w:val="00B875E9"/>
    <w:rsid w:val="00B877EF"/>
    <w:rsid w:val="00B87822"/>
    <w:rsid w:val="00B878A3"/>
    <w:rsid w:val="00B879F0"/>
    <w:rsid w:val="00B87E44"/>
    <w:rsid w:val="00B88EBF"/>
    <w:rsid w:val="00B902BA"/>
    <w:rsid w:val="00B90557"/>
    <w:rsid w:val="00B906C9"/>
    <w:rsid w:val="00B908F2"/>
    <w:rsid w:val="00B90A58"/>
    <w:rsid w:val="00B90FE8"/>
    <w:rsid w:val="00B91402"/>
    <w:rsid w:val="00B917E1"/>
    <w:rsid w:val="00B91A96"/>
    <w:rsid w:val="00B91D4D"/>
    <w:rsid w:val="00B91D51"/>
    <w:rsid w:val="00B9233A"/>
    <w:rsid w:val="00B923CA"/>
    <w:rsid w:val="00B92435"/>
    <w:rsid w:val="00B92A73"/>
    <w:rsid w:val="00B92D6B"/>
    <w:rsid w:val="00B92E79"/>
    <w:rsid w:val="00B92ECA"/>
    <w:rsid w:val="00B93120"/>
    <w:rsid w:val="00B9316B"/>
    <w:rsid w:val="00B93878"/>
    <w:rsid w:val="00B93976"/>
    <w:rsid w:val="00B93A8A"/>
    <w:rsid w:val="00B93D2D"/>
    <w:rsid w:val="00B94094"/>
    <w:rsid w:val="00B94354"/>
    <w:rsid w:val="00B9435E"/>
    <w:rsid w:val="00B9463E"/>
    <w:rsid w:val="00B94707"/>
    <w:rsid w:val="00B94BAF"/>
    <w:rsid w:val="00B94C4A"/>
    <w:rsid w:val="00B94CA0"/>
    <w:rsid w:val="00B94DD4"/>
    <w:rsid w:val="00B950D2"/>
    <w:rsid w:val="00B952BF"/>
    <w:rsid w:val="00B9550C"/>
    <w:rsid w:val="00B95515"/>
    <w:rsid w:val="00B955EE"/>
    <w:rsid w:val="00B95640"/>
    <w:rsid w:val="00B958C3"/>
    <w:rsid w:val="00B959E7"/>
    <w:rsid w:val="00B95B80"/>
    <w:rsid w:val="00B95E49"/>
    <w:rsid w:val="00B96007"/>
    <w:rsid w:val="00B96394"/>
    <w:rsid w:val="00B96493"/>
    <w:rsid w:val="00B96721"/>
    <w:rsid w:val="00B96A83"/>
    <w:rsid w:val="00B96B61"/>
    <w:rsid w:val="00B96B8B"/>
    <w:rsid w:val="00B96EA7"/>
    <w:rsid w:val="00B97020"/>
    <w:rsid w:val="00B97238"/>
    <w:rsid w:val="00B975B9"/>
    <w:rsid w:val="00B9772A"/>
    <w:rsid w:val="00B977B4"/>
    <w:rsid w:val="00B97BA4"/>
    <w:rsid w:val="00BA0340"/>
    <w:rsid w:val="00BA0699"/>
    <w:rsid w:val="00BA0B5D"/>
    <w:rsid w:val="00BA0C3E"/>
    <w:rsid w:val="00BA0DBB"/>
    <w:rsid w:val="00BA0E11"/>
    <w:rsid w:val="00BA0E86"/>
    <w:rsid w:val="00BA11F2"/>
    <w:rsid w:val="00BA1363"/>
    <w:rsid w:val="00BA1C34"/>
    <w:rsid w:val="00BA1CB3"/>
    <w:rsid w:val="00BA1FBE"/>
    <w:rsid w:val="00BA23C5"/>
    <w:rsid w:val="00BA284C"/>
    <w:rsid w:val="00BA2ACB"/>
    <w:rsid w:val="00BA2DB1"/>
    <w:rsid w:val="00BA2DCF"/>
    <w:rsid w:val="00BA2FFD"/>
    <w:rsid w:val="00BA30FC"/>
    <w:rsid w:val="00BA3374"/>
    <w:rsid w:val="00BA337C"/>
    <w:rsid w:val="00BA3420"/>
    <w:rsid w:val="00BA3C96"/>
    <w:rsid w:val="00BA3DA5"/>
    <w:rsid w:val="00BA40B2"/>
    <w:rsid w:val="00BA41E1"/>
    <w:rsid w:val="00BA435E"/>
    <w:rsid w:val="00BA458B"/>
    <w:rsid w:val="00BA4706"/>
    <w:rsid w:val="00BA4BC6"/>
    <w:rsid w:val="00BA4DFA"/>
    <w:rsid w:val="00BA4FDF"/>
    <w:rsid w:val="00BA517E"/>
    <w:rsid w:val="00BA5249"/>
    <w:rsid w:val="00BA525C"/>
    <w:rsid w:val="00BA52F2"/>
    <w:rsid w:val="00BA53F3"/>
    <w:rsid w:val="00BA5427"/>
    <w:rsid w:val="00BA5682"/>
    <w:rsid w:val="00BA5A26"/>
    <w:rsid w:val="00BA5A5D"/>
    <w:rsid w:val="00BA5B54"/>
    <w:rsid w:val="00BA5C7C"/>
    <w:rsid w:val="00BA6336"/>
    <w:rsid w:val="00BA6767"/>
    <w:rsid w:val="00BA6889"/>
    <w:rsid w:val="00BA6A02"/>
    <w:rsid w:val="00BA6A9F"/>
    <w:rsid w:val="00BA6AC4"/>
    <w:rsid w:val="00BA6C5D"/>
    <w:rsid w:val="00BA6D02"/>
    <w:rsid w:val="00BA6E1E"/>
    <w:rsid w:val="00BA6F13"/>
    <w:rsid w:val="00BA70FF"/>
    <w:rsid w:val="00BA71D6"/>
    <w:rsid w:val="00BA7247"/>
    <w:rsid w:val="00BA727A"/>
    <w:rsid w:val="00BA7310"/>
    <w:rsid w:val="00BA7605"/>
    <w:rsid w:val="00BA7850"/>
    <w:rsid w:val="00BA7A49"/>
    <w:rsid w:val="00BA7B26"/>
    <w:rsid w:val="00BA7C3B"/>
    <w:rsid w:val="00BA7F13"/>
    <w:rsid w:val="00BA7FF0"/>
    <w:rsid w:val="00BB03EA"/>
    <w:rsid w:val="00BB0725"/>
    <w:rsid w:val="00BB074E"/>
    <w:rsid w:val="00BB0823"/>
    <w:rsid w:val="00BB0AC3"/>
    <w:rsid w:val="00BB0AF2"/>
    <w:rsid w:val="00BB0B01"/>
    <w:rsid w:val="00BB0C7C"/>
    <w:rsid w:val="00BB1471"/>
    <w:rsid w:val="00BB1528"/>
    <w:rsid w:val="00BB18AE"/>
    <w:rsid w:val="00BB1E2C"/>
    <w:rsid w:val="00BB1E33"/>
    <w:rsid w:val="00BB2526"/>
    <w:rsid w:val="00BB2717"/>
    <w:rsid w:val="00BB2D95"/>
    <w:rsid w:val="00BB3016"/>
    <w:rsid w:val="00BB32B8"/>
    <w:rsid w:val="00BB3639"/>
    <w:rsid w:val="00BB3AF2"/>
    <w:rsid w:val="00BB3DF2"/>
    <w:rsid w:val="00BB3E16"/>
    <w:rsid w:val="00BB44A9"/>
    <w:rsid w:val="00BB4567"/>
    <w:rsid w:val="00BB458F"/>
    <w:rsid w:val="00BB47B7"/>
    <w:rsid w:val="00BB48CF"/>
    <w:rsid w:val="00BB4BF6"/>
    <w:rsid w:val="00BB4DDD"/>
    <w:rsid w:val="00BB5279"/>
    <w:rsid w:val="00BB52C6"/>
    <w:rsid w:val="00BB55A6"/>
    <w:rsid w:val="00BB56CA"/>
    <w:rsid w:val="00BB56D0"/>
    <w:rsid w:val="00BB5708"/>
    <w:rsid w:val="00BB5932"/>
    <w:rsid w:val="00BB5D7D"/>
    <w:rsid w:val="00BB5E17"/>
    <w:rsid w:val="00BB5E83"/>
    <w:rsid w:val="00BB601B"/>
    <w:rsid w:val="00BB66A1"/>
    <w:rsid w:val="00BB6AFF"/>
    <w:rsid w:val="00BB6B0A"/>
    <w:rsid w:val="00BB6B54"/>
    <w:rsid w:val="00BB6BFF"/>
    <w:rsid w:val="00BB6D98"/>
    <w:rsid w:val="00BB71D5"/>
    <w:rsid w:val="00BB7203"/>
    <w:rsid w:val="00BB72D6"/>
    <w:rsid w:val="00BB7715"/>
    <w:rsid w:val="00BB7D09"/>
    <w:rsid w:val="00BB7E74"/>
    <w:rsid w:val="00BC055A"/>
    <w:rsid w:val="00BC069D"/>
    <w:rsid w:val="00BC0EAE"/>
    <w:rsid w:val="00BC1105"/>
    <w:rsid w:val="00BC112A"/>
    <w:rsid w:val="00BC11D3"/>
    <w:rsid w:val="00BC1AC0"/>
    <w:rsid w:val="00BC1B33"/>
    <w:rsid w:val="00BC1F26"/>
    <w:rsid w:val="00BC241E"/>
    <w:rsid w:val="00BC24A5"/>
    <w:rsid w:val="00BC2692"/>
    <w:rsid w:val="00BC2D8B"/>
    <w:rsid w:val="00BC2DEF"/>
    <w:rsid w:val="00BC2EA6"/>
    <w:rsid w:val="00BC30A2"/>
    <w:rsid w:val="00BC316A"/>
    <w:rsid w:val="00BC322D"/>
    <w:rsid w:val="00BC32B4"/>
    <w:rsid w:val="00BC35E8"/>
    <w:rsid w:val="00BC3985"/>
    <w:rsid w:val="00BC39F1"/>
    <w:rsid w:val="00BC3C77"/>
    <w:rsid w:val="00BC4065"/>
    <w:rsid w:val="00BC456C"/>
    <w:rsid w:val="00BC4657"/>
    <w:rsid w:val="00BC474A"/>
    <w:rsid w:val="00BC4949"/>
    <w:rsid w:val="00BC496D"/>
    <w:rsid w:val="00BC5345"/>
    <w:rsid w:val="00BC53B5"/>
    <w:rsid w:val="00BC5583"/>
    <w:rsid w:val="00BC5845"/>
    <w:rsid w:val="00BC58A0"/>
    <w:rsid w:val="00BC59C9"/>
    <w:rsid w:val="00BC5AC4"/>
    <w:rsid w:val="00BC5F6D"/>
    <w:rsid w:val="00BC610C"/>
    <w:rsid w:val="00BC67F2"/>
    <w:rsid w:val="00BC68BB"/>
    <w:rsid w:val="00BC68D6"/>
    <w:rsid w:val="00BC6A60"/>
    <w:rsid w:val="00BC6AA3"/>
    <w:rsid w:val="00BC6DDD"/>
    <w:rsid w:val="00BC7326"/>
    <w:rsid w:val="00BC762E"/>
    <w:rsid w:val="00BC76D7"/>
    <w:rsid w:val="00BC788C"/>
    <w:rsid w:val="00BC7C25"/>
    <w:rsid w:val="00BC7D40"/>
    <w:rsid w:val="00BC7E1B"/>
    <w:rsid w:val="00BD0135"/>
    <w:rsid w:val="00BD0138"/>
    <w:rsid w:val="00BD0219"/>
    <w:rsid w:val="00BD063D"/>
    <w:rsid w:val="00BD087F"/>
    <w:rsid w:val="00BD0C24"/>
    <w:rsid w:val="00BD0F2C"/>
    <w:rsid w:val="00BD140B"/>
    <w:rsid w:val="00BD15B7"/>
    <w:rsid w:val="00BD1625"/>
    <w:rsid w:val="00BD16D4"/>
    <w:rsid w:val="00BD1B30"/>
    <w:rsid w:val="00BD219B"/>
    <w:rsid w:val="00BD2253"/>
    <w:rsid w:val="00BD273B"/>
    <w:rsid w:val="00BD28C8"/>
    <w:rsid w:val="00BD29D2"/>
    <w:rsid w:val="00BD2AD5"/>
    <w:rsid w:val="00BD2D66"/>
    <w:rsid w:val="00BD30E3"/>
    <w:rsid w:val="00BD31A3"/>
    <w:rsid w:val="00BD37D0"/>
    <w:rsid w:val="00BD3DE6"/>
    <w:rsid w:val="00BD3E92"/>
    <w:rsid w:val="00BD3EEA"/>
    <w:rsid w:val="00BD4067"/>
    <w:rsid w:val="00BD41AA"/>
    <w:rsid w:val="00BD45EA"/>
    <w:rsid w:val="00BD4AA8"/>
    <w:rsid w:val="00BD4C3C"/>
    <w:rsid w:val="00BD4C5B"/>
    <w:rsid w:val="00BD4E2B"/>
    <w:rsid w:val="00BD4F8A"/>
    <w:rsid w:val="00BD4F98"/>
    <w:rsid w:val="00BD5054"/>
    <w:rsid w:val="00BD511A"/>
    <w:rsid w:val="00BD5250"/>
    <w:rsid w:val="00BD556F"/>
    <w:rsid w:val="00BD58F3"/>
    <w:rsid w:val="00BD592B"/>
    <w:rsid w:val="00BD5FE1"/>
    <w:rsid w:val="00BD621A"/>
    <w:rsid w:val="00BD62EC"/>
    <w:rsid w:val="00BD62FA"/>
    <w:rsid w:val="00BD63B7"/>
    <w:rsid w:val="00BD6485"/>
    <w:rsid w:val="00BD677A"/>
    <w:rsid w:val="00BD6798"/>
    <w:rsid w:val="00BD6CD7"/>
    <w:rsid w:val="00BD6E2C"/>
    <w:rsid w:val="00BD6F01"/>
    <w:rsid w:val="00BD6F91"/>
    <w:rsid w:val="00BD7193"/>
    <w:rsid w:val="00BD7417"/>
    <w:rsid w:val="00BD76BF"/>
    <w:rsid w:val="00BD79FD"/>
    <w:rsid w:val="00BD7EE3"/>
    <w:rsid w:val="00BD7FA6"/>
    <w:rsid w:val="00BE014E"/>
    <w:rsid w:val="00BE01AF"/>
    <w:rsid w:val="00BE01CF"/>
    <w:rsid w:val="00BE03BE"/>
    <w:rsid w:val="00BE0922"/>
    <w:rsid w:val="00BE0A3C"/>
    <w:rsid w:val="00BE0A7E"/>
    <w:rsid w:val="00BE0D68"/>
    <w:rsid w:val="00BE0EE9"/>
    <w:rsid w:val="00BE1167"/>
    <w:rsid w:val="00BE12AB"/>
    <w:rsid w:val="00BE12D6"/>
    <w:rsid w:val="00BE1694"/>
    <w:rsid w:val="00BE173B"/>
    <w:rsid w:val="00BE17A1"/>
    <w:rsid w:val="00BE1AFA"/>
    <w:rsid w:val="00BE1D0E"/>
    <w:rsid w:val="00BE1EAE"/>
    <w:rsid w:val="00BE21C7"/>
    <w:rsid w:val="00BE227C"/>
    <w:rsid w:val="00BE280A"/>
    <w:rsid w:val="00BE29B4"/>
    <w:rsid w:val="00BE2F46"/>
    <w:rsid w:val="00BE30BC"/>
    <w:rsid w:val="00BE372C"/>
    <w:rsid w:val="00BE39EB"/>
    <w:rsid w:val="00BE40ED"/>
    <w:rsid w:val="00BE436D"/>
    <w:rsid w:val="00BE46F9"/>
    <w:rsid w:val="00BE4A87"/>
    <w:rsid w:val="00BE4B92"/>
    <w:rsid w:val="00BE4C5D"/>
    <w:rsid w:val="00BE4D6B"/>
    <w:rsid w:val="00BE4FFC"/>
    <w:rsid w:val="00BE52BE"/>
    <w:rsid w:val="00BE53B8"/>
    <w:rsid w:val="00BE5463"/>
    <w:rsid w:val="00BE5501"/>
    <w:rsid w:val="00BE557E"/>
    <w:rsid w:val="00BE558E"/>
    <w:rsid w:val="00BE596F"/>
    <w:rsid w:val="00BE5C96"/>
    <w:rsid w:val="00BE5DB5"/>
    <w:rsid w:val="00BE5E38"/>
    <w:rsid w:val="00BE622F"/>
    <w:rsid w:val="00BE646D"/>
    <w:rsid w:val="00BE647E"/>
    <w:rsid w:val="00BE6717"/>
    <w:rsid w:val="00BE6DEF"/>
    <w:rsid w:val="00BE6E15"/>
    <w:rsid w:val="00BE6E2F"/>
    <w:rsid w:val="00BE7305"/>
    <w:rsid w:val="00BE74E3"/>
    <w:rsid w:val="00BE76F6"/>
    <w:rsid w:val="00BE7AD7"/>
    <w:rsid w:val="00BE7D3D"/>
    <w:rsid w:val="00BE7DDD"/>
    <w:rsid w:val="00BE7E6E"/>
    <w:rsid w:val="00BF0353"/>
    <w:rsid w:val="00BF057D"/>
    <w:rsid w:val="00BF0842"/>
    <w:rsid w:val="00BF08B3"/>
    <w:rsid w:val="00BF0994"/>
    <w:rsid w:val="00BF099C"/>
    <w:rsid w:val="00BF0B1D"/>
    <w:rsid w:val="00BF0E48"/>
    <w:rsid w:val="00BF17C8"/>
    <w:rsid w:val="00BF1CE7"/>
    <w:rsid w:val="00BF205E"/>
    <w:rsid w:val="00BF207A"/>
    <w:rsid w:val="00BF213B"/>
    <w:rsid w:val="00BF2220"/>
    <w:rsid w:val="00BF2565"/>
    <w:rsid w:val="00BF2ACD"/>
    <w:rsid w:val="00BF2BB7"/>
    <w:rsid w:val="00BF2DAC"/>
    <w:rsid w:val="00BF2DF3"/>
    <w:rsid w:val="00BF2F71"/>
    <w:rsid w:val="00BF31D5"/>
    <w:rsid w:val="00BF36AE"/>
    <w:rsid w:val="00BF3748"/>
    <w:rsid w:val="00BF3754"/>
    <w:rsid w:val="00BF395E"/>
    <w:rsid w:val="00BF3AF3"/>
    <w:rsid w:val="00BF3B83"/>
    <w:rsid w:val="00BF3C93"/>
    <w:rsid w:val="00BF3D8D"/>
    <w:rsid w:val="00BF43C0"/>
    <w:rsid w:val="00BF44A5"/>
    <w:rsid w:val="00BF4621"/>
    <w:rsid w:val="00BF4848"/>
    <w:rsid w:val="00BF4ABB"/>
    <w:rsid w:val="00BF4C93"/>
    <w:rsid w:val="00BF4E0F"/>
    <w:rsid w:val="00BF4EDB"/>
    <w:rsid w:val="00BF5195"/>
    <w:rsid w:val="00BF51B6"/>
    <w:rsid w:val="00BF5982"/>
    <w:rsid w:val="00BF619A"/>
    <w:rsid w:val="00BF6245"/>
    <w:rsid w:val="00BF625F"/>
    <w:rsid w:val="00BF62E6"/>
    <w:rsid w:val="00BF6482"/>
    <w:rsid w:val="00BF68AE"/>
    <w:rsid w:val="00BF68BA"/>
    <w:rsid w:val="00BF6B73"/>
    <w:rsid w:val="00BF6C18"/>
    <w:rsid w:val="00BF702D"/>
    <w:rsid w:val="00BF7055"/>
    <w:rsid w:val="00BF7159"/>
    <w:rsid w:val="00BF72FF"/>
    <w:rsid w:val="00BF7494"/>
    <w:rsid w:val="00BF77E9"/>
    <w:rsid w:val="00BF78D4"/>
    <w:rsid w:val="00BF795A"/>
    <w:rsid w:val="00BF7AA1"/>
    <w:rsid w:val="00BF7C15"/>
    <w:rsid w:val="00BF7CD3"/>
    <w:rsid w:val="00C0041E"/>
    <w:rsid w:val="00C0067C"/>
    <w:rsid w:val="00C00688"/>
    <w:rsid w:val="00C007BD"/>
    <w:rsid w:val="00C00975"/>
    <w:rsid w:val="00C00C1B"/>
    <w:rsid w:val="00C00EA3"/>
    <w:rsid w:val="00C01093"/>
    <w:rsid w:val="00C01256"/>
    <w:rsid w:val="00C0130E"/>
    <w:rsid w:val="00C016E7"/>
    <w:rsid w:val="00C01949"/>
    <w:rsid w:val="00C01B00"/>
    <w:rsid w:val="00C01C2A"/>
    <w:rsid w:val="00C01ED6"/>
    <w:rsid w:val="00C02066"/>
    <w:rsid w:val="00C02558"/>
    <w:rsid w:val="00C0265B"/>
    <w:rsid w:val="00C02B6B"/>
    <w:rsid w:val="00C02C14"/>
    <w:rsid w:val="00C02E58"/>
    <w:rsid w:val="00C0313B"/>
    <w:rsid w:val="00C0319C"/>
    <w:rsid w:val="00C03301"/>
    <w:rsid w:val="00C03B0D"/>
    <w:rsid w:val="00C03C25"/>
    <w:rsid w:val="00C03CBC"/>
    <w:rsid w:val="00C03DB9"/>
    <w:rsid w:val="00C03DE6"/>
    <w:rsid w:val="00C03FB9"/>
    <w:rsid w:val="00C041A1"/>
    <w:rsid w:val="00C0431B"/>
    <w:rsid w:val="00C0439E"/>
    <w:rsid w:val="00C044AD"/>
    <w:rsid w:val="00C0462C"/>
    <w:rsid w:val="00C04F4F"/>
    <w:rsid w:val="00C0525D"/>
    <w:rsid w:val="00C0529A"/>
    <w:rsid w:val="00C0536C"/>
    <w:rsid w:val="00C055A3"/>
    <w:rsid w:val="00C055E1"/>
    <w:rsid w:val="00C05A7A"/>
    <w:rsid w:val="00C060C3"/>
    <w:rsid w:val="00C06651"/>
    <w:rsid w:val="00C067EB"/>
    <w:rsid w:val="00C06A53"/>
    <w:rsid w:val="00C06AEF"/>
    <w:rsid w:val="00C06D02"/>
    <w:rsid w:val="00C06E8C"/>
    <w:rsid w:val="00C06FAE"/>
    <w:rsid w:val="00C0711A"/>
    <w:rsid w:val="00C07232"/>
    <w:rsid w:val="00C0725D"/>
    <w:rsid w:val="00C0753A"/>
    <w:rsid w:val="00C07558"/>
    <w:rsid w:val="00C0768C"/>
    <w:rsid w:val="00C07BE4"/>
    <w:rsid w:val="00C07DE9"/>
    <w:rsid w:val="00C07F31"/>
    <w:rsid w:val="00C1016F"/>
    <w:rsid w:val="00C10293"/>
    <w:rsid w:val="00C102AB"/>
    <w:rsid w:val="00C1048B"/>
    <w:rsid w:val="00C10501"/>
    <w:rsid w:val="00C1060C"/>
    <w:rsid w:val="00C10B02"/>
    <w:rsid w:val="00C10C45"/>
    <w:rsid w:val="00C10D03"/>
    <w:rsid w:val="00C10E5A"/>
    <w:rsid w:val="00C10F5D"/>
    <w:rsid w:val="00C10F84"/>
    <w:rsid w:val="00C11658"/>
    <w:rsid w:val="00C117B5"/>
    <w:rsid w:val="00C119BC"/>
    <w:rsid w:val="00C11A1B"/>
    <w:rsid w:val="00C11A1D"/>
    <w:rsid w:val="00C11F17"/>
    <w:rsid w:val="00C11F74"/>
    <w:rsid w:val="00C12113"/>
    <w:rsid w:val="00C12952"/>
    <w:rsid w:val="00C12AFD"/>
    <w:rsid w:val="00C12C2A"/>
    <w:rsid w:val="00C12EC2"/>
    <w:rsid w:val="00C135A6"/>
    <w:rsid w:val="00C1367D"/>
    <w:rsid w:val="00C141C2"/>
    <w:rsid w:val="00C14201"/>
    <w:rsid w:val="00C1431B"/>
    <w:rsid w:val="00C1554A"/>
    <w:rsid w:val="00C1560C"/>
    <w:rsid w:val="00C1584A"/>
    <w:rsid w:val="00C15C46"/>
    <w:rsid w:val="00C15C7B"/>
    <w:rsid w:val="00C15D92"/>
    <w:rsid w:val="00C1602F"/>
    <w:rsid w:val="00C162AE"/>
    <w:rsid w:val="00C166AE"/>
    <w:rsid w:val="00C167D0"/>
    <w:rsid w:val="00C16E5A"/>
    <w:rsid w:val="00C17247"/>
    <w:rsid w:val="00C17351"/>
    <w:rsid w:val="00C17587"/>
    <w:rsid w:val="00C17712"/>
    <w:rsid w:val="00C17AA1"/>
    <w:rsid w:val="00C17B5B"/>
    <w:rsid w:val="00C1DF7A"/>
    <w:rsid w:val="00C20097"/>
    <w:rsid w:val="00C2013C"/>
    <w:rsid w:val="00C201A8"/>
    <w:rsid w:val="00C20969"/>
    <w:rsid w:val="00C20B9E"/>
    <w:rsid w:val="00C20C45"/>
    <w:rsid w:val="00C20D7A"/>
    <w:rsid w:val="00C20DAE"/>
    <w:rsid w:val="00C2107C"/>
    <w:rsid w:val="00C2152F"/>
    <w:rsid w:val="00C215C8"/>
    <w:rsid w:val="00C21837"/>
    <w:rsid w:val="00C2197C"/>
    <w:rsid w:val="00C219FC"/>
    <w:rsid w:val="00C21DCF"/>
    <w:rsid w:val="00C21F82"/>
    <w:rsid w:val="00C21FAB"/>
    <w:rsid w:val="00C220CC"/>
    <w:rsid w:val="00C2244F"/>
    <w:rsid w:val="00C226B9"/>
    <w:rsid w:val="00C2283A"/>
    <w:rsid w:val="00C22A23"/>
    <w:rsid w:val="00C22C29"/>
    <w:rsid w:val="00C22DCB"/>
    <w:rsid w:val="00C23265"/>
    <w:rsid w:val="00C232A4"/>
    <w:rsid w:val="00C232D5"/>
    <w:rsid w:val="00C232D9"/>
    <w:rsid w:val="00C232E6"/>
    <w:rsid w:val="00C23439"/>
    <w:rsid w:val="00C235FB"/>
    <w:rsid w:val="00C236ED"/>
    <w:rsid w:val="00C238FC"/>
    <w:rsid w:val="00C23A06"/>
    <w:rsid w:val="00C23A82"/>
    <w:rsid w:val="00C23DDE"/>
    <w:rsid w:val="00C23ECE"/>
    <w:rsid w:val="00C240F3"/>
    <w:rsid w:val="00C24664"/>
    <w:rsid w:val="00C24732"/>
    <w:rsid w:val="00C247B4"/>
    <w:rsid w:val="00C24B0C"/>
    <w:rsid w:val="00C24C14"/>
    <w:rsid w:val="00C24E6F"/>
    <w:rsid w:val="00C25043"/>
    <w:rsid w:val="00C251E7"/>
    <w:rsid w:val="00C2523E"/>
    <w:rsid w:val="00C253FE"/>
    <w:rsid w:val="00C25550"/>
    <w:rsid w:val="00C256E7"/>
    <w:rsid w:val="00C25923"/>
    <w:rsid w:val="00C25D2B"/>
    <w:rsid w:val="00C25F47"/>
    <w:rsid w:val="00C2613C"/>
    <w:rsid w:val="00C26461"/>
    <w:rsid w:val="00C26780"/>
    <w:rsid w:val="00C269BE"/>
    <w:rsid w:val="00C26A42"/>
    <w:rsid w:val="00C26A53"/>
    <w:rsid w:val="00C26E14"/>
    <w:rsid w:val="00C271DF"/>
    <w:rsid w:val="00C27417"/>
    <w:rsid w:val="00C2751B"/>
    <w:rsid w:val="00C2754F"/>
    <w:rsid w:val="00C279A6"/>
    <w:rsid w:val="00C27C9E"/>
    <w:rsid w:val="00C3004E"/>
    <w:rsid w:val="00C304ED"/>
    <w:rsid w:val="00C30618"/>
    <w:rsid w:val="00C3062B"/>
    <w:rsid w:val="00C30695"/>
    <w:rsid w:val="00C307D6"/>
    <w:rsid w:val="00C30900"/>
    <w:rsid w:val="00C30DF7"/>
    <w:rsid w:val="00C3121A"/>
    <w:rsid w:val="00C31488"/>
    <w:rsid w:val="00C3174F"/>
    <w:rsid w:val="00C31AFC"/>
    <w:rsid w:val="00C31C11"/>
    <w:rsid w:val="00C31E94"/>
    <w:rsid w:val="00C3200B"/>
    <w:rsid w:val="00C320BB"/>
    <w:rsid w:val="00C3210D"/>
    <w:rsid w:val="00C32159"/>
    <w:rsid w:val="00C32295"/>
    <w:rsid w:val="00C32331"/>
    <w:rsid w:val="00C32667"/>
    <w:rsid w:val="00C3278F"/>
    <w:rsid w:val="00C32936"/>
    <w:rsid w:val="00C32AAF"/>
    <w:rsid w:val="00C32EF7"/>
    <w:rsid w:val="00C32F6F"/>
    <w:rsid w:val="00C32FBB"/>
    <w:rsid w:val="00C32FEF"/>
    <w:rsid w:val="00C32FF5"/>
    <w:rsid w:val="00C3312A"/>
    <w:rsid w:val="00C33147"/>
    <w:rsid w:val="00C332CF"/>
    <w:rsid w:val="00C333B1"/>
    <w:rsid w:val="00C334A5"/>
    <w:rsid w:val="00C33585"/>
    <w:rsid w:val="00C3364F"/>
    <w:rsid w:val="00C3384B"/>
    <w:rsid w:val="00C33E96"/>
    <w:rsid w:val="00C3405C"/>
    <w:rsid w:val="00C3416C"/>
    <w:rsid w:val="00C34268"/>
    <w:rsid w:val="00C34567"/>
    <w:rsid w:val="00C3478F"/>
    <w:rsid w:val="00C34897"/>
    <w:rsid w:val="00C348D0"/>
    <w:rsid w:val="00C34CA2"/>
    <w:rsid w:val="00C34FFF"/>
    <w:rsid w:val="00C35514"/>
    <w:rsid w:val="00C355B9"/>
    <w:rsid w:val="00C35629"/>
    <w:rsid w:val="00C35A14"/>
    <w:rsid w:val="00C35A3C"/>
    <w:rsid w:val="00C35B67"/>
    <w:rsid w:val="00C35F54"/>
    <w:rsid w:val="00C3602F"/>
    <w:rsid w:val="00C36223"/>
    <w:rsid w:val="00C362EB"/>
    <w:rsid w:val="00C363CC"/>
    <w:rsid w:val="00C3649C"/>
    <w:rsid w:val="00C36631"/>
    <w:rsid w:val="00C367B6"/>
    <w:rsid w:val="00C36810"/>
    <w:rsid w:val="00C36BB9"/>
    <w:rsid w:val="00C36D0F"/>
    <w:rsid w:val="00C37C62"/>
    <w:rsid w:val="00C40128"/>
    <w:rsid w:val="00C40148"/>
    <w:rsid w:val="00C4018A"/>
    <w:rsid w:val="00C40302"/>
    <w:rsid w:val="00C40711"/>
    <w:rsid w:val="00C40806"/>
    <w:rsid w:val="00C40852"/>
    <w:rsid w:val="00C40893"/>
    <w:rsid w:val="00C408A9"/>
    <w:rsid w:val="00C409C7"/>
    <w:rsid w:val="00C40C1C"/>
    <w:rsid w:val="00C40CEB"/>
    <w:rsid w:val="00C40DD9"/>
    <w:rsid w:val="00C40E40"/>
    <w:rsid w:val="00C40E6C"/>
    <w:rsid w:val="00C41664"/>
    <w:rsid w:val="00C41AC7"/>
    <w:rsid w:val="00C41B2E"/>
    <w:rsid w:val="00C41C2F"/>
    <w:rsid w:val="00C41EB3"/>
    <w:rsid w:val="00C42153"/>
    <w:rsid w:val="00C424AE"/>
    <w:rsid w:val="00C42635"/>
    <w:rsid w:val="00C4280F"/>
    <w:rsid w:val="00C42B2E"/>
    <w:rsid w:val="00C42FE6"/>
    <w:rsid w:val="00C42FF7"/>
    <w:rsid w:val="00C435C6"/>
    <w:rsid w:val="00C43E9B"/>
    <w:rsid w:val="00C441A6"/>
    <w:rsid w:val="00C449BB"/>
    <w:rsid w:val="00C44D27"/>
    <w:rsid w:val="00C44E85"/>
    <w:rsid w:val="00C45219"/>
    <w:rsid w:val="00C45382"/>
    <w:rsid w:val="00C453BC"/>
    <w:rsid w:val="00C45451"/>
    <w:rsid w:val="00C455EB"/>
    <w:rsid w:val="00C4581F"/>
    <w:rsid w:val="00C459B2"/>
    <w:rsid w:val="00C45E73"/>
    <w:rsid w:val="00C4681A"/>
    <w:rsid w:val="00C46BA5"/>
    <w:rsid w:val="00C46BC7"/>
    <w:rsid w:val="00C46CDE"/>
    <w:rsid w:val="00C46EB3"/>
    <w:rsid w:val="00C470CA"/>
    <w:rsid w:val="00C4737F"/>
    <w:rsid w:val="00C47498"/>
    <w:rsid w:val="00C4766E"/>
    <w:rsid w:val="00C47D17"/>
    <w:rsid w:val="00C47EE5"/>
    <w:rsid w:val="00C47FD6"/>
    <w:rsid w:val="00C501A4"/>
    <w:rsid w:val="00C501B3"/>
    <w:rsid w:val="00C502A4"/>
    <w:rsid w:val="00C50510"/>
    <w:rsid w:val="00C506E8"/>
    <w:rsid w:val="00C50C88"/>
    <w:rsid w:val="00C50D20"/>
    <w:rsid w:val="00C50DDA"/>
    <w:rsid w:val="00C50EAF"/>
    <w:rsid w:val="00C50F5A"/>
    <w:rsid w:val="00C5105A"/>
    <w:rsid w:val="00C517C8"/>
    <w:rsid w:val="00C518DA"/>
    <w:rsid w:val="00C51D19"/>
    <w:rsid w:val="00C51F9B"/>
    <w:rsid w:val="00C5214A"/>
    <w:rsid w:val="00C5283D"/>
    <w:rsid w:val="00C52AEB"/>
    <w:rsid w:val="00C52B81"/>
    <w:rsid w:val="00C52BBF"/>
    <w:rsid w:val="00C52BD9"/>
    <w:rsid w:val="00C53031"/>
    <w:rsid w:val="00C53068"/>
    <w:rsid w:val="00C530D7"/>
    <w:rsid w:val="00C53174"/>
    <w:rsid w:val="00C538E3"/>
    <w:rsid w:val="00C53E34"/>
    <w:rsid w:val="00C5446A"/>
    <w:rsid w:val="00C54746"/>
    <w:rsid w:val="00C54EB9"/>
    <w:rsid w:val="00C5515C"/>
    <w:rsid w:val="00C552EA"/>
    <w:rsid w:val="00C554B6"/>
    <w:rsid w:val="00C556A3"/>
    <w:rsid w:val="00C55840"/>
    <w:rsid w:val="00C55947"/>
    <w:rsid w:val="00C55BA9"/>
    <w:rsid w:val="00C55DAF"/>
    <w:rsid w:val="00C55F51"/>
    <w:rsid w:val="00C56286"/>
    <w:rsid w:val="00C5634B"/>
    <w:rsid w:val="00C566B3"/>
    <w:rsid w:val="00C56725"/>
    <w:rsid w:val="00C56791"/>
    <w:rsid w:val="00C567D4"/>
    <w:rsid w:val="00C56CDC"/>
    <w:rsid w:val="00C56CFB"/>
    <w:rsid w:val="00C56DA7"/>
    <w:rsid w:val="00C56E15"/>
    <w:rsid w:val="00C56F56"/>
    <w:rsid w:val="00C570F8"/>
    <w:rsid w:val="00C5730C"/>
    <w:rsid w:val="00C57552"/>
    <w:rsid w:val="00C5770B"/>
    <w:rsid w:val="00C57790"/>
    <w:rsid w:val="00C57FF1"/>
    <w:rsid w:val="00C5FC77"/>
    <w:rsid w:val="00C6029D"/>
    <w:rsid w:val="00C602CB"/>
    <w:rsid w:val="00C6035A"/>
    <w:rsid w:val="00C6038D"/>
    <w:rsid w:val="00C603AA"/>
    <w:rsid w:val="00C605C5"/>
    <w:rsid w:val="00C609D7"/>
    <w:rsid w:val="00C60A59"/>
    <w:rsid w:val="00C60AA8"/>
    <w:rsid w:val="00C60B9D"/>
    <w:rsid w:val="00C60DED"/>
    <w:rsid w:val="00C60E30"/>
    <w:rsid w:val="00C60E95"/>
    <w:rsid w:val="00C60FA5"/>
    <w:rsid w:val="00C60FF2"/>
    <w:rsid w:val="00C61412"/>
    <w:rsid w:val="00C617F4"/>
    <w:rsid w:val="00C6195B"/>
    <w:rsid w:val="00C619E7"/>
    <w:rsid w:val="00C61B72"/>
    <w:rsid w:val="00C61D75"/>
    <w:rsid w:val="00C61E1E"/>
    <w:rsid w:val="00C62087"/>
    <w:rsid w:val="00C622EA"/>
    <w:rsid w:val="00C6241B"/>
    <w:rsid w:val="00C62669"/>
    <w:rsid w:val="00C6276F"/>
    <w:rsid w:val="00C62A21"/>
    <w:rsid w:val="00C62D0A"/>
    <w:rsid w:val="00C62DA3"/>
    <w:rsid w:val="00C62F43"/>
    <w:rsid w:val="00C630E0"/>
    <w:rsid w:val="00C634FC"/>
    <w:rsid w:val="00C63517"/>
    <w:rsid w:val="00C636CB"/>
    <w:rsid w:val="00C636F6"/>
    <w:rsid w:val="00C63717"/>
    <w:rsid w:val="00C63906"/>
    <w:rsid w:val="00C63938"/>
    <w:rsid w:val="00C63C35"/>
    <w:rsid w:val="00C63F55"/>
    <w:rsid w:val="00C643EE"/>
    <w:rsid w:val="00C64984"/>
    <w:rsid w:val="00C64ABE"/>
    <w:rsid w:val="00C64D4A"/>
    <w:rsid w:val="00C64E49"/>
    <w:rsid w:val="00C64E6C"/>
    <w:rsid w:val="00C64FE7"/>
    <w:rsid w:val="00C64FEA"/>
    <w:rsid w:val="00C65037"/>
    <w:rsid w:val="00C65085"/>
    <w:rsid w:val="00C651BB"/>
    <w:rsid w:val="00C651C0"/>
    <w:rsid w:val="00C65287"/>
    <w:rsid w:val="00C652CA"/>
    <w:rsid w:val="00C6542C"/>
    <w:rsid w:val="00C654F7"/>
    <w:rsid w:val="00C658A4"/>
    <w:rsid w:val="00C65A77"/>
    <w:rsid w:val="00C65C06"/>
    <w:rsid w:val="00C6600F"/>
    <w:rsid w:val="00C668C9"/>
    <w:rsid w:val="00C66ACC"/>
    <w:rsid w:val="00C66B54"/>
    <w:rsid w:val="00C66D9B"/>
    <w:rsid w:val="00C67074"/>
    <w:rsid w:val="00C674CD"/>
    <w:rsid w:val="00C676A4"/>
    <w:rsid w:val="00C67840"/>
    <w:rsid w:val="00C67941"/>
    <w:rsid w:val="00C67A53"/>
    <w:rsid w:val="00C67D95"/>
    <w:rsid w:val="00C67E41"/>
    <w:rsid w:val="00C67F53"/>
    <w:rsid w:val="00C7010D"/>
    <w:rsid w:val="00C70137"/>
    <w:rsid w:val="00C701F8"/>
    <w:rsid w:val="00C70790"/>
    <w:rsid w:val="00C70879"/>
    <w:rsid w:val="00C709C9"/>
    <w:rsid w:val="00C70A1A"/>
    <w:rsid w:val="00C71395"/>
    <w:rsid w:val="00C713C6"/>
    <w:rsid w:val="00C718A7"/>
    <w:rsid w:val="00C719BF"/>
    <w:rsid w:val="00C71B65"/>
    <w:rsid w:val="00C71C7E"/>
    <w:rsid w:val="00C72273"/>
    <w:rsid w:val="00C72959"/>
    <w:rsid w:val="00C72A7B"/>
    <w:rsid w:val="00C7318D"/>
    <w:rsid w:val="00C7323F"/>
    <w:rsid w:val="00C737AC"/>
    <w:rsid w:val="00C73BD9"/>
    <w:rsid w:val="00C73C20"/>
    <w:rsid w:val="00C73C5D"/>
    <w:rsid w:val="00C73CEF"/>
    <w:rsid w:val="00C7411F"/>
    <w:rsid w:val="00C74BB6"/>
    <w:rsid w:val="00C74BC3"/>
    <w:rsid w:val="00C74D3A"/>
    <w:rsid w:val="00C74E75"/>
    <w:rsid w:val="00C75487"/>
    <w:rsid w:val="00C75E38"/>
    <w:rsid w:val="00C7614C"/>
    <w:rsid w:val="00C7648F"/>
    <w:rsid w:val="00C76498"/>
    <w:rsid w:val="00C764E8"/>
    <w:rsid w:val="00C766DB"/>
    <w:rsid w:val="00C76789"/>
    <w:rsid w:val="00C767B3"/>
    <w:rsid w:val="00C767F7"/>
    <w:rsid w:val="00C769A5"/>
    <w:rsid w:val="00C76B62"/>
    <w:rsid w:val="00C76F83"/>
    <w:rsid w:val="00C76FB4"/>
    <w:rsid w:val="00C7738A"/>
    <w:rsid w:val="00C7747F"/>
    <w:rsid w:val="00C7753B"/>
    <w:rsid w:val="00C77604"/>
    <w:rsid w:val="00C77AA9"/>
    <w:rsid w:val="00C77CE5"/>
    <w:rsid w:val="00C80086"/>
    <w:rsid w:val="00C803C3"/>
    <w:rsid w:val="00C80B27"/>
    <w:rsid w:val="00C80F62"/>
    <w:rsid w:val="00C80F99"/>
    <w:rsid w:val="00C8103C"/>
    <w:rsid w:val="00C811DA"/>
    <w:rsid w:val="00C8141D"/>
    <w:rsid w:val="00C81447"/>
    <w:rsid w:val="00C81477"/>
    <w:rsid w:val="00C8158E"/>
    <w:rsid w:val="00C81A1B"/>
    <w:rsid w:val="00C81E80"/>
    <w:rsid w:val="00C820BC"/>
    <w:rsid w:val="00C821E6"/>
    <w:rsid w:val="00C825DF"/>
    <w:rsid w:val="00C82A01"/>
    <w:rsid w:val="00C82D1C"/>
    <w:rsid w:val="00C82D53"/>
    <w:rsid w:val="00C82EE7"/>
    <w:rsid w:val="00C82F36"/>
    <w:rsid w:val="00C82F67"/>
    <w:rsid w:val="00C83139"/>
    <w:rsid w:val="00C83365"/>
    <w:rsid w:val="00C833A0"/>
    <w:rsid w:val="00C8346D"/>
    <w:rsid w:val="00C8372D"/>
    <w:rsid w:val="00C838A4"/>
    <w:rsid w:val="00C839EC"/>
    <w:rsid w:val="00C8405A"/>
    <w:rsid w:val="00C842D2"/>
    <w:rsid w:val="00C84418"/>
    <w:rsid w:val="00C845D9"/>
    <w:rsid w:val="00C8472E"/>
    <w:rsid w:val="00C84A02"/>
    <w:rsid w:val="00C84BB3"/>
    <w:rsid w:val="00C84BBB"/>
    <w:rsid w:val="00C84CD6"/>
    <w:rsid w:val="00C852EC"/>
    <w:rsid w:val="00C85643"/>
    <w:rsid w:val="00C859A5"/>
    <w:rsid w:val="00C85D55"/>
    <w:rsid w:val="00C85E19"/>
    <w:rsid w:val="00C85E21"/>
    <w:rsid w:val="00C85F70"/>
    <w:rsid w:val="00C8606B"/>
    <w:rsid w:val="00C86193"/>
    <w:rsid w:val="00C8639E"/>
    <w:rsid w:val="00C8644A"/>
    <w:rsid w:val="00C8652C"/>
    <w:rsid w:val="00C867A3"/>
    <w:rsid w:val="00C86A35"/>
    <w:rsid w:val="00C86BA6"/>
    <w:rsid w:val="00C86E34"/>
    <w:rsid w:val="00C86E4E"/>
    <w:rsid w:val="00C86F39"/>
    <w:rsid w:val="00C871C9"/>
    <w:rsid w:val="00C8720D"/>
    <w:rsid w:val="00C87426"/>
    <w:rsid w:val="00C8782D"/>
    <w:rsid w:val="00C87B32"/>
    <w:rsid w:val="00C87B6A"/>
    <w:rsid w:val="00C87BCB"/>
    <w:rsid w:val="00C87BFD"/>
    <w:rsid w:val="00C87F4F"/>
    <w:rsid w:val="00C905BE"/>
    <w:rsid w:val="00C906D8"/>
    <w:rsid w:val="00C90752"/>
    <w:rsid w:val="00C9078F"/>
    <w:rsid w:val="00C9094A"/>
    <w:rsid w:val="00C90F8A"/>
    <w:rsid w:val="00C917FE"/>
    <w:rsid w:val="00C91CE0"/>
    <w:rsid w:val="00C91DB7"/>
    <w:rsid w:val="00C91F66"/>
    <w:rsid w:val="00C92054"/>
    <w:rsid w:val="00C92485"/>
    <w:rsid w:val="00C924C6"/>
    <w:rsid w:val="00C92686"/>
    <w:rsid w:val="00C92C17"/>
    <w:rsid w:val="00C930E7"/>
    <w:rsid w:val="00C931AE"/>
    <w:rsid w:val="00C932D1"/>
    <w:rsid w:val="00C93856"/>
    <w:rsid w:val="00C94134"/>
    <w:rsid w:val="00C946CC"/>
    <w:rsid w:val="00C947AB"/>
    <w:rsid w:val="00C94952"/>
    <w:rsid w:val="00C94A3C"/>
    <w:rsid w:val="00C94CA9"/>
    <w:rsid w:val="00C94E2C"/>
    <w:rsid w:val="00C94ECE"/>
    <w:rsid w:val="00C94F22"/>
    <w:rsid w:val="00C9535A"/>
    <w:rsid w:val="00C957A9"/>
    <w:rsid w:val="00C95988"/>
    <w:rsid w:val="00C959C7"/>
    <w:rsid w:val="00C959CA"/>
    <w:rsid w:val="00C95A3F"/>
    <w:rsid w:val="00C95AB4"/>
    <w:rsid w:val="00C95B4F"/>
    <w:rsid w:val="00C95C60"/>
    <w:rsid w:val="00C95F1A"/>
    <w:rsid w:val="00C9605F"/>
    <w:rsid w:val="00C96490"/>
    <w:rsid w:val="00C96589"/>
    <w:rsid w:val="00C96867"/>
    <w:rsid w:val="00C968F2"/>
    <w:rsid w:val="00C96C5F"/>
    <w:rsid w:val="00C97485"/>
    <w:rsid w:val="00C97A25"/>
    <w:rsid w:val="00C97A7C"/>
    <w:rsid w:val="00CA01DB"/>
    <w:rsid w:val="00CA023B"/>
    <w:rsid w:val="00CA02EB"/>
    <w:rsid w:val="00CA0317"/>
    <w:rsid w:val="00CA0878"/>
    <w:rsid w:val="00CA093E"/>
    <w:rsid w:val="00CA09D3"/>
    <w:rsid w:val="00CA0B4F"/>
    <w:rsid w:val="00CA0CB7"/>
    <w:rsid w:val="00CA0D0C"/>
    <w:rsid w:val="00CA0EE0"/>
    <w:rsid w:val="00CA1700"/>
    <w:rsid w:val="00CA1837"/>
    <w:rsid w:val="00CA1852"/>
    <w:rsid w:val="00CA1882"/>
    <w:rsid w:val="00CA1DBB"/>
    <w:rsid w:val="00CA1DD1"/>
    <w:rsid w:val="00CA1FFD"/>
    <w:rsid w:val="00CA22EC"/>
    <w:rsid w:val="00CA2904"/>
    <w:rsid w:val="00CA2B14"/>
    <w:rsid w:val="00CA2C17"/>
    <w:rsid w:val="00CA2C63"/>
    <w:rsid w:val="00CA2C8A"/>
    <w:rsid w:val="00CA2F44"/>
    <w:rsid w:val="00CA2F48"/>
    <w:rsid w:val="00CA322C"/>
    <w:rsid w:val="00CA34A3"/>
    <w:rsid w:val="00CA379A"/>
    <w:rsid w:val="00CA3CA1"/>
    <w:rsid w:val="00CA3D5B"/>
    <w:rsid w:val="00CA40D5"/>
    <w:rsid w:val="00CA4271"/>
    <w:rsid w:val="00CA4387"/>
    <w:rsid w:val="00CA44B5"/>
    <w:rsid w:val="00CA46E9"/>
    <w:rsid w:val="00CA4AD7"/>
    <w:rsid w:val="00CA4E6F"/>
    <w:rsid w:val="00CA4F07"/>
    <w:rsid w:val="00CA5122"/>
    <w:rsid w:val="00CA5435"/>
    <w:rsid w:val="00CA560B"/>
    <w:rsid w:val="00CA56EE"/>
    <w:rsid w:val="00CA56F4"/>
    <w:rsid w:val="00CA5A83"/>
    <w:rsid w:val="00CA5C2E"/>
    <w:rsid w:val="00CA5F59"/>
    <w:rsid w:val="00CA6042"/>
    <w:rsid w:val="00CA6085"/>
    <w:rsid w:val="00CA60C9"/>
    <w:rsid w:val="00CA60DF"/>
    <w:rsid w:val="00CA61B7"/>
    <w:rsid w:val="00CA61E6"/>
    <w:rsid w:val="00CA6219"/>
    <w:rsid w:val="00CA644A"/>
    <w:rsid w:val="00CA6532"/>
    <w:rsid w:val="00CA6603"/>
    <w:rsid w:val="00CA6653"/>
    <w:rsid w:val="00CA69C8"/>
    <w:rsid w:val="00CA6C6B"/>
    <w:rsid w:val="00CA7089"/>
    <w:rsid w:val="00CA72B1"/>
    <w:rsid w:val="00CA741F"/>
    <w:rsid w:val="00CA760D"/>
    <w:rsid w:val="00CA785A"/>
    <w:rsid w:val="00CA7D44"/>
    <w:rsid w:val="00CA7D9D"/>
    <w:rsid w:val="00CB0330"/>
    <w:rsid w:val="00CB09BF"/>
    <w:rsid w:val="00CB0C34"/>
    <w:rsid w:val="00CB0F7D"/>
    <w:rsid w:val="00CB10B9"/>
    <w:rsid w:val="00CB1568"/>
    <w:rsid w:val="00CB15FE"/>
    <w:rsid w:val="00CB1838"/>
    <w:rsid w:val="00CB1894"/>
    <w:rsid w:val="00CB1903"/>
    <w:rsid w:val="00CB1B41"/>
    <w:rsid w:val="00CB1DBD"/>
    <w:rsid w:val="00CB210C"/>
    <w:rsid w:val="00CB23A0"/>
    <w:rsid w:val="00CB27DE"/>
    <w:rsid w:val="00CB2CE8"/>
    <w:rsid w:val="00CB2D81"/>
    <w:rsid w:val="00CB2F9B"/>
    <w:rsid w:val="00CB3443"/>
    <w:rsid w:val="00CB3475"/>
    <w:rsid w:val="00CB34C4"/>
    <w:rsid w:val="00CB3981"/>
    <w:rsid w:val="00CB3BCF"/>
    <w:rsid w:val="00CB3F35"/>
    <w:rsid w:val="00CB3F56"/>
    <w:rsid w:val="00CB44F5"/>
    <w:rsid w:val="00CB4740"/>
    <w:rsid w:val="00CB4D9D"/>
    <w:rsid w:val="00CB5032"/>
    <w:rsid w:val="00CB5207"/>
    <w:rsid w:val="00CB5631"/>
    <w:rsid w:val="00CB5A30"/>
    <w:rsid w:val="00CB5A91"/>
    <w:rsid w:val="00CB5E01"/>
    <w:rsid w:val="00CB6303"/>
    <w:rsid w:val="00CB6668"/>
    <w:rsid w:val="00CB67F1"/>
    <w:rsid w:val="00CB7026"/>
    <w:rsid w:val="00CB77F2"/>
    <w:rsid w:val="00CB797D"/>
    <w:rsid w:val="00CB7D6C"/>
    <w:rsid w:val="00CB7EC2"/>
    <w:rsid w:val="00CC0336"/>
    <w:rsid w:val="00CC046D"/>
    <w:rsid w:val="00CC06A0"/>
    <w:rsid w:val="00CC0AAB"/>
    <w:rsid w:val="00CC0CAE"/>
    <w:rsid w:val="00CC0DAB"/>
    <w:rsid w:val="00CC0EAC"/>
    <w:rsid w:val="00CC0F5D"/>
    <w:rsid w:val="00CC11AE"/>
    <w:rsid w:val="00CC131F"/>
    <w:rsid w:val="00CC144E"/>
    <w:rsid w:val="00CC1529"/>
    <w:rsid w:val="00CC1602"/>
    <w:rsid w:val="00CC18CB"/>
    <w:rsid w:val="00CC193B"/>
    <w:rsid w:val="00CC1D40"/>
    <w:rsid w:val="00CC222C"/>
    <w:rsid w:val="00CC2995"/>
    <w:rsid w:val="00CC2CD5"/>
    <w:rsid w:val="00CC2E9B"/>
    <w:rsid w:val="00CC30CB"/>
    <w:rsid w:val="00CC31D6"/>
    <w:rsid w:val="00CC3266"/>
    <w:rsid w:val="00CC36E6"/>
    <w:rsid w:val="00CC375B"/>
    <w:rsid w:val="00CC39CE"/>
    <w:rsid w:val="00CC39E1"/>
    <w:rsid w:val="00CC3A0A"/>
    <w:rsid w:val="00CC3EA1"/>
    <w:rsid w:val="00CC3EC5"/>
    <w:rsid w:val="00CC4078"/>
    <w:rsid w:val="00CC4195"/>
    <w:rsid w:val="00CC449F"/>
    <w:rsid w:val="00CC476C"/>
    <w:rsid w:val="00CC47D1"/>
    <w:rsid w:val="00CC48BD"/>
    <w:rsid w:val="00CC4B7A"/>
    <w:rsid w:val="00CC4EE3"/>
    <w:rsid w:val="00CC4FB5"/>
    <w:rsid w:val="00CC5665"/>
    <w:rsid w:val="00CC56E2"/>
    <w:rsid w:val="00CC577B"/>
    <w:rsid w:val="00CC5A39"/>
    <w:rsid w:val="00CC61A0"/>
    <w:rsid w:val="00CC637E"/>
    <w:rsid w:val="00CC680B"/>
    <w:rsid w:val="00CC68ED"/>
    <w:rsid w:val="00CC69CF"/>
    <w:rsid w:val="00CC6B3D"/>
    <w:rsid w:val="00CC6BBF"/>
    <w:rsid w:val="00CC6F0C"/>
    <w:rsid w:val="00CC758F"/>
    <w:rsid w:val="00CC77A7"/>
    <w:rsid w:val="00CC7B41"/>
    <w:rsid w:val="00CC7BBB"/>
    <w:rsid w:val="00CC7C07"/>
    <w:rsid w:val="00CD070E"/>
    <w:rsid w:val="00CD091F"/>
    <w:rsid w:val="00CD0DCC"/>
    <w:rsid w:val="00CD16C5"/>
    <w:rsid w:val="00CD19BB"/>
    <w:rsid w:val="00CD20BC"/>
    <w:rsid w:val="00CD220E"/>
    <w:rsid w:val="00CD2221"/>
    <w:rsid w:val="00CD2233"/>
    <w:rsid w:val="00CD2759"/>
    <w:rsid w:val="00CD2ACA"/>
    <w:rsid w:val="00CD2C5D"/>
    <w:rsid w:val="00CD3233"/>
    <w:rsid w:val="00CD3A5C"/>
    <w:rsid w:val="00CD3A95"/>
    <w:rsid w:val="00CD3EA0"/>
    <w:rsid w:val="00CD3EBC"/>
    <w:rsid w:val="00CD4123"/>
    <w:rsid w:val="00CD4494"/>
    <w:rsid w:val="00CD461B"/>
    <w:rsid w:val="00CD48FF"/>
    <w:rsid w:val="00CD4A8F"/>
    <w:rsid w:val="00CD4AEF"/>
    <w:rsid w:val="00CD4B65"/>
    <w:rsid w:val="00CD4F51"/>
    <w:rsid w:val="00CD5F16"/>
    <w:rsid w:val="00CD5F3F"/>
    <w:rsid w:val="00CD6261"/>
    <w:rsid w:val="00CD6418"/>
    <w:rsid w:val="00CD650A"/>
    <w:rsid w:val="00CD65D9"/>
    <w:rsid w:val="00CD6663"/>
    <w:rsid w:val="00CD67DA"/>
    <w:rsid w:val="00CD6EE2"/>
    <w:rsid w:val="00CD7154"/>
    <w:rsid w:val="00CD71E9"/>
    <w:rsid w:val="00CD721D"/>
    <w:rsid w:val="00CD74B9"/>
    <w:rsid w:val="00CD79B9"/>
    <w:rsid w:val="00CD7E09"/>
    <w:rsid w:val="00CE0040"/>
    <w:rsid w:val="00CE009F"/>
    <w:rsid w:val="00CE00AD"/>
    <w:rsid w:val="00CE0372"/>
    <w:rsid w:val="00CE06E7"/>
    <w:rsid w:val="00CE073A"/>
    <w:rsid w:val="00CE081B"/>
    <w:rsid w:val="00CE0972"/>
    <w:rsid w:val="00CE0CB1"/>
    <w:rsid w:val="00CE0E01"/>
    <w:rsid w:val="00CE122F"/>
    <w:rsid w:val="00CE15A3"/>
    <w:rsid w:val="00CE1652"/>
    <w:rsid w:val="00CE1713"/>
    <w:rsid w:val="00CE199F"/>
    <w:rsid w:val="00CE1A08"/>
    <w:rsid w:val="00CE1B8D"/>
    <w:rsid w:val="00CE1C65"/>
    <w:rsid w:val="00CE1E16"/>
    <w:rsid w:val="00CE22E7"/>
    <w:rsid w:val="00CE2675"/>
    <w:rsid w:val="00CE27C9"/>
    <w:rsid w:val="00CE2839"/>
    <w:rsid w:val="00CE28A3"/>
    <w:rsid w:val="00CE2B10"/>
    <w:rsid w:val="00CE2E5A"/>
    <w:rsid w:val="00CE32CD"/>
    <w:rsid w:val="00CE3582"/>
    <w:rsid w:val="00CE35BB"/>
    <w:rsid w:val="00CE39EA"/>
    <w:rsid w:val="00CE3BFF"/>
    <w:rsid w:val="00CE3DD2"/>
    <w:rsid w:val="00CE4059"/>
    <w:rsid w:val="00CE42AD"/>
    <w:rsid w:val="00CE45EC"/>
    <w:rsid w:val="00CE466B"/>
    <w:rsid w:val="00CE475B"/>
    <w:rsid w:val="00CE4C5D"/>
    <w:rsid w:val="00CE4E0D"/>
    <w:rsid w:val="00CE4E29"/>
    <w:rsid w:val="00CE4F31"/>
    <w:rsid w:val="00CE53A7"/>
    <w:rsid w:val="00CE55F5"/>
    <w:rsid w:val="00CE59FB"/>
    <w:rsid w:val="00CE6255"/>
    <w:rsid w:val="00CE64C4"/>
    <w:rsid w:val="00CE65B5"/>
    <w:rsid w:val="00CE6780"/>
    <w:rsid w:val="00CE6907"/>
    <w:rsid w:val="00CE6CED"/>
    <w:rsid w:val="00CE6ED2"/>
    <w:rsid w:val="00CE70F6"/>
    <w:rsid w:val="00CE719F"/>
    <w:rsid w:val="00CE72C2"/>
    <w:rsid w:val="00CE73C2"/>
    <w:rsid w:val="00CE7A89"/>
    <w:rsid w:val="00CE7BBE"/>
    <w:rsid w:val="00CE7CF5"/>
    <w:rsid w:val="00CEBBFB"/>
    <w:rsid w:val="00CF07D2"/>
    <w:rsid w:val="00CF08C8"/>
    <w:rsid w:val="00CF09BB"/>
    <w:rsid w:val="00CF0DF8"/>
    <w:rsid w:val="00CF0F27"/>
    <w:rsid w:val="00CF0F48"/>
    <w:rsid w:val="00CF118F"/>
    <w:rsid w:val="00CF12E0"/>
    <w:rsid w:val="00CF15E8"/>
    <w:rsid w:val="00CF1B11"/>
    <w:rsid w:val="00CF1DB4"/>
    <w:rsid w:val="00CF2374"/>
    <w:rsid w:val="00CF297F"/>
    <w:rsid w:val="00CF3331"/>
    <w:rsid w:val="00CF37CA"/>
    <w:rsid w:val="00CF382A"/>
    <w:rsid w:val="00CF3A1B"/>
    <w:rsid w:val="00CF3B9F"/>
    <w:rsid w:val="00CF4152"/>
    <w:rsid w:val="00CF4308"/>
    <w:rsid w:val="00CF43D7"/>
    <w:rsid w:val="00CF477B"/>
    <w:rsid w:val="00CF485A"/>
    <w:rsid w:val="00CF4B96"/>
    <w:rsid w:val="00CF4DD8"/>
    <w:rsid w:val="00CF4F19"/>
    <w:rsid w:val="00CF5043"/>
    <w:rsid w:val="00CF522C"/>
    <w:rsid w:val="00CF55B9"/>
    <w:rsid w:val="00CF5662"/>
    <w:rsid w:val="00CF58E1"/>
    <w:rsid w:val="00CF5AC3"/>
    <w:rsid w:val="00CF5F0B"/>
    <w:rsid w:val="00CF6699"/>
    <w:rsid w:val="00CF66AC"/>
    <w:rsid w:val="00CF6AB3"/>
    <w:rsid w:val="00CF6B97"/>
    <w:rsid w:val="00CF7140"/>
    <w:rsid w:val="00CF71DC"/>
    <w:rsid w:val="00CF7215"/>
    <w:rsid w:val="00CF7487"/>
    <w:rsid w:val="00CF76AD"/>
    <w:rsid w:val="00CF76D8"/>
    <w:rsid w:val="00CF7886"/>
    <w:rsid w:val="00CF792C"/>
    <w:rsid w:val="00CF7FBD"/>
    <w:rsid w:val="00D00065"/>
    <w:rsid w:val="00D0044B"/>
    <w:rsid w:val="00D00620"/>
    <w:rsid w:val="00D00668"/>
    <w:rsid w:val="00D008DC"/>
    <w:rsid w:val="00D00A93"/>
    <w:rsid w:val="00D00ABA"/>
    <w:rsid w:val="00D00F23"/>
    <w:rsid w:val="00D015F7"/>
    <w:rsid w:val="00D01820"/>
    <w:rsid w:val="00D01884"/>
    <w:rsid w:val="00D01CB0"/>
    <w:rsid w:val="00D01DE9"/>
    <w:rsid w:val="00D02079"/>
    <w:rsid w:val="00D023AA"/>
    <w:rsid w:val="00D0258E"/>
    <w:rsid w:val="00D0296F"/>
    <w:rsid w:val="00D02AAF"/>
    <w:rsid w:val="00D0331F"/>
    <w:rsid w:val="00D03743"/>
    <w:rsid w:val="00D03B32"/>
    <w:rsid w:val="00D03B5E"/>
    <w:rsid w:val="00D03D96"/>
    <w:rsid w:val="00D03F37"/>
    <w:rsid w:val="00D040EC"/>
    <w:rsid w:val="00D0424A"/>
    <w:rsid w:val="00D04561"/>
    <w:rsid w:val="00D046A3"/>
    <w:rsid w:val="00D046C8"/>
    <w:rsid w:val="00D04758"/>
    <w:rsid w:val="00D047F5"/>
    <w:rsid w:val="00D04AC9"/>
    <w:rsid w:val="00D04C05"/>
    <w:rsid w:val="00D04DF2"/>
    <w:rsid w:val="00D04EAC"/>
    <w:rsid w:val="00D059CF"/>
    <w:rsid w:val="00D05D79"/>
    <w:rsid w:val="00D05F95"/>
    <w:rsid w:val="00D06016"/>
    <w:rsid w:val="00D06057"/>
    <w:rsid w:val="00D060F8"/>
    <w:rsid w:val="00D06168"/>
    <w:rsid w:val="00D06469"/>
    <w:rsid w:val="00D06617"/>
    <w:rsid w:val="00D06664"/>
    <w:rsid w:val="00D06A5B"/>
    <w:rsid w:val="00D06AF1"/>
    <w:rsid w:val="00D06C05"/>
    <w:rsid w:val="00D07089"/>
    <w:rsid w:val="00D07102"/>
    <w:rsid w:val="00D07390"/>
    <w:rsid w:val="00D078C4"/>
    <w:rsid w:val="00D1030B"/>
    <w:rsid w:val="00D10363"/>
    <w:rsid w:val="00D1073A"/>
    <w:rsid w:val="00D10C97"/>
    <w:rsid w:val="00D10DB4"/>
    <w:rsid w:val="00D115B7"/>
    <w:rsid w:val="00D11D85"/>
    <w:rsid w:val="00D1202E"/>
    <w:rsid w:val="00D1214C"/>
    <w:rsid w:val="00D12628"/>
    <w:rsid w:val="00D1264A"/>
    <w:rsid w:val="00D126F8"/>
    <w:rsid w:val="00D1274C"/>
    <w:rsid w:val="00D12C4A"/>
    <w:rsid w:val="00D12E3A"/>
    <w:rsid w:val="00D130B7"/>
    <w:rsid w:val="00D132B1"/>
    <w:rsid w:val="00D13421"/>
    <w:rsid w:val="00D1352E"/>
    <w:rsid w:val="00D13B71"/>
    <w:rsid w:val="00D13D79"/>
    <w:rsid w:val="00D13E3E"/>
    <w:rsid w:val="00D13EEB"/>
    <w:rsid w:val="00D141D1"/>
    <w:rsid w:val="00D141FA"/>
    <w:rsid w:val="00D1428B"/>
    <w:rsid w:val="00D144D4"/>
    <w:rsid w:val="00D145AE"/>
    <w:rsid w:val="00D146F2"/>
    <w:rsid w:val="00D1480A"/>
    <w:rsid w:val="00D148D0"/>
    <w:rsid w:val="00D149BF"/>
    <w:rsid w:val="00D14C00"/>
    <w:rsid w:val="00D14E9F"/>
    <w:rsid w:val="00D1550F"/>
    <w:rsid w:val="00D15726"/>
    <w:rsid w:val="00D15FFF"/>
    <w:rsid w:val="00D16109"/>
    <w:rsid w:val="00D16141"/>
    <w:rsid w:val="00D1631E"/>
    <w:rsid w:val="00D1656E"/>
    <w:rsid w:val="00D1666E"/>
    <w:rsid w:val="00D17529"/>
    <w:rsid w:val="00D175D1"/>
    <w:rsid w:val="00D17649"/>
    <w:rsid w:val="00D177E5"/>
    <w:rsid w:val="00D1795D"/>
    <w:rsid w:val="00D17A72"/>
    <w:rsid w:val="00D17B24"/>
    <w:rsid w:val="00D17B48"/>
    <w:rsid w:val="00D17B58"/>
    <w:rsid w:val="00D17EB9"/>
    <w:rsid w:val="00D1A52E"/>
    <w:rsid w:val="00D2017C"/>
    <w:rsid w:val="00D201C7"/>
    <w:rsid w:val="00D20350"/>
    <w:rsid w:val="00D2035E"/>
    <w:rsid w:val="00D2062C"/>
    <w:rsid w:val="00D206B4"/>
    <w:rsid w:val="00D212C8"/>
    <w:rsid w:val="00D2144D"/>
    <w:rsid w:val="00D214A6"/>
    <w:rsid w:val="00D21600"/>
    <w:rsid w:val="00D216C5"/>
    <w:rsid w:val="00D21748"/>
    <w:rsid w:val="00D21859"/>
    <w:rsid w:val="00D21B16"/>
    <w:rsid w:val="00D21D31"/>
    <w:rsid w:val="00D220DF"/>
    <w:rsid w:val="00D223EC"/>
    <w:rsid w:val="00D22478"/>
    <w:rsid w:val="00D224E3"/>
    <w:rsid w:val="00D225AE"/>
    <w:rsid w:val="00D22A2D"/>
    <w:rsid w:val="00D22B9C"/>
    <w:rsid w:val="00D22BB7"/>
    <w:rsid w:val="00D22C17"/>
    <w:rsid w:val="00D22D69"/>
    <w:rsid w:val="00D22E78"/>
    <w:rsid w:val="00D230EB"/>
    <w:rsid w:val="00D23120"/>
    <w:rsid w:val="00D233F5"/>
    <w:rsid w:val="00D23661"/>
    <w:rsid w:val="00D236C4"/>
    <w:rsid w:val="00D23AFD"/>
    <w:rsid w:val="00D23C70"/>
    <w:rsid w:val="00D24417"/>
    <w:rsid w:val="00D253FC"/>
    <w:rsid w:val="00D25D84"/>
    <w:rsid w:val="00D26046"/>
    <w:rsid w:val="00D26366"/>
    <w:rsid w:val="00D263DB"/>
    <w:rsid w:val="00D2645C"/>
    <w:rsid w:val="00D265C7"/>
    <w:rsid w:val="00D26727"/>
    <w:rsid w:val="00D2696F"/>
    <w:rsid w:val="00D26B0C"/>
    <w:rsid w:val="00D26C89"/>
    <w:rsid w:val="00D27015"/>
    <w:rsid w:val="00D2732E"/>
    <w:rsid w:val="00D27609"/>
    <w:rsid w:val="00D278F5"/>
    <w:rsid w:val="00D27DB9"/>
    <w:rsid w:val="00D300A5"/>
    <w:rsid w:val="00D3052D"/>
    <w:rsid w:val="00D30884"/>
    <w:rsid w:val="00D309E2"/>
    <w:rsid w:val="00D30A68"/>
    <w:rsid w:val="00D30AC1"/>
    <w:rsid w:val="00D30AF1"/>
    <w:rsid w:val="00D30C1A"/>
    <w:rsid w:val="00D30D26"/>
    <w:rsid w:val="00D30DE4"/>
    <w:rsid w:val="00D30F36"/>
    <w:rsid w:val="00D31070"/>
    <w:rsid w:val="00D3111B"/>
    <w:rsid w:val="00D313FC"/>
    <w:rsid w:val="00D3149A"/>
    <w:rsid w:val="00D314D3"/>
    <w:rsid w:val="00D31CD9"/>
    <w:rsid w:val="00D31CE3"/>
    <w:rsid w:val="00D31F19"/>
    <w:rsid w:val="00D32179"/>
    <w:rsid w:val="00D321BD"/>
    <w:rsid w:val="00D321FD"/>
    <w:rsid w:val="00D32384"/>
    <w:rsid w:val="00D32551"/>
    <w:rsid w:val="00D327D2"/>
    <w:rsid w:val="00D32DFF"/>
    <w:rsid w:val="00D32EDF"/>
    <w:rsid w:val="00D33313"/>
    <w:rsid w:val="00D33327"/>
    <w:rsid w:val="00D33494"/>
    <w:rsid w:val="00D334F5"/>
    <w:rsid w:val="00D3352B"/>
    <w:rsid w:val="00D3370B"/>
    <w:rsid w:val="00D33B43"/>
    <w:rsid w:val="00D33EFB"/>
    <w:rsid w:val="00D34312"/>
    <w:rsid w:val="00D3456A"/>
    <w:rsid w:val="00D34614"/>
    <w:rsid w:val="00D34792"/>
    <w:rsid w:val="00D348A0"/>
    <w:rsid w:val="00D34C4A"/>
    <w:rsid w:val="00D35643"/>
    <w:rsid w:val="00D356AB"/>
    <w:rsid w:val="00D357F1"/>
    <w:rsid w:val="00D358D6"/>
    <w:rsid w:val="00D3593E"/>
    <w:rsid w:val="00D3600C"/>
    <w:rsid w:val="00D36461"/>
    <w:rsid w:val="00D3668C"/>
    <w:rsid w:val="00D36751"/>
    <w:rsid w:val="00D3675E"/>
    <w:rsid w:val="00D368C1"/>
    <w:rsid w:val="00D36B29"/>
    <w:rsid w:val="00D36F4B"/>
    <w:rsid w:val="00D37119"/>
    <w:rsid w:val="00D3757B"/>
    <w:rsid w:val="00D376EA"/>
    <w:rsid w:val="00D378B7"/>
    <w:rsid w:val="00D37939"/>
    <w:rsid w:val="00D379AC"/>
    <w:rsid w:val="00D37C28"/>
    <w:rsid w:val="00D37DC3"/>
    <w:rsid w:val="00D402B1"/>
    <w:rsid w:val="00D403AB"/>
    <w:rsid w:val="00D4047B"/>
    <w:rsid w:val="00D4059B"/>
    <w:rsid w:val="00D407FE"/>
    <w:rsid w:val="00D40842"/>
    <w:rsid w:val="00D409B8"/>
    <w:rsid w:val="00D40A36"/>
    <w:rsid w:val="00D40AC2"/>
    <w:rsid w:val="00D40B49"/>
    <w:rsid w:val="00D40F0E"/>
    <w:rsid w:val="00D41319"/>
    <w:rsid w:val="00D41480"/>
    <w:rsid w:val="00D4150E"/>
    <w:rsid w:val="00D41661"/>
    <w:rsid w:val="00D4172B"/>
    <w:rsid w:val="00D41EFB"/>
    <w:rsid w:val="00D421E9"/>
    <w:rsid w:val="00D422EC"/>
    <w:rsid w:val="00D427D6"/>
    <w:rsid w:val="00D4290B"/>
    <w:rsid w:val="00D42C0B"/>
    <w:rsid w:val="00D431EA"/>
    <w:rsid w:val="00D4336B"/>
    <w:rsid w:val="00D433F1"/>
    <w:rsid w:val="00D437A0"/>
    <w:rsid w:val="00D43893"/>
    <w:rsid w:val="00D43A34"/>
    <w:rsid w:val="00D43BEA"/>
    <w:rsid w:val="00D43DDA"/>
    <w:rsid w:val="00D43E24"/>
    <w:rsid w:val="00D43E69"/>
    <w:rsid w:val="00D44025"/>
    <w:rsid w:val="00D44382"/>
    <w:rsid w:val="00D4442C"/>
    <w:rsid w:val="00D446DD"/>
    <w:rsid w:val="00D4486B"/>
    <w:rsid w:val="00D448B0"/>
    <w:rsid w:val="00D449E0"/>
    <w:rsid w:val="00D44A0B"/>
    <w:rsid w:val="00D453F1"/>
    <w:rsid w:val="00D4577D"/>
    <w:rsid w:val="00D457F2"/>
    <w:rsid w:val="00D458F5"/>
    <w:rsid w:val="00D45903"/>
    <w:rsid w:val="00D45DC4"/>
    <w:rsid w:val="00D45E7F"/>
    <w:rsid w:val="00D46016"/>
    <w:rsid w:val="00D462EE"/>
    <w:rsid w:val="00D467C1"/>
    <w:rsid w:val="00D46808"/>
    <w:rsid w:val="00D46AFB"/>
    <w:rsid w:val="00D46B5B"/>
    <w:rsid w:val="00D46CCE"/>
    <w:rsid w:val="00D46DA4"/>
    <w:rsid w:val="00D4701E"/>
    <w:rsid w:val="00D473C4"/>
    <w:rsid w:val="00D475A0"/>
    <w:rsid w:val="00D477CC"/>
    <w:rsid w:val="00D47FBF"/>
    <w:rsid w:val="00D50232"/>
    <w:rsid w:val="00D50291"/>
    <w:rsid w:val="00D50476"/>
    <w:rsid w:val="00D504F8"/>
    <w:rsid w:val="00D50821"/>
    <w:rsid w:val="00D50827"/>
    <w:rsid w:val="00D509BD"/>
    <w:rsid w:val="00D50A17"/>
    <w:rsid w:val="00D50A66"/>
    <w:rsid w:val="00D50DA7"/>
    <w:rsid w:val="00D50EEC"/>
    <w:rsid w:val="00D511DE"/>
    <w:rsid w:val="00D5129B"/>
    <w:rsid w:val="00D51424"/>
    <w:rsid w:val="00D51582"/>
    <w:rsid w:val="00D5158F"/>
    <w:rsid w:val="00D51592"/>
    <w:rsid w:val="00D51672"/>
    <w:rsid w:val="00D516F1"/>
    <w:rsid w:val="00D518EA"/>
    <w:rsid w:val="00D51A20"/>
    <w:rsid w:val="00D51A24"/>
    <w:rsid w:val="00D5216F"/>
    <w:rsid w:val="00D522D5"/>
    <w:rsid w:val="00D5244F"/>
    <w:rsid w:val="00D52984"/>
    <w:rsid w:val="00D52C9B"/>
    <w:rsid w:val="00D52CEB"/>
    <w:rsid w:val="00D52F75"/>
    <w:rsid w:val="00D53032"/>
    <w:rsid w:val="00D530A1"/>
    <w:rsid w:val="00D532C4"/>
    <w:rsid w:val="00D535F4"/>
    <w:rsid w:val="00D54166"/>
    <w:rsid w:val="00D541E0"/>
    <w:rsid w:val="00D5437E"/>
    <w:rsid w:val="00D545BB"/>
    <w:rsid w:val="00D545ED"/>
    <w:rsid w:val="00D54A39"/>
    <w:rsid w:val="00D54DEB"/>
    <w:rsid w:val="00D54E44"/>
    <w:rsid w:val="00D54EE6"/>
    <w:rsid w:val="00D54EF6"/>
    <w:rsid w:val="00D54F66"/>
    <w:rsid w:val="00D555D1"/>
    <w:rsid w:val="00D55696"/>
    <w:rsid w:val="00D558E0"/>
    <w:rsid w:val="00D558E5"/>
    <w:rsid w:val="00D5597C"/>
    <w:rsid w:val="00D55BC2"/>
    <w:rsid w:val="00D55BDA"/>
    <w:rsid w:val="00D55E66"/>
    <w:rsid w:val="00D5630B"/>
    <w:rsid w:val="00D563CB"/>
    <w:rsid w:val="00D565B8"/>
    <w:rsid w:val="00D565F8"/>
    <w:rsid w:val="00D568D2"/>
    <w:rsid w:val="00D5698A"/>
    <w:rsid w:val="00D56DED"/>
    <w:rsid w:val="00D56E62"/>
    <w:rsid w:val="00D56E89"/>
    <w:rsid w:val="00D56F95"/>
    <w:rsid w:val="00D57134"/>
    <w:rsid w:val="00D5727B"/>
    <w:rsid w:val="00D57467"/>
    <w:rsid w:val="00D5751F"/>
    <w:rsid w:val="00D577E7"/>
    <w:rsid w:val="00D577F7"/>
    <w:rsid w:val="00D57A74"/>
    <w:rsid w:val="00D57A8D"/>
    <w:rsid w:val="00D57BB4"/>
    <w:rsid w:val="00D57D06"/>
    <w:rsid w:val="00D57E25"/>
    <w:rsid w:val="00D57F40"/>
    <w:rsid w:val="00D60482"/>
    <w:rsid w:val="00D60BD1"/>
    <w:rsid w:val="00D60D0A"/>
    <w:rsid w:val="00D60F2E"/>
    <w:rsid w:val="00D60F8B"/>
    <w:rsid w:val="00D61246"/>
    <w:rsid w:val="00D61553"/>
    <w:rsid w:val="00D615DC"/>
    <w:rsid w:val="00D618F1"/>
    <w:rsid w:val="00D61CC6"/>
    <w:rsid w:val="00D61FA4"/>
    <w:rsid w:val="00D625EE"/>
    <w:rsid w:val="00D62688"/>
    <w:rsid w:val="00D62D5D"/>
    <w:rsid w:val="00D62D8F"/>
    <w:rsid w:val="00D62F99"/>
    <w:rsid w:val="00D6317C"/>
    <w:rsid w:val="00D63243"/>
    <w:rsid w:val="00D632F1"/>
    <w:rsid w:val="00D632F2"/>
    <w:rsid w:val="00D63453"/>
    <w:rsid w:val="00D63620"/>
    <w:rsid w:val="00D63697"/>
    <w:rsid w:val="00D638C1"/>
    <w:rsid w:val="00D63E11"/>
    <w:rsid w:val="00D64194"/>
    <w:rsid w:val="00D64325"/>
    <w:rsid w:val="00D6448F"/>
    <w:rsid w:val="00D645FD"/>
    <w:rsid w:val="00D64BCC"/>
    <w:rsid w:val="00D6504C"/>
    <w:rsid w:val="00D65382"/>
    <w:rsid w:val="00D65853"/>
    <w:rsid w:val="00D65C82"/>
    <w:rsid w:val="00D65D39"/>
    <w:rsid w:val="00D65F5F"/>
    <w:rsid w:val="00D664F2"/>
    <w:rsid w:val="00D66B47"/>
    <w:rsid w:val="00D66E2C"/>
    <w:rsid w:val="00D67316"/>
    <w:rsid w:val="00D67AC5"/>
    <w:rsid w:val="00D67B55"/>
    <w:rsid w:val="00D67C4A"/>
    <w:rsid w:val="00D67EE3"/>
    <w:rsid w:val="00D67F77"/>
    <w:rsid w:val="00D70167"/>
    <w:rsid w:val="00D70333"/>
    <w:rsid w:val="00D703DB"/>
    <w:rsid w:val="00D70413"/>
    <w:rsid w:val="00D704BC"/>
    <w:rsid w:val="00D7074F"/>
    <w:rsid w:val="00D7090D"/>
    <w:rsid w:val="00D70B72"/>
    <w:rsid w:val="00D71023"/>
    <w:rsid w:val="00D711F8"/>
    <w:rsid w:val="00D71641"/>
    <w:rsid w:val="00D71D77"/>
    <w:rsid w:val="00D7205F"/>
    <w:rsid w:val="00D721A2"/>
    <w:rsid w:val="00D729C4"/>
    <w:rsid w:val="00D729FC"/>
    <w:rsid w:val="00D72BB5"/>
    <w:rsid w:val="00D72BF7"/>
    <w:rsid w:val="00D72FE4"/>
    <w:rsid w:val="00D73334"/>
    <w:rsid w:val="00D737B3"/>
    <w:rsid w:val="00D7389A"/>
    <w:rsid w:val="00D74073"/>
    <w:rsid w:val="00D741AD"/>
    <w:rsid w:val="00D741AE"/>
    <w:rsid w:val="00D74229"/>
    <w:rsid w:val="00D74497"/>
    <w:rsid w:val="00D7457C"/>
    <w:rsid w:val="00D747E3"/>
    <w:rsid w:val="00D74ADD"/>
    <w:rsid w:val="00D74EB3"/>
    <w:rsid w:val="00D752AF"/>
    <w:rsid w:val="00D7573A"/>
    <w:rsid w:val="00D757E6"/>
    <w:rsid w:val="00D75994"/>
    <w:rsid w:val="00D75A3D"/>
    <w:rsid w:val="00D75CEC"/>
    <w:rsid w:val="00D75D46"/>
    <w:rsid w:val="00D75E10"/>
    <w:rsid w:val="00D75E2E"/>
    <w:rsid w:val="00D76021"/>
    <w:rsid w:val="00D76230"/>
    <w:rsid w:val="00D762E8"/>
    <w:rsid w:val="00D7648E"/>
    <w:rsid w:val="00D76C0D"/>
    <w:rsid w:val="00D76C33"/>
    <w:rsid w:val="00D773BB"/>
    <w:rsid w:val="00D775FE"/>
    <w:rsid w:val="00D77651"/>
    <w:rsid w:val="00D77764"/>
    <w:rsid w:val="00D77907"/>
    <w:rsid w:val="00D77AE6"/>
    <w:rsid w:val="00D77D5D"/>
    <w:rsid w:val="00D77F12"/>
    <w:rsid w:val="00D80089"/>
    <w:rsid w:val="00D80568"/>
    <w:rsid w:val="00D806E2"/>
    <w:rsid w:val="00D807DC"/>
    <w:rsid w:val="00D809C4"/>
    <w:rsid w:val="00D80C99"/>
    <w:rsid w:val="00D80EE1"/>
    <w:rsid w:val="00D80F3B"/>
    <w:rsid w:val="00D80FBB"/>
    <w:rsid w:val="00D81029"/>
    <w:rsid w:val="00D812CF"/>
    <w:rsid w:val="00D816D9"/>
    <w:rsid w:val="00D81A30"/>
    <w:rsid w:val="00D81AB9"/>
    <w:rsid w:val="00D81D43"/>
    <w:rsid w:val="00D81E64"/>
    <w:rsid w:val="00D824A0"/>
    <w:rsid w:val="00D8291D"/>
    <w:rsid w:val="00D82A82"/>
    <w:rsid w:val="00D82A96"/>
    <w:rsid w:val="00D82A9D"/>
    <w:rsid w:val="00D82AF4"/>
    <w:rsid w:val="00D82CAA"/>
    <w:rsid w:val="00D830E1"/>
    <w:rsid w:val="00D832DB"/>
    <w:rsid w:val="00D83426"/>
    <w:rsid w:val="00D83737"/>
    <w:rsid w:val="00D83834"/>
    <w:rsid w:val="00D83849"/>
    <w:rsid w:val="00D83A7E"/>
    <w:rsid w:val="00D83BE2"/>
    <w:rsid w:val="00D8426B"/>
    <w:rsid w:val="00D84283"/>
    <w:rsid w:val="00D84460"/>
    <w:rsid w:val="00D844A8"/>
    <w:rsid w:val="00D84506"/>
    <w:rsid w:val="00D845B5"/>
    <w:rsid w:val="00D845CF"/>
    <w:rsid w:val="00D84C5C"/>
    <w:rsid w:val="00D84CF8"/>
    <w:rsid w:val="00D84DAA"/>
    <w:rsid w:val="00D8509E"/>
    <w:rsid w:val="00D8526C"/>
    <w:rsid w:val="00D8543A"/>
    <w:rsid w:val="00D854BD"/>
    <w:rsid w:val="00D8553D"/>
    <w:rsid w:val="00D8583E"/>
    <w:rsid w:val="00D8590D"/>
    <w:rsid w:val="00D859BD"/>
    <w:rsid w:val="00D85AB5"/>
    <w:rsid w:val="00D85D04"/>
    <w:rsid w:val="00D85EA2"/>
    <w:rsid w:val="00D86029"/>
    <w:rsid w:val="00D8617F"/>
    <w:rsid w:val="00D862A7"/>
    <w:rsid w:val="00D8669C"/>
    <w:rsid w:val="00D86B71"/>
    <w:rsid w:val="00D86D97"/>
    <w:rsid w:val="00D86F2F"/>
    <w:rsid w:val="00D87093"/>
    <w:rsid w:val="00D870C9"/>
    <w:rsid w:val="00D8710C"/>
    <w:rsid w:val="00D87179"/>
    <w:rsid w:val="00D878B0"/>
    <w:rsid w:val="00D87A30"/>
    <w:rsid w:val="00D87AD6"/>
    <w:rsid w:val="00D87E8C"/>
    <w:rsid w:val="00D908F3"/>
    <w:rsid w:val="00D90A41"/>
    <w:rsid w:val="00D90D8B"/>
    <w:rsid w:val="00D90E11"/>
    <w:rsid w:val="00D90E72"/>
    <w:rsid w:val="00D91110"/>
    <w:rsid w:val="00D91135"/>
    <w:rsid w:val="00D9147B"/>
    <w:rsid w:val="00D91972"/>
    <w:rsid w:val="00D9209C"/>
    <w:rsid w:val="00D921C8"/>
    <w:rsid w:val="00D922AE"/>
    <w:rsid w:val="00D9252F"/>
    <w:rsid w:val="00D92641"/>
    <w:rsid w:val="00D927FF"/>
    <w:rsid w:val="00D92998"/>
    <w:rsid w:val="00D92CB3"/>
    <w:rsid w:val="00D9328F"/>
    <w:rsid w:val="00D93456"/>
    <w:rsid w:val="00D93697"/>
    <w:rsid w:val="00D938F8"/>
    <w:rsid w:val="00D93A14"/>
    <w:rsid w:val="00D93BAE"/>
    <w:rsid w:val="00D93E7F"/>
    <w:rsid w:val="00D93F44"/>
    <w:rsid w:val="00D941C2"/>
    <w:rsid w:val="00D94302"/>
    <w:rsid w:val="00D94BC8"/>
    <w:rsid w:val="00D94CF0"/>
    <w:rsid w:val="00D94DFF"/>
    <w:rsid w:val="00D95034"/>
    <w:rsid w:val="00D95137"/>
    <w:rsid w:val="00D95264"/>
    <w:rsid w:val="00D95392"/>
    <w:rsid w:val="00D95738"/>
    <w:rsid w:val="00D957A9"/>
    <w:rsid w:val="00D9586D"/>
    <w:rsid w:val="00D95961"/>
    <w:rsid w:val="00D96067"/>
    <w:rsid w:val="00D9613C"/>
    <w:rsid w:val="00D96764"/>
    <w:rsid w:val="00D9700C"/>
    <w:rsid w:val="00D97227"/>
    <w:rsid w:val="00D972A4"/>
    <w:rsid w:val="00D97317"/>
    <w:rsid w:val="00D97589"/>
    <w:rsid w:val="00D978CF"/>
    <w:rsid w:val="00D97BD9"/>
    <w:rsid w:val="00D97E18"/>
    <w:rsid w:val="00DA003A"/>
    <w:rsid w:val="00DA0384"/>
    <w:rsid w:val="00DA05DF"/>
    <w:rsid w:val="00DA06FE"/>
    <w:rsid w:val="00DA0727"/>
    <w:rsid w:val="00DA098B"/>
    <w:rsid w:val="00DA1478"/>
    <w:rsid w:val="00DA15D7"/>
    <w:rsid w:val="00DA16AD"/>
    <w:rsid w:val="00DA199E"/>
    <w:rsid w:val="00DA1A83"/>
    <w:rsid w:val="00DA1C98"/>
    <w:rsid w:val="00DA1E01"/>
    <w:rsid w:val="00DA1E74"/>
    <w:rsid w:val="00DA2590"/>
    <w:rsid w:val="00DA2618"/>
    <w:rsid w:val="00DA26F7"/>
    <w:rsid w:val="00DA297B"/>
    <w:rsid w:val="00DA30A2"/>
    <w:rsid w:val="00DA30B2"/>
    <w:rsid w:val="00DA3140"/>
    <w:rsid w:val="00DA31A1"/>
    <w:rsid w:val="00DA3251"/>
    <w:rsid w:val="00DA334B"/>
    <w:rsid w:val="00DA339D"/>
    <w:rsid w:val="00DA3517"/>
    <w:rsid w:val="00DA3898"/>
    <w:rsid w:val="00DA39F6"/>
    <w:rsid w:val="00DA3CAB"/>
    <w:rsid w:val="00DA3D4B"/>
    <w:rsid w:val="00DA4360"/>
    <w:rsid w:val="00DA45DE"/>
    <w:rsid w:val="00DA473D"/>
    <w:rsid w:val="00DA49D6"/>
    <w:rsid w:val="00DA4B4E"/>
    <w:rsid w:val="00DA4DA0"/>
    <w:rsid w:val="00DA4E15"/>
    <w:rsid w:val="00DA54BB"/>
    <w:rsid w:val="00DA57C1"/>
    <w:rsid w:val="00DA5837"/>
    <w:rsid w:val="00DA5C51"/>
    <w:rsid w:val="00DA5E35"/>
    <w:rsid w:val="00DA5FC9"/>
    <w:rsid w:val="00DA613E"/>
    <w:rsid w:val="00DA61D3"/>
    <w:rsid w:val="00DA63C7"/>
    <w:rsid w:val="00DA66B7"/>
    <w:rsid w:val="00DA66E9"/>
    <w:rsid w:val="00DA6EC1"/>
    <w:rsid w:val="00DA6F04"/>
    <w:rsid w:val="00DA6FC4"/>
    <w:rsid w:val="00DA7118"/>
    <w:rsid w:val="00DA72CC"/>
    <w:rsid w:val="00DA751B"/>
    <w:rsid w:val="00DA7640"/>
    <w:rsid w:val="00DA76BD"/>
    <w:rsid w:val="00DA7C2E"/>
    <w:rsid w:val="00DA7D85"/>
    <w:rsid w:val="00DA7F5E"/>
    <w:rsid w:val="00DB007B"/>
    <w:rsid w:val="00DB05D1"/>
    <w:rsid w:val="00DB08C4"/>
    <w:rsid w:val="00DB08F2"/>
    <w:rsid w:val="00DB0A8E"/>
    <w:rsid w:val="00DB0DCD"/>
    <w:rsid w:val="00DB0E79"/>
    <w:rsid w:val="00DB0FF0"/>
    <w:rsid w:val="00DB116A"/>
    <w:rsid w:val="00DB1380"/>
    <w:rsid w:val="00DB1A14"/>
    <w:rsid w:val="00DB1A4B"/>
    <w:rsid w:val="00DB1BEC"/>
    <w:rsid w:val="00DB2014"/>
    <w:rsid w:val="00DB203F"/>
    <w:rsid w:val="00DB2126"/>
    <w:rsid w:val="00DB22B9"/>
    <w:rsid w:val="00DB24ED"/>
    <w:rsid w:val="00DB28C3"/>
    <w:rsid w:val="00DB2A61"/>
    <w:rsid w:val="00DB2BF1"/>
    <w:rsid w:val="00DB2C9C"/>
    <w:rsid w:val="00DB3432"/>
    <w:rsid w:val="00DB3463"/>
    <w:rsid w:val="00DB356B"/>
    <w:rsid w:val="00DB38AB"/>
    <w:rsid w:val="00DB3920"/>
    <w:rsid w:val="00DB3DA4"/>
    <w:rsid w:val="00DB402E"/>
    <w:rsid w:val="00DB4423"/>
    <w:rsid w:val="00DB489A"/>
    <w:rsid w:val="00DB4B3B"/>
    <w:rsid w:val="00DB4C56"/>
    <w:rsid w:val="00DB4C70"/>
    <w:rsid w:val="00DB4CF7"/>
    <w:rsid w:val="00DB4DF8"/>
    <w:rsid w:val="00DB5392"/>
    <w:rsid w:val="00DB53BC"/>
    <w:rsid w:val="00DB54B2"/>
    <w:rsid w:val="00DB5872"/>
    <w:rsid w:val="00DB6153"/>
    <w:rsid w:val="00DB644F"/>
    <w:rsid w:val="00DB65F4"/>
    <w:rsid w:val="00DB6911"/>
    <w:rsid w:val="00DB6F57"/>
    <w:rsid w:val="00DB6F6B"/>
    <w:rsid w:val="00DB6FC7"/>
    <w:rsid w:val="00DB741B"/>
    <w:rsid w:val="00DB7466"/>
    <w:rsid w:val="00DB7791"/>
    <w:rsid w:val="00DB7917"/>
    <w:rsid w:val="00DB79C7"/>
    <w:rsid w:val="00DC078A"/>
    <w:rsid w:val="00DC0793"/>
    <w:rsid w:val="00DC07B9"/>
    <w:rsid w:val="00DC14B8"/>
    <w:rsid w:val="00DC1566"/>
    <w:rsid w:val="00DC17ED"/>
    <w:rsid w:val="00DC1B63"/>
    <w:rsid w:val="00DC1FCE"/>
    <w:rsid w:val="00DC2A1D"/>
    <w:rsid w:val="00DC2AEA"/>
    <w:rsid w:val="00DC2BD1"/>
    <w:rsid w:val="00DC2C56"/>
    <w:rsid w:val="00DC2C7B"/>
    <w:rsid w:val="00DC2F08"/>
    <w:rsid w:val="00DC2F54"/>
    <w:rsid w:val="00DC2FAA"/>
    <w:rsid w:val="00DC3109"/>
    <w:rsid w:val="00DC32C2"/>
    <w:rsid w:val="00DC33A0"/>
    <w:rsid w:val="00DC3641"/>
    <w:rsid w:val="00DC3975"/>
    <w:rsid w:val="00DC3E0E"/>
    <w:rsid w:val="00DC41CA"/>
    <w:rsid w:val="00DC4270"/>
    <w:rsid w:val="00DC43F1"/>
    <w:rsid w:val="00DC44E2"/>
    <w:rsid w:val="00DC4859"/>
    <w:rsid w:val="00DC4887"/>
    <w:rsid w:val="00DC494B"/>
    <w:rsid w:val="00DC49C2"/>
    <w:rsid w:val="00DC4B9F"/>
    <w:rsid w:val="00DC4C7B"/>
    <w:rsid w:val="00DC4C8B"/>
    <w:rsid w:val="00DC4CCD"/>
    <w:rsid w:val="00DC4CE7"/>
    <w:rsid w:val="00DC4D61"/>
    <w:rsid w:val="00DC53CA"/>
    <w:rsid w:val="00DC613E"/>
    <w:rsid w:val="00DC639B"/>
    <w:rsid w:val="00DC63A6"/>
    <w:rsid w:val="00DC6446"/>
    <w:rsid w:val="00DC652C"/>
    <w:rsid w:val="00DC690F"/>
    <w:rsid w:val="00DC6B6F"/>
    <w:rsid w:val="00DC6C3A"/>
    <w:rsid w:val="00DC6DEE"/>
    <w:rsid w:val="00DC700A"/>
    <w:rsid w:val="00DC72D0"/>
    <w:rsid w:val="00DC7E8F"/>
    <w:rsid w:val="00DD0456"/>
    <w:rsid w:val="00DD0B8A"/>
    <w:rsid w:val="00DD0CFD"/>
    <w:rsid w:val="00DD0EC1"/>
    <w:rsid w:val="00DD1108"/>
    <w:rsid w:val="00DD1389"/>
    <w:rsid w:val="00DD163A"/>
    <w:rsid w:val="00DD17FB"/>
    <w:rsid w:val="00DD1B14"/>
    <w:rsid w:val="00DD204A"/>
    <w:rsid w:val="00DD2094"/>
    <w:rsid w:val="00DD23C2"/>
    <w:rsid w:val="00DD273E"/>
    <w:rsid w:val="00DD2925"/>
    <w:rsid w:val="00DD342B"/>
    <w:rsid w:val="00DD3572"/>
    <w:rsid w:val="00DD365B"/>
    <w:rsid w:val="00DD39B5"/>
    <w:rsid w:val="00DD3A56"/>
    <w:rsid w:val="00DD3C48"/>
    <w:rsid w:val="00DD3D7A"/>
    <w:rsid w:val="00DD40F5"/>
    <w:rsid w:val="00DD4254"/>
    <w:rsid w:val="00DD4318"/>
    <w:rsid w:val="00DD4338"/>
    <w:rsid w:val="00DD472A"/>
    <w:rsid w:val="00DD479F"/>
    <w:rsid w:val="00DD4A7E"/>
    <w:rsid w:val="00DD4B9E"/>
    <w:rsid w:val="00DD4BF4"/>
    <w:rsid w:val="00DD4C79"/>
    <w:rsid w:val="00DD4CC0"/>
    <w:rsid w:val="00DD4CF1"/>
    <w:rsid w:val="00DD4DE8"/>
    <w:rsid w:val="00DD4F87"/>
    <w:rsid w:val="00DD5047"/>
    <w:rsid w:val="00DD5115"/>
    <w:rsid w:val="00DD51F0"/>
    <w:rsid w:val="00DD5263"/>
    <w:rsid w:val="00DD52C1"/>
    <w:rsid w:val="00DD5375"/>
    <w:rsid w:val="00DD549F"/>
    <w:rsid w:val="00DD58EA"/>
    <w:rsid w:val="00DD593C"/>
    <w:rsid w:val="00DD5A9E"/>
    <w:rsid w:val="00DD5CA0"/>
    <w:rsid w:val="00DD5CAB"/>
    <w:rsid w:val="00DD5CC7"/>
    <w:rsid w:val="00DD5D90"/>
    <w:rsid w:val="00DD5DD6"/>
    <w:rsid w:val="00DD5F5B"/>
    <w:rsid w:val="00DD5FEC"/>
    <w:rsid w:val="00DD6010"/>
    <w:rsid w:val="00DD606B"/>
    <w:rsid w:val="00DD6256"/>
    <w:rsid w:val="00DD645D"/>
    <w:rsid w:val="00DD67AF"/>
    <w:rsid w:val="00DD6B60"/>
    <w:rsid w:val="00DD6C5C"/>
    <w:rsid w:val="00DD6DA2"/>
    <w:rsid w:val="00DD6EEE"/>
    <w:rsid w:val="00DD74A8"/>
    <w:rsid w:val="00DD78A6"/>
    <w:rsid w:val="00DD798D"/>
    <w:rsid w:val="00DE04FA"/>
    <w:rsid w:val="00DE0AB9"/>
    <w:rsid w:val="00DE0D57"/>
    <w:rsid w:val="00DE0DF3"/>
    <w:rsid w:val="00DE128E"/>
    <w:rsid w:val="00DE16B3"/>
    <w:rsid w:val="00DE1A05"/>
    <w:rsid w:val="00DE1A81"/>
    <w:rsid w:val="00DE1B06"/>
    <w:rsid w:val="00DE1D2A"/>
    <w:rsid w:val="00DE1D8D"/>
    <w:rsid w:val="00DE2153"/>
    <w:rsid w:val="00DE21DD"/>
    <w:rsid w:val="00DE277D"/>
    <w:rsid w:val="00DE2847"/>
    <w:rsid w:val="00DE2CB9"/>
    <w:rsid w:val="00DE2D33"/>
    <w:rsid w:val="00DE2E2D"/>
    <w:rsid w:val="00DE2E93"/>
    <w:rsid w:val="00DE3046"/>
    <w:rsid w:val="00DE30FE"/>
    <w:rsid w:val="00DE33B5"/>
    <w:rsid w:val="00DE35F3"/>
    <w:rsid w:val="00DE3B15"/>
    <w:rsid w:val="00DE3BCD"/>
    <w:rsid w:val="00DE3F2D"/>
    <w:rsid w:val="00DE47DC"/>
    <w:rsid w:val="00DE4880"/>
    <w:rsid w:val="00DE4936"/>
    <w:rsid w:val="00DE4C7E"/>
    <w:rsid w:val="00DE4C88"/>
    <w:rsid w:val="00DE4DC7"/>
    <w:rsid w:val="00DE5159"/>
    <w:rsid w:val="00DE5177"/>
    <w:rsid w:val="00DE54B9"/>
    <w:rsid w:val="00DE57C5"/>
    <w:rsid w:val="00DE5A92"/>
    <w:rsid w:val="00DE5B02"/>
    <w:rsid w:val="00DE5B90"/>
    <w:rsid w:val="00DE5E04"/>
    <w:rsid w:val="00DE5E26"/>
    <w:rsid w:val="00DE5F13"/>
    <w:rsid w:val="00DE60B2"/>
    <w:rsid w:val="00DE61F1"/>
    <w:rsid w:val="00DE6388"/>
    <w:rsid w:val="00DE65CA"/>
    <w:rsid w:val="00DE6605"/>
    <w:rsid w:val="00DE676D"/>
    <w:rsid w:val="00DE6A25"/>
    <w:rsid w:val="00DE6EAB"/>
    <w:rsid w:val="00DE70B4"/>
    <w:rsid w:val="00DE75C4"/>
    <w:rsid w:val="00DE7699"/>
    <w:rsid w:val="00DE786B"/>
    <w:rsid w:val="00DE7AA7"/>
    <w:rsid w:val="00DE7D34"/>
    <w:rsid w:val="00DE7D48"/>
    <w:rsid w:val="00DE7E94"/>
    <w:rsid w:val="00DE7F64"/>
    <w:rsid w:val="00DE7FA7"/>
    <w:rsid w:val="00DF00C8"/>
    <w:rsid w:val="00DF029D"/>
    <w:rsid w:val="00DF02AD"/>
    <w:rsid w:val="00DF06D1"/>
    <w:rsid w:val="00DF08F0"/>
    <w:rsid w:val="00DF0B26"/>
    <w:rsid w:val="00DF0CC7"/>
    <w:rsid w:val="00DF0DF3"/>
    <w:rsid w:val="00DF0F56"/>
    <w:rsid w:val="00DF1109"/>
    <w:rsid w:val="00DF1242"/>
    <w:rsid w:val="00DF12EC"/>
    <w:rsid w:val="00DF159D"/>
    <w:rsid w:val="00DF15E9"/>
    <w:rsid w:val="00DF1649"/>
    <w:rsid w:val="00DF174D"/>
    <w:rsid w:val="00DF1921"/>
    <w:rsid w:val="00DF1A59"/>
    <w:rsid w:val="00DF1F23"/>
    <w:rsid w:val="00DF2296"/>
    <w:rsid w:val="00DF22CE"/>
    <w:rsid w:val="00DF24FE"/>
    <w:rsid w:val="00DF263C"/>
    <w:rsid w:val="00DF26D4"/>
    <w:rsid w:val="00DF271B"/>
    <w:rsid w:val="00DF297E"/>
    <w:rsid w:val="00DF2A24"/>
    <w:rsid w:val="00DF2B19"/>
    <w:rsid w:val="00DF2C23"/>
    <w:rsid w:val="00DF2F4E"/>
    <w:rsid w:val="00DF3579"/>
    <w:rsid w:val="00DF3744"/>
    <w:rsid w:val="00DF3BD4"/>
    <w:rsid w:val="00DF3EDF"/>
    <w:rsid w:val="00DF4232"/>
    <w:rsid w:val="00DF4282"/>
    <w:rsid w:val="00DF43A0"/>
    <w:rsid w:val="00DF44B7"/>
    <w:rsid w:val="00DF457E"/>
    <w:rsid w:val="00DF4774"/>
    <w:rsid w:val="00DF47AE"/>
    <w:rsid w:val="00DF4816"/>
    <w:rsid w:val="00DF488D"/>
    <w:rsid w:val="00DF4CA5"/>
    <w:rsid w:val="00DF53D8"/>
    <w:rsid w:val="00DF552B"/>
    <w:rsid w:val="00DF5653"/>
    <w:rsid w:val="00DF57CE"/>
    <w:rsid w:val="00DF59FB"/>
    <w:rsid w:val="00DF5AB9"/>
    <w:rsid w:val="00DF5AD9"/>
    <w:rsid w:val="00DF5EE3"/>
    <w:rsid w:val="00DF6064"/>
    <w:rsid w:val="00DF609E"/>
    <w:rsid w:val="00DF611F"/>
    <w:rsid w:val="00DF631D"/>
    <w:rsid w:val="00DF6632"/>
    <w:rsid w:val="00DF66DF"/>
    <w:rsid w:val="00DF6DB3"/>
    <w:rsid w:val="00DF6E5C"/>
    <w:rsid w:val="00DF701A"/>
    <w:rsid w:val="00DF717A"/>
    <w:rsid w:val="00DF73F9"/>
    <w:rsid w:val="00DF74A0"/>
    <w:rsid w:val="00DF767C"/>
    <w:rsid w:val="00DF7AB1"/>
    <w:rsid w:val="00DF7B7F"/>
    <w:rsid w:val="00DF7D1A"/>
    <w:rsid w:val="00DF7DFA"/>
    <w:rsid w:val="00E002BD"/>
    <w:rsid w:val="00E00795"/>
    <w:rsid w:val="00E0096A"/>
    <w:rsid w:val="00E009FC"/>
    <w:rsid w:val="00E00EC2"/>
    <w:rsid w:val="00E0128F"/>
    <w:rsid w:val="00E017A5"/>
    <w:rsid w:val="00E01A58"/>
    <w:rsid w:val="00E01A87"/>
    <w:rsid w:val="00E01E09"/>
    <w:rsid w:val="00E020DC"/>
    <w:rsid w:val="00E021B3"/>
    <w:rsid w:val="00E02212"/>
    <w:rsid w:val="00E023E4"/>
    <w:rsid w:val="00E02504"/>
    <w:rsid w:val="00E026CD"/>
    <w:rsid w:val="00E027C4"/>
    <w:rsid w:val="00E02A0A"/>
    <w:rsid w:val="00E02BBD"/>
    <w:rsid w:val="00E0308C"/>
    <w:rsid w:val="00E030FC"/>
    <w:rsid w:val="00E034F0"/>
    <w:rsid w:val="00E03660"/>
    <w:rsid w:val="00E03724"/>
    <w:rsid w:val="00E03A0E"/>
    <w:rsid w:val="00E03A36"/>
    <w:rsid w:val="00E03BC8"/>
    <w:rsid w:val="00E04245"/>
    <w:rsid w:val="00E044C3"/>
    <w:rsid w:val="00E04688"/>
    <w:rsid w:val="00E0474B"/>
    <w:rsid w:val="00E049A3"/>
    <w:rsid w:val="00E04A02"/>
    <w:rsid w:val="00E04AE7"/>
    <w:rsid w:val="00E04F8B"/>
    <w:rsid w:val="00E050FF"/>
    <w:rsid w:val="00E0522B"/>
    <w:rsid w:val="00E05420"/>
    <w:rsid w:val="00E054DC"/>
    <w:rsid w:val="00E05698"/>
    <w:rsid w:val="00E056B8"/>
    <w:rsid w:val="00E05EEA"/>
    <w:rsid w:val="00E06431"/>
    <w:rsid w:val="00E065BB"/>
    <w:rsid w:val="00E065CF"/>
    <w:rsid w:val="00E06677"/>
    <w:rsid w:val="00E06807"/>
    <w:rsid w:val="00E06BCB"/>
    <w:rsid w:val="00E06BF9"/>
    <w:rsid w:val="00E06C38"/>
    <w:rsid w:val="00E06FE1"/>
    <w:rsid w:val="00E0707B"/>
    <w:rsid w:val="00E070BF"/>
    <w:rsid w:val="00E0711A"/>
    <w:rsid w:val="00E0713E"/>
    <w:rsid w:val="00E07271"/>
    <w:rsid w:val="00E07280"/>
    <w:rsid w:val="00E074AF"/>
    <w:rsid w:val="00E075F1"/>
    <w:rsid w:val="00E0798A"/>
    <w:rsid w:val="00E07CB4"/>
    <w:rsid w:val="00E07DBA"/>
    <w:rsid w:val="00E07DCE"/>
    <w:rsid w:val="00E07EEA"/>
    <w:rsid w:val="00E07F98"/>
    <w:rsid w:val="00E10436"/>
    <w:rsid w:val="00E1060A"/>
    <w:rsid w:val="00E10943"/>
    <w:rsid w:val="00E10975"/>
    <w:rsid w:val="00E10BB4"/>
    <w:rsid w:val="00E10BED"/>
    <w:rsid w:val="00E10C13"/>
    <w:rsid w:val="00E11099"/>
    <w:rsid w:val="00E1126A"/>
    <w:rsid w:val="00E112B5"/>
    <w:rsid w:val="00E11478"/>
    <w:rsid w:val="00E11ABB"/>
    <w:rsid w:val="00E12218"/>
    <w:rsid w:val="00E122CB"/>
    <w:rsid w:val="00E12366"/>
    <w:rsid w:val="00E12871"/>
    <w:rsid w:val="00E12A3C"/>
    <w:rsid w:val="00E12D93"/>
    <w:rsid w:val="00E1324C"/>
    <w:rsid w:val="00E13562"/>
    <w:rsid w:val="00E141E6"/>
    <w:rsid w:val="00E146A0"/>
    <w:rsid w:val="00E147C7"/>
    <w:rsid w:val="00E1492A"/>
    <w:rsid w:val="00E14A1D"/>
    <w:rsid w:val="00E14A88"/>
    <w:rsid w:val="00E14CE0"/>
    <w:rsid w:val="00E14DBD"/>
    <w:rsid w:val="00E156BD"/>
    <w:rsid w:val="00E157D0"/>
    <w:rsid w:val="00E1588E"/>
    <w:rsid w:val="00E15A09"/>
    <w:rsid w:val="00E16110"/>
    <w:rsid w:val="00E162B1"/>
    <w:rsid w:val="00E163CF"/>
    <w:rsid w:val="00E164B8"/>
    <w:rsid w:val="00E164D2"/>
    <w:rsid w:val="00E16621"/>
    <w:rsid w:val="00E1686D"/>
    <w:rsid w:val="00E16A49"/>
    <w:rsid w:val="00E16EE6"/>
    <w:rsid w:val="00E16F0C"/>
    <w:rsid w:val="00E16F3C"/>
    <w:rsid w:val="00E170B9"/>
    <w:rsid w:val="00E1714A"/>
    <w:rsid w:val="00E17497"/>
    <w:rsid w:val="00E174B8"/>
    <w:rsid w:val="00E17771"/>
    <w:rsid w:val="00E17A1E"/>
    <w:rsid w:val="00E17B1D"/>
    <w:rsid w:val="00E17D5B"/>
    <w:rsid w:val="00E17E07"/>
    <w:rsid w:val="00E17E20"/>
    <w:rsid w:val="00E2024A"/>
    <w:rsid w:val="00E209A7"/>
    <w:rsid w:val="00E20C3E"/>
    <w:rsid w:val="00E20D81"/>
    <w:rsid w:val="00E20DE6"/>
    <w:rsid w:val="00E21687"/>
    <w:rsid w:val="00E2175F"/>
    <w:rsid w:val="00E21831"/>
    <w:rsid w:val="00E21F47"/>
    <w:rsid w:val="00E21FED"/>
    <w:rsid w:val="00E2244B"/>
    <w:rsid w:val="00E224C7"/>
    <w:rsid w:val="00E22512"/>
    <w:rsid w:val="00E226C6"/>
    <w:rsid w:val="00E22736"/>
    <w:rsid w:val="00E22798"/>
    <w:rsid w:val="00E229A5"/>
    <w:rsid w:val="00E22F24"/>
    <w:rsid w:val="00E22F2E"/>
    <w:rsid w:val="00E23499"/>
    <w:rsid w:val="00E2366A"/>
    <w:rsid w:val="00E23717"/>
    <w:rsid w:val="00E23BA0"/>
    <w:rsid w:val="00E23CFB"/>
    <w:rsid w:val="00E24197"/>
    <w:rsid w:val="00E242CC"/>
    <w:rsid w:val="00E2442F"/>
    <w:rsid w:val="00E24596"/>
    <w:rsid w:val="00E2465F"/>
    <w:rsid w:val="00E2487C"/>
    <w:rsid w:val="00E24960"/>
    <w:rsid w:val="00E24B3C"/>
    <w:rsid w:val="00E24B5F"/>
    <w:rsid w:val="00E24C7A"/>
    <w:rsid w:val="00E2500D"/>
    <w:rsid w:val="00E25236"/>
    <w:rsid w:val="00E2545F"/>
    <w:rsid w:val="00E255AA"/>
    <w:rsid w:val="00E2591B"/>
    <w:rsid w:val="00E25A0D"/>
    <w:rsid w:val="00E26075"/>
    <w:rsid w:val="00E261BE"/>
    <w:rsid w:val="00E261F8"/>
    <w:rsid w:val="00E26458"/>
    <w:rsid w:val="00E26C26"/>
    <w:rsid w:val="00E26D15"/>
    <w:rsid w:val="00E26FF2"/>
    <w:rsid w:val="00E27270"/>
    <w:rsid w:val="00E274CE"/>
    <w:rsid w:val="00E2781D"/>
    <w:rsid w:val="00E27980"/>
    <w:rsid w:val="00E279DF"/>
    <w:rsid w:val="00E27C36"/>
    <w:rsid w:val="00E3005F"/>
    <w:rsid w:val="00E30101"/>
    <w:rsid w:val="00E30106"/>
    <w:rsid w:val="00E301B5"/>
    <w:rsid w:val="00E303CC"/>
    <w:rsid w:val="00E305C3"/>
    <w:rsid w:val="00E305E5"/>
    <w:rsid w:val="00E30609"/>
    <w:rsid w:val="00E306CD"/>
    <w:rsid w:val="00E30988"/>
    <w:rsid w:val="00E31488"/>
    <w:rsid w:val="00E31788"/>
    <w:rsid w:val="00E317B1"/>
    <w:rsid w:val="00E31BD6"/>
    <w:rsid w:val="00E31F03"/>
    <w:rsid w:val="00E3202F"/>
    <w:rsid w:val="00E3203E"/>
    <w:rsid w:val="00E32071"/>
    <w:rsid w:val="00E32470"/>
    <w:rsid w:val="00E32511"/>
    <w:rsid w:val="00E32583"/>
    <w:rsid w:val="00E3287C"/>
    <w:rsid w:val="00E328E5"/>
    <w:rsid w:val="00E329F3"/>
    <w:rsid w:val="00E32D75"/>
    <w:rsid w:val="00E32E09"/>
    <w:rsid w:val="00E32FE3"/>
    <w:rsid w:val="00E3305B"/>
    <w:rsid w:val="00E33251"/>
    <w:rsid w:val="00E333A5"/>
    <w:rsid w:val="00E33524"/>
    <w:rsid w:val="00E336DA"/>
    <w:rsid w:val="00E3379F"/>
    <w:rsid w:val="00E3395E"/>
    <w:rsid w:val="00E33A40"/>
    <w:rsid w:val="00E33CCF"/>
    <w:rsid w:val="00E33FA9"/>
    <w:rsid w:val="00E3406F"/>
    <w:rsid w:val="00E340FD"/>
    <w:rsid w:val="00E34649"/>
    <w:rsid w:val="00E3474D"/>
    <w:rsid w:val="00E34A19"/>
    <w:rsid w:val="00E354C1"/>
    <w:rsid w:val="00E3555A"/>
    <w:rsid w:val="00E355A9"/>
    <w:rsid w:val="00E35B96"/>
    <w:rsid w:val="00E35DE6"/>
    <w:rsid w:val="00E36196"/>
    <w:rsid w:val="00E361D0"/>
    <w:rsid w:val="00E367C8"/>
    <w:rsid w:val="00E369B4"/>
    <w:rsid w:val="00E36B0F"/>
    <w:rsid w:val="00E36EA8"/>
    <w:rsid w:val="00E375B0"/>
    <w:rsid w:val="00E37911"/>
    <w:rsid w:val="00E3798D"/>
    <w:rsid w:val="00E37A25"/>
    <w:rsid w:val="00E37E15"/>
    <w:rsid w:val="00E37FB8"/>
    <w:rsid w:val="00E4018E"/>
    <w:rsid w:val="00E4049C"/>
    <w:rsid w:val="00E406E8"/>
    <w:rsid w:val="00E408C3"/>
    <w:rsid w:val="00E418F4"/>
    <w:rsid w:val="00E41A62"/>
    <w:rsid w:val="00E41AB8"/>
    <w:rsid w:val="00E41BBD"/>
    <w:rsid w:val="00E41E1E"/>
    <w:rsid w:val="00E4207F"/>
    <w:rsid w:val="00E42194"/>
    <w:rsid w:val="00E4222C"/>
    <w:rsid w:val="00E425C7"/>
    <w:rsid w:val="00E42638"/>
    <w:rsid w:val="00E42C4C"/>
    <w:rsid w:val="00E42E74"/>
    <w:rsid w:val="00E4306D"/>
    <w:rsid w:val="00E43146"/>
    <w:rsid w:val="00E43324"/>
    <w:rsid w:val="00E433C5"/>
    <w:rsid w:val="00E435BA"/>
    <w:rsid w:val="00E43734"/>
    <w:rsid w:val="00E437A9"/>
    <w:rsid w:val="00E437E4"/>
    <w:rsid w:val="00E438E3"/>
    <w:rsid w:val="00E43ADB"/>
    <w:rsid w:val="00E43EEE"/>
    <w:rsid w:val="00E44424"/>
    <w:rsid w:val="00E44895"/>
    <w:rsid w:val="00E4495F"/>
    <w:rsid w:val="00E44E68"/>
    <w:rsid w:val="00E4537F"/>
    <w:rsid w:val="00E45F04"/>
    <w:rsid w:val="00E45F77"/>
    <w:rsid w:val="00E45F9A"/>
    <w:rsid w:val="00E460E5"/>
    <w:rsid w:val="00E463C9"/>
    <w:rsid w:val="00E465CA"/>
    <w:rsid w:val="00E46818"/>
    <w:rsid w:val="00E46A28"/>
    <w:rsid w:val="00E46C74"/>
    <w:rsid w:val="00E46CA9"/>
    <w:rsid w:val="00E46DAB"/>
    <w:rsid w:val="00E4708B"/>
    <w:rsid w:val="00E471D9"/>
    <w:rsid w:val="00E4757D"/>
    <w:rsid w:val="00E475BA"/>
    <w:rsid w:val="00E47947"/>
    <w:rsid w:val="00E47958"/>
    <w:rsid w:val="00E47AAC"/>
    <w:rsid w:val="00E47C3E"/>
    <w:rsid w:val="00E4F63C"/>
    <w:rsid w:val="00E502CD"/>
    <w:rsid w:val="00E50463"/>
    <w:rsid w:val="00E507E7"/>
    <w:rsid w:val="00E50B5B"/>
    <w:rsid w:val="00E50DDD"/>
    <w:rsid w:val="00E51282"/>
    <w:rsid w:val="00E512AD"/>
    <w:rsid w:val="00E5176A"/>
    <w:rsid w:val="00E518CB"/>
    <w:rsid w:val="00E51C48"/>
    <w:rsid w:val="00E51EF1"/>
    <w:rsid w:val="00E51FE3"/>
    <w:rsid w:val="00E520DB"/>
    <w:rsid w:val="00E52123"/>
    <w:rsid w:val="00E521DB"/>
    <w:rsid w:val="00E522A5"/>
    <w:rsid w:val="00E5257F"/>
    <w:rsid w:val="00E52828"/>
    <w:rsid w:val="00E528FF"/>
    <w:rsid w:val="00E52944"/>
    <w:rsid w:val="00E52B0D"/>
    <w:rsid w:val="00E52CFF"/>
    <w:rsid w:val="00E531E4"/>
    <w:rsid w:val="00E53263"/>
    <w:rsid w:val="00E53265"/>
    <w:rsid w:val="00E53437"/>
    <w:rsid w:val="00E534E2"/>
    <w:rsid w:val="00E53E2C"/>
    <w:rsid w:val="00E54004"/>
    <w:rsid w:val="00E5400B"/>
    <w:rsid w:val="00E54180"/>
    <w:rsid w:val="00E544DC"/>
    <w:rsid w:val="00E54AB3"/>
    <w:rsid w:val="00E54BD7"/>
    <w:rsid w:val="00E54DE1"/>
    <w:rsid w:val="00E54E0B"/>
    <w:rsid w:val="00E54EC3"/>
    <w:rsid w:val="00E5522C"/>
    <w:rsid w:val="00E55963"/>
    <w:rsid w:val="00E559E1"/>
    <w:rsid w:val="00E56127"/>
    <w:rsid w:val="00E5635F"/>
    <w:rsid w:val="00E5659C"/>
    <w:rsid w:val="00E565A0"/>
    <w:rsid w:val="00E5674E"/>
    <w:rsid w:val="00E5693A"/>
    <w:rsid w:val="00E57098"/>
    <w:rsid w:val="00E5715A"/>
    <w:rsid w:val="00E5774E"/>
    <w:rsid w:val="00E5778A"/>
    <w:rsid w:val="00E578E1"/>
    <w:rsid w:val="00E57D98"/>
    <w:rsid w:val="00E57E77"/>
    <w:rsid w:val="00E57F3B"/>
    <w:rsid w:val="00E5C49C"/>
    <w:rsid w:val="00E601CF"/>
    <w:rsid w:val="00E6032E"/>
    <w:rsid w:val="00E604C6"/>
    <w:rsid w:val="00E606FD"/>
    <w:rsid w:val="00E60730"/>
    <w:rsid w:val="00E60758"/>
    <w:rsid w:val="00E60777"/>
    <w:rsid w:val="00E60D2B"/>
    <w:rsid w:val="00E60DD9"/>
    <w:rsid w:val="00E61111"/>
    <w:rsid w:val="00E61637"/>
    <w:rsid w:val="00E61963"/>
    <w:rsid w:val="00E61973"/>
    <w:rsid w:val="00E6197D"/>
    <w:rsid w:val="00E6215E"/>
    <w:rsid w:val="00E630B4"/>
    <w:rsid w:val="00E6321B"/>
    <w:rsid w:val="00E63542"/>
    <w:rsid w:val="00E635E7"/>
    <w:rsid w:val="00E637DE"/>
    <w:rsid w:val="00E638DC"/>
    <w:rsid w:val="00E63C35"/>
    <w:rsid w:val="00E63CFC"/>
    <w:rsid w:val="00E6444C"/>
    <w:rsid w:val="00E64492"/>
    <w:rsid w:val="00E64773"/>
    <w:rsid w:val="00E64F2A"/>
    <w:rsid w:val="00E65125"/>
    <w:rsid w:val="00E653E4"/>
    <w:rsid w:val="00E65631"/>
    <w:rsid w:val="00E656AE"/>
    <w:rsid w:val="00E65722"/>
    <w:rsid w:val="00E657B7"/>
    <w:rsid w:val="00E657D2"/>
    <w:rsid w:val="00E65950"/>
    <w:rsid w:val="00E65A86"/>
    <w:rsid w:val="00E65B9E"/>
    <w:rsid w:val="00E65BB9"/>
    <w:rsid w:val="00E65C3C"/>
    <w:rsid w:val="00E65CBD"/>
    <w:rsid w:val="00E65CD9"/>
    <w:rsid w:val="00E65E05"/>
    <w:rsid w:val="00E66655"/>
    <w:rsid w:val="00E666BC"/>
    <w:rsid w:val="00E66DF2"/>
    <w:rsid w:val="00E66EA1"/>
    <w:rsid w:val="00E66FA3"/>
    <w:rsid w:val="00E67736"/>
    <w:rsid w:val="00E67897"/>
    <w:rsid w:val="00E67902"/>
    <w:rsid w:val="00E67B26"/>
    <w:rsid w:val="00E67BEC"/>
    <w:rsid w:val="00E67E89"/>
    <w:rsid w:val="00E67F43"/>
    <w:rsid w:val="00E701F6"/>
    <w:rsid w:val="00E7028A"/>
    <w:rsid w:val="00E702D4"/>
    <w:rsid w:val="00E70317"/>
    <w:rsid w:val="00E708BF"/>
    <w:rsid w:val="00E70A7F"/>
    <w:rsid w:val="00E70D3E"/>
    <w:rsid w:val="00E70E91"/>
    <w:rsid w:val="00E70F6B"/>
    <w:rsid w:val="00E71174"/>
    <w:rsid w:val="00E71953"/>
    <w:rsid w:val="00E71EA7"/>
    <w:rsid w:val="00E7201F"/>
    <w:rsid w:val="00E72115"/>
    <w:rsid w:val="00E72180"/>
    <w:rsid w:val="00E72634"/>
    <w:rsid w:val="00E728E2"/>
    <w:rsid w:val="00E72D77"/>
    <w:rsid w:val="00E7332B"/>
    <w:rsid w:val="00E735EA"/>
    <w:rsid w:val="00E737A9"/>
    <w:rsid w:val="00E73EAB"/>
    <w:rsid w:val="00E7425C"/>
    <w:rsid w:val="00E743A1"/>
    <w:rsid w:val="00E744D1"/>
    <w:rsid w:val="00E7460E"/>
    <w:rsid w:val="00E74B13"/>
    <w:rsid w:val="00E74B43"/>
    <w:rsid w:val="00E74D66"/>
    <w:rsid w:val="00E74D86"/>
    <w:rsid w:val="00E751DA"/>
    <w:rsid w:val="00E75421"/>
    <w:rsid w:val="00E756C4"/>
    <w:rsid w:val="00E7598C"/>
    <w:rsid w:val="00E7599D"/>
    <w:rsid w:val="00E75F33"/>
    <w:rsid w:val="00E75F7A"/>
    <w:rsid w:val="00E76607"/>
    <w:rsid w:val="00E76617"/>
    <w:rsid w:val="00E766DE"/>
    <w:rsid w:val="00E76980"/>
    <w:rsid w:val="00E769A6"/>
    <w:rsid w:val="00E76CF5"/>
    <w:rsid w:val="00E76E35"/>
    <w:rsid w:val="00E77715"/>
    <w:rsid w:val="00E77944"/>
    <w:rsid w:val="00E77A36"/>
    <w:rsid w:val="00E77BD8"/>
    <w:rsid w:val="00E77CDC"/>
    <w:rsid w:val="00E77FA0"/>
    <w:rsid w:val="00E77FA8"/>
    <w:rsid w:val="00E77FD4"/>
    <w:rsid w:val="00E803D7"/>
    <w:rsid w:val="00E80AFA"/>
    <w:rsid w:val="00E80DEA"/>
    <w:rsid w:val="00E80E89"/>
    <w:rsid w:val="00E80F29"/>
    <w:rsid w:val="00E81619"/>
    <w:rsid w:val="00E819A1"/>
    <w:rsid w:val="00E81BFD"/>
    <w:rsid w:val="00E81E24"/>
    <w:rsid w:val="00E81FD0"/>
    <w:rsid w:val="00E82069"/>
    <w:rsid w:val="00E821D5"/>
    <w:rsid w:val="00E825AA"/>
    <w:rsid w:val="00E8261B"/>
    <w:rsid w:val="00E82639"/>
    <w:rsid w:val="00E82659"/>
    <w:rsid w:val="00E82668"/>
    <w:rsid w:val="00E8274E"/>
    <w:rsid w:val="00E82A91"/>
    <w:rsid w:val="00E82B35"/>
    <w:rsid w:val="00E82C3D"/>
    <w:rsid w:val="00E82CC3"/>
    <w:rsid w:val="00E8310C"/>
    <w:rsid w:val="00E8348D"/>
    <w:rsid w:val="00E83675"/>
    <w:rsid w:val="00E838E3"/>
    <w:rsid w:val="00E83BA4"/>
    <w:rsid w:val="00E83DBA"/>
    <w:rsid w:val="00E8404A"/>
    <w:rsid w:val="00E84220"/>
    <w:rsid w:val="00E842D8"/>
    <w:rsid w:val="00E842EA"/>
    <w:rsid w:val="00E84485"/>
    <w:rsid w:val="00E844B4"/>
    <w:rsid w:val="00E84843"/>
    <w:rsid w:val="00E84981"/>
    <w:rsid w:val="00E84C0D"/>
    <w:rsid w:val="00E84E0A"/>
    <w:rsid w:val="00E8501C"/>
    <w:rsid w:val="00E850CF"/>
    <w:rsid w:val="00E850F9"/>
    <w:rsid w:val="00E85195"/>
    <w:rsid w:val="00E85275"/>
    <w:rsid w:val="00E852AD"/>
    <w:rsid w:val="00E854F9"/>
    <w:rsid w:val="00E85604"/>
    <w:rsid w:val="00E85742"/>
    <w:rsid w:val="00E857D6"/>
    <w:rsid w:val="00E85A3D"/>
    <w:rsid w:val="00E85C38"/>
    <w:rsid w:val="00E85C4F"/>
    <w:rsid w:val="00E85E07"/>
    <w:rsid w:val="00E85F97"/>
    <w:rsid w:val="00E86946"/>
    <w:rsid w:val="00E86B15"/>
    <w:rsid w:val="00E86CB9"/>
    <w:rsid w:val="00E86E05"/>
    <w:rsid w:val="00E8751E"/>
    <w:rsid w:val="00E875A4"/>
    <w:rsid w:val="00E8765F"/>
    <w:rsid w:val="00E876AA"/>
    <w:rsid w:val="00E87FCA"/>
    <w:rsid w:val="00E87FDC"/>
    <w:rsid w:val="00E9000D"/>
    <w:rsid w:val="00E90061"/>
    <w:rsid w:val="00E9015A"/>
    <w:rsid w:val="00E901D0"/>
    <w:rsid w:val="00E9038E"/>
    <w:rsid w:val="00E904DB"/>
    <w:rsid w:val="00E904E0"/>
    <w:rsid w:val="00E90559"/>
    <w:rsid w:val="00E90618"/>
    <w:rsid w:val="00E90737"/>
    <w:rsid w:val="00E90849"/>
    <w:rsid w:val="00E909D1"/>
    <w:rsid w:val="00E90BBE"/>
    <w:rsid w:val="00E90D4D"/>
    <w:rsid w:val="00E90D5B"/>
    <w:rsid w:val="00E90F97"/>
    <w:rsid w:val="00E91230"/>
    <w:rsid w:val="00E9137F"/>
    <w:rsid w:val="00E913EB"/>
    <w:rsid w:val="00E914AB"/>
    <w:rsid w:val="00E91530"/>
    <w:rsid w:val="00E915B7"/>
    <w:rsid w:val="00E9172D"/>
    <w:rsid w:val="00E91A5C"/>
    <w:rsid w:val="00E91CF7"/>
    <w:rsid w:val="00E928F9"/>
    <w:rsid w:val="00E92951"/>
    <w:rsid w:val="00E92AD3"/>
    <w:rsid w:val="00E92B20"/>
    <w:rsid w:val="00E92BA2"/>
    <w:rsid w:val="00E92E27"/>
    <w:rsid w:val="00E93138"/>
    <w:rsid w:val="00E9314F"/>
    <w:rsid w:val="00E93575"/>
    <w:rsid w:val="00E93744"/>
    <w:rsid w:val="00E944CC"/>
    <w:rsid w:val="00E945ED"/>
    <w:rsid w:val="00E9460F"/>
    <w:rsid w:val="00E946E6"/>
    <w:rsid w:val="00E948BB"/>
    <w:rsid w:val="00E94A33"/>
    <w:rsid w:val="00E94B18"/>
    <w:rsid w:val="00E94B47"/>
    <w:rsid w:val="00E94C25"/>
    <w:rsid w:val="00E94C37"/>
    <w:rsid w:val="00E94FE3"/>
    <w:rsid w:val="00E94FFD"/>
    <w:rsid w:val="00E95269"/>
    <w:rsid w:val="00E95416"/>
    <w:rsid w:val="00E956F7"/>
    <w:rsid w:val="00E95857"/>
    <w:rsid w:val="00E9621E"/>
    <w:rsid w:val="00E96325"/>
    <w:rsid w:val="00E964EB"/>
    <w:rsid w:val="00E965E2"/>
    <w:rsid w:val="00E9665F"/>
    <w:rsid w:val="00E96682"/>
    <w:rsid w:val="00E96821"/>
    <w:rsid w:val="00E96BA4"/>
    <w:rsid w:val="00E96D46"/>
    <w:rsid w:val="00E96EE6"/>
    <w:rsid w:val="00E96FC2"/>
    <w:rsid w:val="00E970AB"/>
    <w:rsid w:val="00E97288"/>
    <w:rsid w:val="00E972DB"/>
    <w:rsid w:val="00E97744"/>
    <w:rsid w:val="00E97D86"/>
    <w:rsid w:val="00EA0014"/>
    <w:rsid w:val="00EA03C3"/>
    <w:rsid w:val="00EA0416"/>
    <w:rsid w:val="00EA07FA"/>
    <w:rsid w:val="00EA0A0D"/>
    <w:rsid w:val="00EA0A48"/>
    <w:rsid w:val="00EA0FFC"/>
    <w:rsid w:val="00EA103C"/>
    <w:rsid w:val="00EA1059"/>
    <w:rsid w:val="00EA11AF"/>
    <w:rsid w:val="00EA13C0"/>
    <w:rsid w:val="00EA1893"/>
    <w:rsid w:val="00EA18AC"/>
    <w:rsid w:val="00EA195D"/>
    <w:rsid w:val="00EA1969"/>
    <w:rsid w:val="00EA1BCA"/>
    <w:rsid w:val="00EA1F19"/>
    <w:rsid w:val="00EA202C"/>
    <w:rsid w:val="00EA278D"/>
    <w:rsid w:val="00EA28E1"/>
    <w:rsid w:val="00EA2B4E"/>
    <w:rsid w:val="00EA2C35"/>
    <w:rsid w:val="00EA2E0B"/>
    <w:rsid w:val="00EA365F"/>
    <w:rsid w:val="00EA37CB"/>
    <w:rsid w:val="00EA3914"/>
    <w:rsid w:val="00EA3989"/>
    <w:rsid w:val="00EA3F86"/>
    <w:rsid w:val="00EA4058"/>
    <w:rsid w:val="00EA4068"/>
    <w:rsid w:val="00EA463D"/>
    <w:rsid w:val="00EA48C2"/>
    <w:rsid w:val="00EA49E8"/>
    <w:rsid w:val="00EA4C13"/>
    <w:rsid w:val="00EA4C46"/>
    <w:rsid w:val="00EA4DB0"/>
    <w:rsid w:val="00EA4E88"/>
    <w:rsid w:val="00EA4F41"/>
    <w:rsid w:val="00EA545E"/>
    <w:rsid w:val="00EA55D6"/>
    <w:rsid w:val="00EA597B"/>
    <w:rsid w:val="00EA59C7"/>
    <w:rsid w:val="00EA5BF6"/>
    <w:rsid w:val="00EA5FFD"/>
    <w:rsid w:val="00EA6594"/>
    <w:rsid w:val="00EA6BF6"/>
    <w:rsid w:val="00EA6E27"/>
    <w:rsid w:val="00EA6EC8"/>
    <w:rsid w:val="00EA70F3"/>
    <w:rsid w:val="00EA722E"/>
    <w:rsid w:val="00EA7675"/>
    <w:rsid w:val="00EA78D9"/>
    <w:rsid w:val="00EA792E"/>
    <w:rsid w:val="00EA7998"/>
    <w:rsid w:val="00EA79AB"/>
    <w:rsid w:val="00EA7B09"/>
    <w:rsid w:val="00EA7CBC"/>
    <w:rsid w:val="00EA7DA8"/>
    <w:rsid w:val="00EA7E1F"/>
    <w:rsid w:val="00EB0219"/>
    <w:rsid w:val="00EB02E2"/>
    <w:rsid w:val="00EB07BA"/>
    <w:rsid w:val="00EB0C56"/>
    <w:rsid w:val="00EB1188"/>
    <w:rsid w:val="00EB1390"/>
    <w:rsid w:val="00EB1447"/>
    <w:rsid w:val="00EB18B0"/>
    <w:rsid w:val="00EB208E"/>
    <w:rsid w:val="00EB238A"/>
    <w:rsid w:val="00EB246A"/>
    <w:rsid w:val="00EB25D8"/>
    <w:rsid w:val="00EB2604"/>
    <w:rsid w:val="00EB29A8"/>
    <w:rsid w:val="00EB2A31"/>
    <w:rsid w:val="00EB2BAC"/>
    <w:rsid w:val="00EB3103"/>
    <w:rsid w:val="00EB31E0"/>
    <w:rsid w:val="00EB337F"/>
    <w:rsid w:val="00EB3475"/>
    <w:rsid w:val="00EB3651"/>
    <w:rsid w:val="00EB37A1"/>
    <w:rsid w:val="00EB39F3"/>
    <w:rsid w:val="00EB3AA1"/>
    <w:rsid w:val="00EB4038"/>
    <w:rsid w:val="00EB41D0"/>
    <w:rsid w:val="00EB41FE"/>
    <w:rsid w:val="00EB425F"/>
    <w:rsid w:val="00EB4531"/>
    <w:rsid w:val="00EB46EC"/>
    <w:rsid w:val="00EB51DD"/>
    <w:rsid w:val="00EB5887"/>
    <w:rsid w:val="00EB5AFB"/>
    <w:rsid w:val="00EB6327"/>
    <w:rsid w:val="00EB63BA"/>
    <w:rsid w:val="00EB6436"/>
    <w:rsid w:val="00EB6474"/>
    <w:rsid w:val="00EB6B57"/>
    <w:rsid w:val="00EB6C5F"/>
    <w:rsid w:val="00EB7249"/>
    <w:rsid w:val="00EB756E"/>
    <w:rsid w:val="00EB760A"/>
    <w:rsid w:val="00EB7821"/>
    <w:rsid w:val="00EB7B30"/>
    <w:rsid w:val="00EC0159"/>
    <w:rsid w:val="00EC022F"/>
    <w:rsid w:val="00EC07A5"/>
    <w:rsid w:val="00EC0A96"/>
    <w:rsid w:val="00EC0CBE"/>
    <w:rsid w:val="00EC12D9"/>
    <w:rsid w:val="00EC132E"/>
    <w:rsid w:val="00EC1370"/>
    <w:rsid w:val="00EC1494"/>
    <w:rsid w:val="00EC1AAA"/>
    <w:rsid w:val="00EC1BA1"/>
    <w:rsid w:val="00EC1D4E"/>
    <w:rsid w:val="00EC1E3D"/>
    <w:rsid w:val="00EC1E54"/>
    <w:rsid w:val="00EC1EA0"/>
    <w:rsid w:val="00EC1FEE"/>
    <w:rsid w:val="00EC20E1"/>
    <w:rsid w:val="00EC223F"/>
    <w:rsid w:val="00EC23CC"/>
    <w:rsid w:val="00EC2846"/>
    <w:rsid w:val="00EC2EEC"/>
    <w:rsid w:val="00EC3633"/>
    <w:rsid w:val="00EC492F"/>
    <w:rsid w:val="00EC4938"/>
    <w:rsid w:val="00EC4B2F"/>
    <w:rsid w:val="00EC4C9C"/>
    <w:rsid w:val="00EC4E59"/>
    <w:rsid w:val="00EC5321"/>
    <w:rsid w:val="00EC57A0"/>
    <w:rsid w:val="00EC581D"/>
    <w:rsid w:val="00EC5BE9"/>
    <w:rsid w:val="00EC5CF3"/>
    <w:rsid w:val="00EC5EBE"/>
    <w:rsid w:val="00EC5ED9"/>
    <w:rsid w:val="00EC5F05"/>
    <w:rsid w:val="00EC6094"/>
    <w:rsid w:val="00EC66A6"/>
    <w:rsid w:val="00EC6889"/>
    <w:rsid w:val="00EC6BE9"/>
    <w:rsid w:val="00EC6C0F"/>
    <w:rsid w:val="00EC7152"/>
    <w:rsid w:val="00EC740A"/>
    <w:rsid w:val="00EC761B"/>
    <w:rsid w:val="00EC7752"/>
    <w:rsid w:val="00EC78A1"/>
    <w:rsid w:val="00EC7983"/>
    <w:rsid w:val="00EC7AAE"/>
    <w:rsid w:val="00EC7E7F"/>
    <w:rsid w:val="00EC7F74"/>
    <w:rsid w:val="00ED01F9"/>
    <w:rsid w:val="00ED03AD"/>
    <w:rsid w:val="00ED0673"/>
    <w:rsid w:val="00ED07E2"/>
    <w:rsid w:val="00ED0C0B"/>
    <w:rsid w:val="00ED0C42"/>
    <w:rsid w:val="00ED0E84"/>
    <w:rsid w:val="00ED0F06"/>
    <w:rsid w:val="00ED1497"/>
    <w:rsid w:val="00ED152D"/>
    <w:rsid w:val="00ED16E5"/>
    <w:rsid w:val="00ED18CD"/>
    <w:rsid w:val="00ED22BB"/>
    <w:rsid w:val="00ED22D9"/>
    <w:rsid w:val="00ED2400"/>
    <w:rsid w:val="00ED240D"/>
    <w:rsid w:val="00ED2730"/>
    <w:rsid w:val="00ED294D"/>
    <w:rsid w:val="00ED2EC3"/>
    <w:rsid w:val="00ED33E8"/>
    <w:rsid w:val="00ED391E"/>
    <w:rsid w:val="00ED3D51"/>
    <w:rsid w:val="00ED41F5"/>
    <w:rsid w:val="00ED4711"/>
    <w:rsid w:val="00ED47C9"/>
    <w:rsid w:val="00ED47D1"/>
    <w:rsid w:val="00ED49FC"/>
    <w:rsid w:val="00ED4A81"/>
    <w:rsid w:val="00ED4ACD"/>
    <w:rsid w:val="00ED4BA1"/>
    <w:rsid w:val="00ED4E70"/>
    <w:rsid w:val="00ED4F0B"/>
    <w:rsid w:val="00ED547A"/>
    <w:rsid w:val="00ED54FA"/>
    <w:rsid w:val="00ED569C"/>
    <w:rsid w:val="00ED56F7"/>
    <w:rsid w:val="00ED58C9"/>
    <w:rsid w:val="00ED5951"/>
    <w:rsid w:val="00ED5D2B"/>
    <w:rsid w:val="00ED5FEC"/>
    <w:rsid w:val="00ED6003"/>
    <w:rsid w:val="00ED64F7"/>
    <w:rsid w:val="00ED6513"/>
    <w:rsid w:val="00ED6700"/>
    <w:rsid w:val="00ED6BB5"/>
    <w:rsid w:val="00ED6BE3"/>
    <w:rsid w:val="00ED6F33"/>
    <w:rsid w:val="00ED7087"/>
    <w:rsid w:val="00ED71EF"/>
    <w:rsid w:val="00ED7493"/>
    <w:rsid w:val="00ED758B"/>
    <w:rsid w:val="00ED758F"/>
    <w:rsid w:val="00ED76A7"/>
    <w:rsid w:val="00ED7822"/>
    <w:rsid w:val="00ED7CDD"/>
    <w:rsid w:val="00EE0004"/>
    <w:rsid w:val="00EE077F"/>
    <w:rsid w:val="00EE0A2C"/>
    <w:rsid w:val="00EE0AEC"/>
    <w:rsid w:val="00EE0DCB"/>
    <w:rsid w:val="00EE0E96"/>
    <w:rsid w:val="00EE1028"/>
    <w:rsid w:val="00EE1344"/>
    <w:rsid w:val="00EE1357"/>
    <w:rsid w:val="00EE1689"/>
    <w:rsid w:val="00EE16F4"/>
    <w:rsid w:val="00EE1782"/>
    <w:rsid w:val="00EE17CC"/>
    <w:rsid w:val="00EE1966"/>
    <w:rsid w:val="00EE19C5"/>
    <w:rsid w:val="00EE1ABF"/>
    <w:rsid w:val="00EE1B09"/>
    <w:rsid w:val="00EE1C4B"/>
    <w:rsid w:val="00EE1E34"/>
    <w:rsid w:val="00EE1F16"/>
    <w:rsid w:val="00EE202E"/>
    <w:rsid w:val="00EE2055"/>
    <w:rsid w:val="00EE2624"/>
    <w:rsid w:val="00EE263D"/>
    <w:rsid w:val="00EE2729"/>
    <w:rsid w:val="00EE2765"/>
    <w:rsid w:val="00EE2A46"/>
    <w:rsid w:val="00EE2A60"/>
    <w:rsid w:val="00EE2B16"/>
    <w:rsid w:val="00EE2CDE"/>
    <w:rsid w:val="00EE3236"/>
    <w:rsid w:val="00EE3461"/>
    <w:rsid w:val="00EE355B"/>
    <w:rsid w:val="00EE369A"/>
    <w:rsid w:val="00EE373C"/>
    <w:rsid w:val="00EE3765"/>
    <w:rsid w:val="00EE3845"/>
    <w:rsid w:val="00EE398E"/>
    <w:rsid w:val="00EE3AA9"/>
    <w:rsid w:val="00EE3BB6"/>
    <w:rsid w:val="00EE3D8F"/>
    <w:rsid w:val="00EE3DBA"/>
    <w:rsid w:val="00EE3FE1"/>
    <w:rsid w:val="00EE441F"/>
    <w:rsid w:val="00EE44FC"/>
    <w:rsid w:val="00EE45FA"/>
    <w:rsid w:val="00EE4902"/>
    <w:rsid w:val="00EE493D"/>
    <w:rsid w:val="00EE4B95"/>
    <w:rsid w:val="00EE4BF3"/>
    <w:rsid w:val="00EE4E37"/>
    <w:rsid w:val="00EE4ED7"/>
    <w:rsid w:val="00EE505C"/>
    <w:rsid w:val="00EE5199"/>
    <w:rsid w:val="00EE51AD"/>
    <w:rsid w:val="00EE5426"/>
    <w:rsid w:val="00EE556B"/>
    <w:rsid w:val="00EE5594"/>
    <w:rsid w:val="00EE55C1"/>
    <w:rsid w:val="00EE55E7"/>
    <w:rsid w:val="00EE55EB"/>
    <w:rsid w:val="00EE56A2"/>
    <w:rsid w:val="00EE56B4"/>
    <w:rsid w:val="00EE5981"/>
    <w:rsid w:val="00EE5DE1"/>
    <w:rsid w:val="00EE65A1"/>
    <w:rsid w:val="00EE667D"/>
    <w:rsid w:val="00EE66DC"/>
    <w:rsid w:val="00EE6B39"/>
    <w:rsid w:val="00EE7069"/>
    <w:rsid w:val="00EE72B5"/>
    <w:rsid w:val="00EE7327"/>
    <w:rsid w:val="00EE736B"/>
    <w:rsid w:val="00EE7538"/>
    <w:rsid w:val="00EE7CE9"/>
    <w:rsid w:val="00EE7DEE"/>
    <w:rsid w:val="00EF0007"/>
    <w:rsid w:val="00EF00B8"/>
    <w:rsid w:val="00EF00C5"/>
    <w:rsid w:val="00EF022D"/>
    <w:rsid w:val="00EF0725"/>
    <w:rsid w:val="00EF08AD"/>
    <w:rsid w:val="00EF090E"/>
    <w:rsid w:val="00EF0DEE"/>
    <w:rsid w:val="00EF122B"/>
    <w:rsid w:val="00EF1750"/>
    <w:rsid w:val="00EF1B1F"/>
    <w:rsid w:val="00EF1B7D"/>
    <w:rsid w:val="00EF20D7"/>
    <w:rsid w:val="00EF24C6"/>
    <w:rsid w:val="00EF2559"/>
    <w:rsid w:val="00EF29F7"/>
    <w:rsid w:val="00EF2AD9"/>
    <w:rsid w:val="00EF2F02"/>
    <w:rsid w:val="00EF2F4A"/>
    <w:rsid w:val="00EF3024"/>
    <w:rsid w:val="00EF3045"/>
    <w:rsid w:val="00EF3110"/>
    <w:rsid w:val="00EF368F"/>
    <w:rsid w:val="00EF374C"/>
    <w:rsid w:val="00EF3CC0"/>
    <w:rsid w:val="00EF3CD7"/>
    <w:rsid w:val="00EF3E16"/>
    <w:rsid w:val="00EF3F25"/>
    <w:rsid w:val="00EF448F"/>
    <w:rsid w:val="00EF4536"/>
    <w:rsid w:val="00EF47C6"/>
    <w:rsid w:val="00EF4A74"/>
    <w:rsid w:val="00EF4C02"/>
    <w:rsid w:val="00EF4C3E"/>
    <w:rsid w:val="00EF4D1C"/>
    <w:rsid w:val="00EF514B"/>
    <w:rsid w:val="00EF52CB"/>
    <w:rsid w:val="00EF5A8B"/>
    <w:rsid w:val="00EF5B2D"/>
    <w:rsid w:val="00EF5B6D"/>
    <w:rsid w:val="00EF5D4D"/>
    <w:rsid w:val="00EF5EE1"/>
    <w:rsid w:val="00EF5F35"/>
    <w:rsid w:val="00EF5F48"/>
    <w:rsid w:val="00EF64DC"/>
    <w:rsid w:val="00EF6D14"/>
    <w:rsid w:val="00EF7465"/>
    <w:rsid w:val="00EF78AF"/>
    <w:rsid w:val="00EF7934"/>
    <w:rsid w:val="00EF7BB4"/>
    <w:rsid w:val="00EF7E31"/>
    <w:rsid w:val="00F000E1"/>
    <w:rsid w:val="00F00109"/>
    <w:rsid w:val="00F002E7"/>
    <w:rsid w:val="00F002FC"/>
    <w:rsid w:val="00F002FF"/>
    <w:rsid w:val="00F004B4"/>
    <w:rsid w:val="00F004BF"/>
    <w:rsid w:val="00F00505"/>
    <w:rsid w:val="00F0054C"/>
    <w:rsid w:val="00F006BD"/>
    <w:rsid w:val="00F00B19"/>
    <w:rsid w:val="00F01160"/>
    <w:rsid w:val="00F012E6"/>
    <w:rsid w:val="00F01845"/>
    <w:rsid w:val="00F018BC"/>
    <w:rsid w:val="00F01A85"/>
    <w:rsid w:val="00F01ABE"/>
    <w:rsid w:val="00F01B46"/>
    <w:rsid w:val="00F01B89"/>
    <w:rsid w:val="00F01D4A"/>
    <w:rsid w:val="00F0209B"/>
    <w:rsid w:val="00F0215F"/>
    <w:rsid w:val="00F02301"/>
    <w:rsid w:val="00F02462"/>
    <w:rsid w:val="00F02560"/>
    <w:rsid w:val="00F02567"/>
    <w:rsid w:val="00F02BF4"/>
    <w:rsid w:val="00F02C6D"/>
    <w:rsid w:val="00F02E68"/>
    <w:rsid w:val="00F037FC"/>
    <w:rsid w:val="00F0394D"/>
    <w:rsid w:val="00F03A66"/>
    <w:rsid w:val="00F03B47"/>
    <w:rsid w:val="00F03CD6"/>
    <w:rsid w:val="00F03D21"/>
    <w:rsid w:val="00F03D3C"/>
    <w:rsid w:val="00F03D5B"/>
    <w:rsid w:val="00F03E0B"/>
    <w:rsid w:val="00F04307"/>
    <w:rsid w:val="00F045E4"/>
    <w:rsid w:val="00F048FA"/>
    <w:rsid w:val="00F04D39"/>
    <w:rsid w:val="00F04E20"/>
    <w:rsid w:val="00F05119"/>
    <w:rsid w:val="00F053AC"/>
    <w:rsid w:val="00F057EA"/>
    <w:rsid w:val="00F05839"/>
    <w:rsid w:val="00F0590E"/>
    <w:rsid w:val="00F0592B"/>
    <w:rsid w:val="00F05A4A"/>
    <w:rsid w:val="00F05FE1"/>
    <w:rsid w:val="00F0618D"/>
    <w:rsid w:val="00F06324"/>
    <w:rsid w:val="00F06693"/>
    <w:rsid w:val="00F067FC"/>
    <w:rsid w:val="00F069BA"/>
    <w:rsid w:val="00F06D1C"/>
    <w:rsid w:val="00F06DDF"/>
    <w:rsid w:val="00F06EEB"/>
    <w:rsid w:val="00F06F3D"/>
    <w:rsid w:val="00F073B4"/>
    <w:rsid w:val="00F0741A"/>
    <w:rsid w:val="00F074EE"/>
    <w:rsid w:val="00F07556"/>
    <w:rsid w:val="00F0766E"/>
    <w:rsid w:val="00F0791B"/>
    <w:rsid w:val="00F07A1D"/>
    <w:rsid w:val="00F07DF5"/>
    <w:rsid w:val="00F07E51"/>
    <w:rsid w:val="00F0C940"/>
    <w:rsid w:val="00F101F1"/>
    <w:rsid w:val="00F102C2"/>
    <w:rsid w:val="00F1053F"/>
    <w:rsid w:val="00F10635"/>
    <w:rsid w:val="00F107DF"/>
    <w:rsid w:val="00F10904"/>
    <w:rsid w:val="00F10BA8"/>
    <w:rsid w:val="00F10E8A"/>
    <w:rsid w:val="00F11A3A"/>
    <w:rsid w:val="00F11C61"/>
    <w:rsid w:val="00F11E44"/>
    <w:rsid w:val="00F11F99"/>
    <w:rsid w:val="00F11FC5"/>
    <w:rsid w:val="00F1201C"/>
    <w:rsid w:val="00F121F6"/>
    <w:rsid w:val="00F1226B"/>
    <w:rsid w:val="00F127C0"/>
    <w:rsid w:val="00F128F8"/>
    <w:rsid w:val="00F129E6"/>
    <w:rsid w:val="00F12A2E"/>
    <w:rsid w:val="00F12A65"/>
    <w:rsid w:val="00F12BD5"/>
    <w:rsid w:val="00F12DC8"/>
    <w:rsid w:val="00F12FC1"/>
    <w:rsid w:val="00F130CD"/>
    <w:rsid w:val="00F13293"/>
    <w:rsid w:val="00F13A03"/>
    <w:rsid w:val="00F13A43"/>
    <w:rsid w:val="00F13AE1"/>
    <w:rsid w:val="00F13FD4"/>
    <w:rsid w:val="00F1429D"/>
    <w:rsid w:val="00F1445B"/>
    <w:rsid w:val="00F14A3D"/>
    <w:rsid w:val="00F14BF0"/>
    <w:rsid w:val="00F14DF5"/>
    <w:rsid w:val="00F14E21"/>
    <w:rsid w:val="00F1503C"/>
    <w:rsid w:val="00F15233"/>
    <w:rsid w:val="00F1560D"/>
    <w:rsid w:val="00F15683"/>
    <w:rsid w:val="00F158E2"/>
    <w:rsid w:val="00F1597D"/>
    <w:rsid w:val="00F15A5E"/>
    <w:rsid w:val="00F15ED8"/>
    <w:rsid w:val="00F16125"/>
    <w:rsid w:val="00F162CB"/>
    <w:rsid w:val="00F1649A"/>
    <w:rsid w:val="00F1670E"/>
    <w:rsid w:val="00F1673E"/>
    <w:rsid w:val="00F167E0"/>
    <w:rsid w:val="00F1688B"/>
    <w:rsid w:val="00F168C4"/>
    <w:rsid w:val="00F168F4"/>
    <w:rsid w:val="00F16C49"/>
    <w:rsid w:val="00F17191"/>
    <w:rsid w:val="00F174F8"/>
    <w:rsid w:val="00F175EA"/>
    <w:rsid w:val="00F1768F"/>
    <w:rsid w:val="00F176BA"/>
    <w:rsid w:val="00F17B47"/>
    <w:rsid w:val="00F17F52"/>
    <w:rsid w:val="00F200D6"/>
    <w:rsid w:val="00F20237"/>
    <w:rsid w:val="00F20C1C"/>
    <w:rsid w:val="00F20CFA"/>
    <w:rsid w:val="00F20D21"/>
    <w:rsid w:val="00F20E4D"/>
    <w:rsid w:val="00F212DD"/>
    <w:rsid w:val="00F217D3"/>
    <w:rsid w:val="00F21D4B"/>
    <w:rsid w:val="00F21FFB"/>
    <w:rsid w:val="00F22142"/>
    <w:rsid w:val="00F22178"/>
    <w:rsid w:val="00F221DC"/>
    <w:rsid w:val="00F222B8"/>
    <w:rsid w:val="00F223A8"/>
    <w:rsid w:val="00F22574"/>
    <w:rsid w:val="00F22726"/>
    <w:rsid w:val="00F228ED"/>
    <w:rsid w:val="00F229D8"/>
    <w:rsid w:val="00F22F54"/>
    <w:rsid w:val="00F22F90"/>
    <w:rsid w:val="00F23186"/>
    <w:rsid w:val="00F235E5"/>
    <w:rsid w:val="00F239F1"/>
    <w:rsid w:val="00F24184"/>
    <w:rsid w:val="00F241E0"/>
    <w:rsid w:val="00F244E0"/>
    <w:rsid w:val="00F24BA6"/>
    <w:rsid w:val="00F24C96"/>
    <w:rsid w:val="00F24D5A"/>
    <w:rsid w:val="00F24D88"/>
    <w:rsid w:val="00F24DFB"/>
    <w:rsid w:val="00F24E43"/>
    <w:rsid w:val="00F25079"/>
    <w:rsid w:val="00F25A36"/>
    <w:rsid w:val="00F25B4F"/>
    <w:rsid w:val="00F25CB4"/>
    <w:rsid w:val="00F25D39"/>
    <w:rsid w:val="00F25EB3"/>
    <w:rsid w:val="00F25EBB"/>
    <w:rsid w:val="00F25FDE"/>
    <w:rsid w:val="00F263D6"/>
    <w:rsid w:val="00F2694E"/>
    <w:rsid w:val="00F26A22"/>
    <w:rsid w:val="00F26F3C"/>
    <w:rsid w:val="00F26F9E"/>
    <w:rsid w:val="00F270FA"/>
    <w:rsid w:val="00F273BF"/>
    <w:rsid w:val="00F27610"/>
    <w:rsid w:val="00F27680"/>
    <w:rsid w:val="00F277E4"/>
    <w:rsid w:val="00F27FA3"/>
    <w:rsid w:val="00F3021D"/>
    <w:rsid w:val="00F302FB"/>
    <w:rsid w:val="00F3043E"/>
    <w:rsid w:val="00F30589"/>
    <w:rsid w:val="00F3065B"/>
    <w:rsid w:val="00F30929"/>
    <w:rsid w:val="00F30B88"/>
    <w:rsid w:val="00F30BAD"/>
    <w:rsid w:val="00F30C28"/>
    <w:rsid w:val="00F30D2B"/>
    <w:rsid w:val="00F30D90"/>
    <w:rsid w:val="00F30F6A"/>
    <w:rsid w:val="00F31218"/>
    <w:rsid w:val="00F3168A"/>
    <w:rsid w:val="00F31855"/>
    <w:rsid w:val="00F318D8"/>
    <w:rsid w:val="00F318EF"/>
    <w:rsid w:val="00F31B9A"/>
    <w:rsid w:val="00F31DEA"/>
    <w:rsid w:val="00F31FBC"/>
    <w:rsid w:val="00F320E2"/>
    <w:rsid w:val="00F32109"/>
    <w:rsid w:val="00F32246"/>
    <w:rsid w:val="00F32502"/>
    <w:rsid w:val="00F325D0"/>
    <w:rsid w:val="00F328B0"/>
    <w:rsid w:val="00F328EE"/>
    <w:rsid w:val="00F32971"/>
    <w:rsid w:val="00F32B8D"/>
    <w:rsid w:val="00F32EC0"/>
    <w:rsid w:val="00F33001"/>
    <w:rsid w:val="00F33393"/>
    <w:rsid w:val="00F33612"/>
    <w:rsid w:val="00F33795"/>
    <w:rsid w:val="00F33884"/>
    <w:rsid w:val="00F3389B"/>
    <w:rsid w:val="00F33C7A"/>
    <w:rsid w:val="00F33D1D"/>
    <w:rsid w:val="00F33FC5"/>
    <w:rsid w:val="00F33FD8"/>
    <w:rsid w:val="00F34193"/>
    <w:rsid w:val="00F349D0"/>
    <w:rsid w:val="00F34CE7"/>
    <w:rsid w:val="00F34D7E"/>
    <w:rsid w:val="00F34F1C"/>
    <w:rsid w:val="00F34FB4"/>
    <w:rsid w:val="00F35088"/>
    <w:rsid w:val="00F35335"/>
    <w:rsid w:val="00F354A0"/>
    <w:rsid w:val="00F35632"/>
    <w:rsid w:val="00F357AD"/>
    <w:rsid w:val="00F35857"/>
    <w:rsid w:val="00F35A14"/>
    <w:rsid w:val="00F35C63"/>
    <w:rsid w:val="00F3607B"/>
    <w:rsid w:val="00F36214"/>
    <w:rsid w:val="00F36215"/>
    <w:rsid w:val="00F36219"/>
    <w:rsid w:val="00F3624E"/>
    <w:rsid w:val="00F364D2"/>
    <w:rsid w:val="00F36C61"/>
    <w:rsid w:val="00F36F64"/>
    <w:rsid w:val="00F36F6B"/>
    <w:rsid w:val="00F370DA"/>
    <w:rsid w:val="00F3742C"/>
    <w:rsid w:val="00F3746E"/>
    <w:rsid w:val="00F37566"/>
    <w:rsid w:val="00F37609"/>
    <w:rsid w:val="00F379F4"/>
    <w:rsid w:val="00F40097"/>
    <w:rsid w:val="00F402DE"/>
    <w:rsid w:val="00F405A2"/>
    <w:rsid w:val="00F40660"/>
    <w:rsid w:val="00F40918"/>
    <w:rsid w:val="00F41169"/>
    <w:rsid w:val="00F4121F"/>
    <w:rsid w:val="00F41259"/>
    <w:rsid w:val="00F4131B"/>
    <w:rsid w:val="00F414EC"/>
    <w:rsid w:val="00F416AC"/>
    <w:rsid w:val="00F418CE"/>
    <w:rsid w:val="00F41A7A"/>
    <w:rsid w:val="00F41AD3"/>
    <w:rsid w:val="00F4249B"/>
    <w:rsid w:val="00F425A5"/>
    <w:rsid w:val="00F42A1F"/>
    <w:rsid w:val="00F42AFD"/>
    <w:rsid w:val="00F42FAB"/>
    <w:rsid w:val="00F43060"/>
    <w:rsid w:val="00F4336E"/>
    <w:rsid w:val="00F43877"/>
    <w:rsid w:val="00F43A14"/>
    <w:rsid w:val="00F43E76"/>
    <w:rsid w:val="00F4405E"/>
    <w:rsid w:val="00F440B0"/>
    <w:rsid w:val="00F44471"/>
    <w:rsid w:val="00F447A0"/>
    <w:rsid w:val="00F44847"/>
    <w:rsid w:val="00F44AE6"/>
    <w:rsid w:val="00F44CAE"/>
    <w:rsid w:val="00F44D42"/>
    <w:rsid w:val="00F44E16"/>
    <w:rsid w:val="00F44E7B"/>
    <w:rsid w:val="00F44F78"/>
    <w:rsid w:val="00F45401"/>
    <w:rsid w:val="00F4546E"/>
    <w:rsid w:val="00F454F4"/>
    <w:rsid w:val="00F4554E"/>
    <w:rsid w:val="00F45954"/>
    <w:rsid w:val="00F4599D"/>
    <w:rsid w:val="00F459B0"/>
    <w:rsid w:val="00F45B5D"/>
    <w:rsid w:val="00F45DCB"/>
    <w:rsid w:val="00F45DE8"/>
    <w:rsid w:val="00F460FF"/>
    <w:rsid w:val="00F4628C"/>
    <w:rsid w:val="00F462A4"/>
    <w:rsid w:val="00F46324"/>
    <w:rsid w:val="00F4656E"/>
    <w:rsid w:val="00F46786"/>
    <w:rsid w:val="00F469B6"/>
    <w:rsid w:val="00F46C40"/>
    <w:rsid w:val="00F46DAA"/>
    <w:rsid w:val="00F47003"/>
    <w:rsid w:val="00F472BD"/>
    <w:rsid w:val="00F473D5"/>
    <w:rsid w:val="00F47551"/>
    <w:rsid w:val="00F478D0"/>
    <w:rsid w:val="00F47D9E"/>
    <w:rsid w:val="00F47ED6"/>
    <w:rsid w:val="00F4DA5C"/>
    <w:rsid w:val="00F5037E"/>
    <w:rsid w:val="00F50DC8"/>
    <w:rsid w:val="00F51807"/>
    <w:rsid w:val="00F51838"/>
    <w:rsid w:val="00F518BC"/>
    <w:rsid w:val="00F51ABF"/>
    <w:rsid w:val="00F51ACA"/>
    <w:rsid w:val="00F51E73"/>
    <w:rsid w:val="00F5211E"/>
    <w:rsid w:val="00F52161"/>
    <w:rsid w:val="00F5258A"/>
    <w:rsid w:val="00F5259A"/>
    <w:rsid w:val="00F52B68"/>
    <w:rsid w:val="00F52CF8"/>
    <w:rsid w:val="00F52DF8"/>
    <w:rsid w:val="00F52F1C"/>
    <w:rsid w:val="00F53079"/>
    <w:rsid w:val="00F536D0"/>
    <w:rsid w:val="00F536F3"/>
    <w:rsid w:val="00F53736"/>
    <w:rsid w:val="00F5383B"/>
    <w:rsid w:val="00F538DE"/>
    <w:rsid w:val="00F539C0"/>
    <w:rsid w:val="00F53B79"/>
    <w:rsid w:val="00F54294"/>
    <w:rsid w:val="00F542D6"/>
    <w:rsid w:val="00F5496E"/>
    <w:rsid w:val="00F54A1B"/>
    <w:rsid w:val="00F54CAB"/>
    <w:rsid w:val="00F5520E"/>
    <w:rsid w:val="00F5552E"/>
    <w:rsid w:val="00F5557D"/>
    <w:rsid w:val="00F559E1"/>
    <w:rsid w:val="00F55B89"/>
    <w:rsid w:val="00F55F58"/>
    <w:rsid w:val="00F55F70"/>
    <w:rsid w:val="00F56158"/>
    <w:rsid w:val="00F5616F"/>
    <w:rsid w:val="00F5657C"/>
    <w:rsid w:val="00F566E4"/>
    <w:rsid w:val="00F5681C"/>
    <w:rsid w:val="00F56CB3"/>
    <w:rsid w:val="00F56D9A"/>
    <w:rsid w:val="00F56DF5"/>
    <w:rsid w:val="00F575AA"/>
    <w:rsid w:val="00F577D6"/>
    <w:rsid w:val="00F57B50"/>
    <w:rsid w:val="00F57DC7"/>
    <w:rsid w:val="00F57EA9"/>
    <w:rsid w:val="00F602CD"/>
    <w:rsid w:val="00F604CC"/>
    <w:rsid w:val="00F6055C"/>
    <w:rsid w:val="00F606A3"/>
    <w:rsid w:val="00F60C32"/>
    <w:rsid w:val="00F60D0A"/>
    <w:rsid w:val="00F61176"/>
    <w:rsid w:val="00F612C8"/>
    <w:rsid w:val="00F61394"/>
    <w:rsid w:val="00F614AB"/>
    <w:rsid w:val="00F6172E"/>
    <w:rsid w:val="00F6177F"/>
    <w:rsid w:val="00F61965"/>
    <w:rsid w:val="00F61AC1"/>
    <w:rsid w:val="00F61DB6"/>
    <w:rsid w:val="00F61E49"/>
    <w:rsid w:val="00F62027"/>
    <w:rsid w:val="00F624C5"/>
    <w:rsid w:val="00F626C8"/>
    <w:rsid w:val="00F62752"/>
    <w:rsid w:val="00F62B64"/>
    <w:rsid w:val="00F62C85"/>
    <w:rsid w:val="00F62DBB"/>
    <w:rsid w:val="00F62EF9"/>
    <w:rsid w:val="00F631DE"/>
    <w:rsid w:val="00F634FB"/>
    <w:rsid w:val="00F63837"/>
    <w:rsid w:val="00F639BF"/>
    <w:rsid w:val="00F63CB6"/>
    <w:rsid w:val="00F640B1"/>
    <w:rsid w:val="00F642A8"/>
    <w:rsid w:val="00F643AB"/>
    <w:rsid w:val="00F64535"/>
    <w:rsid w:val="00F648A3"/>
    <w:rsid w:val="00F649DB"/>
    <w:rsid w:val="00F649E9"/>
    <w:rsid w:val="00F64A66"/>
    <w:rsid w:val="00F64BDA"/>
    <w:rsid w:val="00F64C59"/>
    <w:rsid w:val="00F64C66"/>
    <w:rsid w:val="00F64E3C"/>
    <w:rsid w:val="00F6561F"/>
    <w:rsid w:val="00F65859"/>
    <w:rsid w:val="00F6589B"/>
    <w:rsid w:val="00F6597E"/>
    <w:rsid w:val="00F65B27"/>
    <w:rsid w:val="00F65D3F"/>
    <w:rsid w:val="00F65E77"/>
    <w:rsid w:val="00F66099"/>
    <w:rsid w:val="00F66192"/>
    <w:rsid w:val="00F662B7"/>
    <w:rsid w:val="00F664E7"/>
    <w:rsid w:val="00F6662D"/>
    <w:rsid w:val="00F666D5"/>
    <w:rsid w:val="00F667EE"/>
    <w:rsid w:val="00F66A54"/>
    <w:rsid w:val="00F66E1E"/>
    <w:rsid w:val="00F67175"/>
    <w:rsid w:val="00F6720A"/>
    <w:rsid w:val="00F674A1"/>
    <w:rsid w:val="00F6751A"/>
    <w:rsid w:val="00F67611"/>
    <w:rsid w:val="00F6773C"/>
    <w:rsid w:val="00F67743"/>
    <w:rsid w:val="00F677D2"/>
    <w:rsid w:val="00F67A90"/>
    <w:rsid w:val="00F67EB9"/>
    <w:rsid w:val="00F67FE6"/>
    <w:rsid w:val="00F700D3"/>
    <w:rsid w:val="00F70131"/>
    <w:rsid w:val="00F7056B"/>
    <w:rsid w:val="00F70AEE"/>
    <w:rsid w:val="00F70B52"/>
    <w:rsid w:val="00F70D68"/>
    <w:rsid w:val="00F70E7A"/>
    <w:rsid w:val="00F70F34"/>
    <w:rsid w:val="00F710BD"/>
    <w:rsid w:val="00F716A5"/>
    <w:rsid w:val="00F71719"/>
    <w:rsid w:val="00F7185F"/>
    <w:rsid w:val="00F718FC"/>
    <w:rsid w:val="00F71AEC"/>
    <w:rsid w:val="00F71BC5"/>
    <w:rsid w:val="00F71C96"/>
    <w:rsid w:val="00F71FC1"/>
    <w:rsid w:val="00F72115"/>
    <w:rsid w:val="00F72120"/>
    <w:rsid w:val="00F721E8"/>
    <w:rsid w:val="00F726F5"/>
    <w:rsid w:val="00F72AA0"/>
    <w:rsid w:val="00F72BDF"/>
    <w:rsid w:val="00F72C23"/>
    <w:rsid w:val="00F72E06"/>
    <w:rsid w:val="00F7304B"/>
    <w:rsid w:val="00F730F9"/>
    <w:rsid w:val="00F73102"/>
    <w:rsid w:val="00F73224"/>
    <w:rsid w:val="00F732B7"/>
    <w:rsid w:val="00F735C8"/>
    <w:rsid w:val="00F73AB1"/>
    <w:rsid w:val="00F73B88"/>
    <w:rsid w:val="00F73E2E"/>
    <w:rsid w:val="00F73E84"/>
    <w:rsid w:val="00F74212"/>
    <w:rsid w:val="00F743C5"/>
    <w:rsid w:val="00F74623"/>
    <w:rsid w:val="00F74643"/>
    <w:rsid w:val="00F747AD"/>
    <w:rsid w:val="00F747E1"/>
    <w:rsid w:val="00F74BC2"/>
    <w:rsid w:val="00F74BE5"/>
    <w:rsid w:val="00F74C17"/>
    <w:rsid w:val="00F74F81"/>
    <w:rsid w:val="00F74FFD"/>
    <w:rsid w:val="00F75064"/>
    <w:rsid w:val="00F75213"/>
    <w:rsid w:val="00F75257"/>
    <w:rsid w:val="00F75618"/>
    <w:rsid w:val="00F759D3"/>
    <w:rsid w:val="00F75E14"/>
    <w:rsid w:val="00F75F63"/>
    <w:rsid w:val="00F76195"/>
    <w:rsid w:val="00F765DD"/>
    <w:rsid w:val="00F76775"/>
    <w:rsid w:val="00F77120"/>
    <w:rsid w:val="00F771A1"/>
    <w:rsid w:val="00F776F0"/>
    <w:rsid w:val="00F77A3D"/>
    <w:rsid w:val="00F77E57"/>
    <w:rsid w:val="00F77EE5"/>
    <w:rsid w:val="00F80113"/>
    <w:rsid w:val="00F8047B"/>
    <w:rsid w:val="00F8097C"/>
    <w:rsid w:val="00F80CEF"/>
    <w:rsid w:val="00F80DE1"/>
    <w:rsid w:val="00F80E29"/>
    <w:rsid w:val="00F81216"/>
    <w:rsid w:val="00F813D5"/>
    <w:rsid w:val="00F820F3"/>
    <w:rsid w:val="00F8259B"/>
    <w:rsid w:val="00F825DF"/>
    <w:rsid w:val="00F828A8"/>
    <w:rsid w:val="00F82BC5"/>
    <w:rsid w:val="00F82C1A"/>
    <w:rsid w:val="00F82C8D"/>
    <w:rsid w:val="00F82D8A"/>
    <w:rsid w:val="00F82DB4"/>
    <w:rsid w:val="00F83031"/>
    <w:rsid w:val="00F8334A"/>
    <w:rsid w:val="00F8334C"/>
    <w:rsid w:val="00F83358"/>
    <w:rsid w:val="00F83466"/>
    <w:rsid w:val="00F83614"/>
    <w:rsid w:val="00F837D6"/>
    <w:rsid w:val="00F837ED"/>
    <w:rsid w:val="00F83992"/>
    <w:rsid w:val="00F83ADE"/>
    <w:rsid w:val="00F83AFD"/>
    <w:rsid w:val="00F83C2A"/>
    <w:rsid w:val="00F83C83"/>
    <w:rsid w:val="00F83E1B"/>
    <w:rsid w:val="00F83FD9"/>
    <w:rsid w:val="00F84053"/>
    <w:rsid w:val="00F847AA"/>
    <w:rsid w:val="00F84802"/>
    <w:rsid w:val="00F8485E"/>
    <w:rsid w:val="00F848F4"/>
    <w:rsid w:val="00F849A9"/>
    <w:rsid w:val="00F84B8D"/>
    <w:rsid w:val="00F84C58"/>
    <w:rsid w:val="00F84CD3"/>
    <w:rsid w:val="00F84CDD"/>
    <w:rsid w:val="00F84E8A"/>
    <w:rsid w:val="00F850CA"/>
    <w:rsid w:val="00F85446"/>
    <w:rsid w:val="00F859C6"/>
    <w:rsid w:val="00F85A49"/>
    <w:rsid w:val="00F85AB7"/>
    <w:rsid w:val="00F85C0F"/>
    <w:rsid w:val="00F85C50"/>
    <w:rsid w:val="00F85E47"/>
    <w:rsid w:val="00F861B7"/>
    <w:rsid w:val="00F8694A"/>
    <w:rsid w:val="00F86C2E"/>
    <w:rsid w:val="00F870CB"/>
    <w:rsid w:val="00F87200"/>
    <w:rsid w:val="00F878F2"/>
    <w:rsid w:val="00F879DD"/>
    <w:rsid w:val="00F87BAE"/>
    <w:rsid w:val="00F87DF5"/>
    <w:rsid w:val="00F902CA"/>
    <w:rsid w:val="00F9057D"/>
    <w:rsid w:val="00F90A1A"/>
    <w:rsid w:val="00F90B57"/>
    <w:rsid w:val="00F90D3F"/>
    <w:rsid w:val="00F90DFE"/>
    <w:rsid w:val="00F910A3"/>
    <w:rsid w:val="00F91331"/>
    <w:rsid w:val="00F91462"/>
    <w:rsid w:val="00F914F4"/>
    <w:rsid w:val="00F915CF"/>
    <w:rsid w:val="00F915E6"/>
    <w:rsid w:val="00F917DE"/>
    <w:rsid w:val="00F91BB5"/>
    <w:rsid w:val="00F91FC4"/>
    <w:rsid w:val="00F92022"/>
    <w:rsid w:val="00F9232B"/>
    <w:rsid w:val="00F924E1"/>
    <w:rsid w:val="00F92850"/>
    <w:rsid w:val="00F928FF"/>
    <w:rsid w:val="00F92CBC"/>
    <w:rsid w:val="00F92DDC"/>
    <w:rsid w:val="00F92E0A"/>
    <w:rsid w:val="00F92E32"/>
    <w:rsid w:val="00F92FB2"/>
    <w:rsid w:val="00F93353"/>
    <w:rsid w:val="00F9385F"/>
    <w:rsid w:val="00F939A5"/>
    <w:rsid w:val="00F939C2"/>
    <w:rsid w:val="00F93AB6"/>
    <w:rsid w:val="00F93F03"/>
    <w:rsid w:val="00F940F4"/>
    <w:rsid w:val="00F94163"/>
    <w:rsid w:val="00F943BA"/>
    <w:rsid w:val="00F94675"/>
    <w:rsid w:val="00F954C5"/>
    <w:rsid w:val="00F95677"/>
    <w:rsid w:val="00F956A9"/>
    <w:rsid w:val="00F95825"/>
    <w:rsid w:val="00F95A72"/>
    <w:rsid w:val="00F95C5E"/>
    <w:rsid w:val="00F95D34"/>
    <w:rsid w:val="00F95E9D"/>
    <w:rsid w:val="00F960AB"/>
    <w:rsid w:val="00F96139"/>
    <w:rsid w:val="00F961B3"/>
    <w:rsid w:val="00F9640C"/>
    <w:rsid w:val="00F964D1"/>
    <w:rsid w:val="00F96598"/>
    <w:rsid w:val="00F965FA"/>
    <w:rsid w:val="00F96973"/>
    <w:rsid w:val="00F96EA5"/>
    <w:rsid w:val="00F9703A"/>
    <w:rsid w:val="00F970EF"/>
    <w:rsid w:val="00F97313"/>
    <w:rsid w:val="00F97382"/>
    <w:rsid w:val="00F973A0"/>
    <w:rsid w:val="00F97555"/>
    <w:rsid w:val="00F9796E"/>
    <w:rsid w:val="00F97A93"/>
    <w:rsid w:val="00F97AEA"/>
    <w:rsid w:val="00F97B4A"/>
    <w:rsid w:val="00F97B71"/>
    <w:rsid w:val="00F97C14"/>
    <w:rsid w:val="00FA065D"/>
    <w:rsid w:val="00FA0764"/>
    <w:rsid w:val="00FA078A"/>
    <w:rsid w:val="00FA08F0"/>
    <w:rsid w:val="00FA0A7C"/>
    <w:rsid w:val="00FA0EC9"/>
    <w:rsid w:val="00FA0F35"/>
    <w:rsid w:val="00FA1A9F"/>
    <w:rsid w:val="00FA1B41"/>
    <w:rsid w:val="00FA1C36"/>
    <w:rsid w:val="00FA2172"/>
    <w:rsid w:val="00FA21A2"/>
    <w:rsid w:val="00FA2511"/>
    <w:rsid w:val="00FA253A"/>
    <w:rsid w:val="00FA2767"/>
    <w:rsid w:val="00FA2857"/>
    <w:rsid w:val="00FA28AC"/>
    <w:rsid w:val="00FA2990"/>
    <w:rsid w:val="00FA2A91"/>
    <w:rsid w:val="00FA2BBE"/>
    <w:rsid w:val="00FA2D4F"/>
    <w:rsid w:val="00FA2F1A"/>
    <w:rsid w:val="00FA3F35"/>
    <w:rsid w:val="00FA40B9"/>
    <w:rsid w:val="00FA442C"/>
    <w:rsid w:val="00FA4558"/>
    <w:rsid w:val="00FA464D"/>
    <w:rsid w:val="00FA478A"/>
    <w:rsid w:val="00FA4826"/>
    <w:rsid w:val="00FA4AC2"/>
    <w:rsid w:val="00FA4C3C"/>
    <w:rsid w:val="00FA4E3D"/>
    <w:rsid w:val="00FA4F79"/>
    <w:rsid w:val="00FA50B8"/>
    <w:rsid w:val="00FA518B"/>
    <w:rsid w:val="00FA5380"/>
    <w:rsid w:val="00FA556D"/>
    <w:rsid w:val="00FA591B"/>
    <w:rsid w:val="00FA5BBE"/>
    <w:rsid w:val="00FA5BDD"/>
    <w:rsid w:val="00FA5F70"/>
    <w:rsid w:val="00FA6151"/>
    <w:rsid w:val="00FA62E8"/>
    <w:rsid w:val="00FA63B4"/>
    <w:rsid w:val="00FA6516"/>
    <w:rsid w:val="00FA6627"/>
    <w:rsid w:val="00FA66AD"/>
    <w:rsid w:val="00FA6908"/>
    <w:rsid w:val="00FA6B7F"/>
    <w:rsid w:val="00FA711D"/>
    <w:rsid w:val="00FA7302"/>
    <w:rsid w:val="00FA7689"/>
    <w:rsid w:val="00FA7718"/>
    <w:rsid w:val="00FA79C2"/>
    <w:rsid w:val="00FA7AAF"/>
    <w:rsid w:val="00FA7BC6"/>
    <w:rsid w:val="00FA7C04"/>
    <w:rsid w:val="00FA7C73"/>
    <w:rsid w:val="00FB00C9"/>
    <w:rsid w:val="00FB037B"/>
    <w:rsid w:val="00FB03CE"/>
    <w:rsid w:val="00FB0793"/>
    <w:rsid w:val="00FB0920"/>
    <w:rsid w:val="00FB0D25"/>
    <w:rsid w:val="00FB0E02"/>
    <w:rsid w:val="00FB0E4D"/>
    <w:rsid w:val="00FB105F"/>
    <w:rsid w:val="00FB107C"/>
    <w:rsid w:val="00FB1102"/>
    <w:rsid w:val="00FB146C"/>
    <w:rsid w:val="00FB1619"/>
    <w:rsid w:val="00FB1764"/>
    <w:rsid w:val="00FB1826"/>
    <w:rsid w:val="00FB1F7E"/>
    <w:rsid w:val="00FB21E4"/>
    <w:rsid w:val="00FB2204"/>
    <w:rsid w:val="00FB2566"/>
    <w:rsid w:val="00FB27B1"/>
    <w:rsid w:val="00FB2979"/>
    <w:rsid w:val="00FB2A44"/>
    <w:rsid w:val="00FB2C38"/>
    <w:rsid w:val="00FB2CC1"/>
    <w:rsid w:val="00FB2D2E"/>
    <w:rsid w:val="00FB2DC6"/>
    <w:rsid w:val="00FB2F2E"/>
    <w:rsid w:val="00FB31DD"/>
    <w:rsid w:val="00FB3271"/>
    <w:rsid w:val="00FB3319"/>
    <w:rsid w:val="00FB3444"/>
    <w:rsid w:val="00FB34DA"/>
    <w:rsid w:val="00FB3522"/>
    <w:rsid w:val="00FB3839"/>
    <w:rsid w:val="00FB3A1A"/>
    <w:rsid w:val="00FB3B72"/>
    <w:rsid w:val="00FB41CC"/>
    <w:rsid w:val="00FB43CC"/>
    <w:rsid w:val="00FB47EB"/>
    <w:rsid w:val="00FB49FC"/>
    <w:rsid w:val="00FB4EC3"/>
    <w:rsid w:val="00FB534D"/>
    <w:rsid w:val="00FB56E6"/>
    <w:rsid w:val="00FB5BDD"/>
    <w:rsid w:val="00FB5D7E"/>
    <w:rsid w:val="00FB5FDE"/>
    <w:rsid w:val="00FB6010"/>
    <w:rsid w:val="00FB65F9"/>
    <w:rsid w:val="00FB698A"/>
    <w:rsid w:val="00FB6BC4"/>
    <w:rsid w:val="00FB6F2B"/>
    <w:rsid w:val="00FB719A"/>
    <w:rsid w:val="00FB7422"/>
    <w:rsid w:val="00FB756D"/>
    <w:rsid w:val="00FB7612"/>
    <w:rsid w:val="00FB7854"/>
    <w:rsid w:val="00FBD722"/>
    <w:rsid w:val="00FC00B0"/>
    <w:rsid w:val="00FC025F"/>
    <w:rsid w:val="00FC0477"/>
    <w:rsid w:val="00FC07DE"/>
    <w:rsid w:val="00FC0804"/>
    <w:rsid w:val="00FC0978"/>
    <w:rsid w:val="00FC0C16"/>
    <w:rsid w:val="00FC1341"/>
    <w:rsid w:val="00FC1625"/>
    <w:rsid w:val="00FC169E"/>
    <w:rsid w:val="00FC19A7"/>
    <w:rsid w:val="00FC1AF4"/>
    <w:rsid w:val="00FC1B8C"/>
    <w:rsid w:val="00FC1CBA"/>
    <w:rsid w:val="00FC1D15"/>
    <w:rsid w:val="00FC2008"/>
    <w:rsid w:val="00FC20A2"/>
    <w:rsid w:val="00FC234A"/>
    <w:rsid w:val="00FC24CD"/>
    <w:rsid w:val="00FC2666"/>
    <w:rsid w:val="00FC26B9"/>
    <w:rsid w:val="00FC2BFD"/>
    <w:rsid w:val="00FC2C98"/>
    <w:rsid w:val="00FC2D52"/>
    <w:rsid w:val="00FC2E3F"/>
    <w:rsid w:val="00FC2EBD"/>
    <w:rsid w:val="00FC2FFE"/>
    <w:rsid w:val="00FC3555"/>
    <w:rsid w:val="00FC370F"/>
    <w:rsid w:val="00FC399C"/>
    <w:rsid w:val="00FC3A12"/>
    <w:rsid w:val="00FC3DD0"/>
    <w:rsid w:val="00FC3FED"/>
    <w:rsid w:val="00FC4296"/>
    <w:rsid w:val="00FC42C6"/>
    <w:rsid w:val="00FC43C3"/>
    <w:rsid w:val="00FC469D"/>
    <w:rsid w:val="00FC4824"/>
    <w:rsid w:val="00FC4A96"/>
    <w:rsid w:val="00FC4C56"/>
    <w:rsid w:val="00FC519B"/>
    <w:rsid w:val="00FC5221"/>
    <w:rsid w:val="00FC5403"/>
    <w:rsid w:val="00FC5498"/>
    <w:rsid w:val="00FC571A"/>
    <w:rsid w:val="00FC5785"/>
    <w:rsid w:val="00FC579B"/>
    <w:rsid w:val="00FC5B58"/>
    <w:rsid w:val="00FC5D7B"/>
    <w:rsid w:val="00FC5E13"/>
    <w:rsid w:val="00FC5F26"/>
    <w:rsid w:val="00FC5F82"/>
    <w:rsid w:val="00FC6350"/>
    <w:rsid w:val="00FC63D3"/>
    <w:rsid w:val="00FC6782"/>
    <w:rsid w:val="00FC6B12"/>
    <w:rsid w:val="00FC6BD6"/>
    <w:rsid w:val="00FC71BE"/>
    <w:rsid w:val="00FC75CE"/>
    <w:rsid w:val="00FC7888"/>
    <w:rsid w:val="00FC79F9"/>
    <w:rsid w:val="00FC7ACB"/>
    <w:rsid w:val="00FC7B33"/>
    <w:rsid w:val="00FC7BE4"/>
    <w:rsid w:val="00FD031D"/>
    <w:rsid w:val="00FD03C9"/>
    <w:rsid w:val="00FD0C43"/>
    <w:rsid w:val="00FD0F71"/>
    <w:rsid w:val="00FD12D5"/>
    <w:rsid w:val="00FD13DF"/>
    <w:rsid w:val="00FD16AF"/>
    <w:rsid w:val="00FD16C1"/>
    <w:rsid w:val="00FD17BA"/>
    <w:rsid w:val="00FD17C5"/>
    <w:rsid w:val="00FD19D1"/>
    <w:rsid w:val="00FD1B2C"/>
    <w:rsid w:val="00FD1FD7"/>
    <w:rsid w:val="00FD203A"/>
    <w:rsid w:val="00FD241B"/>
    <w:rsid w:val="00FD253A"/>
    <w:rsid w:val="00FD29CA"/>
    <w:rsid w:val="00FD29F2"/>
    <w:rsid w:val="00FD2C75"/>
    <w:rsid w:val="00FD2DF4"/>
    <w:rsid w:val="00FD35DD"/>
    <w:rsid w:val="00FD3637"/>
    <w:rsid w:val="00FD3E89"/>
    <w:rsid w:val="00FD43B6"/>
    <w:rsid w:val="00FD43C6"/>
    <w:rsid w:val="00FD459A"/>
    <w:rsid w:val="00FD4748"/>
    <w:rsid w:val="00FD4A8A"/>
    <w:rsid w:val="00FD4C57"/>
    <w:rsid w:val="00FD4D02"/>
    <w:rsid w:val="00FD4D0E"/>
    <w:rsid w:val="00FD5206"/>
    <w:rsid w:val="00FD5395"/>
    <w:rsid w:val="00FD53C8"/>
    <w:rsid w:val="00FD56A8"/>
    <w:rsid w:val="00FD5859"/>
    <w:rsid w:val="00FD60B2"/>
    <w:rsid w:val="00FD6267"/>
    <w:rsid w:val="00FD643F"/>
    <w:rsid w:val="00FD64C5"/>
    <w:rsid w:val="00FD651F"/>
    <w:rsid w:val="00FD670F"/>
    <w:rsid w:val="00FD674C"/>
    <w:rsid w:val="00FD6799"/>
    <w:rsid w:val="00FD67C4"/>
    <w:rsid w:val="00FD682E"/>
    <w:rsid w:val="00FD684A"/>
    <w:rsid w:val="00FD6C74"/>
    <w:rsid w:val="00FD6D96"/>
    <w:rsid w:val="00FD6DC3"/>
    <w:rsid w:val="00FD6FD3"/>
    <w:rsid w:val="00FD721D"/>
    <w:rsid w:val="00FD7604"/>
    <w:rsid w:val="00FD7A84"/>
    <w:rsid w:val="00FD7D1D"/>
    <w:rsid w:val="00FD7E13"/>
    <w:rsid w:val="00FD7F7D"/>
    <w:rsid w:val="00FE019A"/>
    <w:rsid w:val="00FE038F"/>
    <w:rsid w:val="00FE03A8"/>
    <w:rsid w:val="00FE0757"/>
    <w:rsid w:val="00FE07DE"/>
    <w:rsid w:val="00FE0DAA"/>
    <w:rsid w:val="00FE0E07"/>
    <w:rsid w:val="00FE0F0B"/>
    <w:rsid w:val="00FE1123"/>
    <w:rsid w:val="00FE1313"/>
    <w:rsid w:val="00FE13F4"/>
    <w:rsid w:val="00FE15C5"/>
    <w:rsid w:val="00FE1669"/>
    <w:rsid w:val="00FE179F"/>
    <w:rsid w:val="00FE17EB"/>
    <w:rsid w:val="00FE188B"/>
    <w:rsid w:val="00FE1B59"/>
    <w:rsid w:val="00FE1B79"/>
    <w:rsid w:val="00FE1B96"/>
    <w:rsid w:val="00FE2658"/>
    <w:rsid w:val="00FE2672"/>
    <w:rsid w:val="00FE287B"/>
    <w:rsid w:val="00FE2929"/>
    <w:rsid w:val="00FE2A2D"/>
    <w:rsid w:val="00FE2AF7"/>
    <w:rsid w:val="00FE2CA7"/>
    <w:rsid w:val="00FE2FF4"/>
    <w:rsid w:val="00FE3112"/>
    <w:rsid w:val="00FE31A8"/>
    <w:rsid w:val="00FE392B"/>
    <w:rsid w:val="00FE39E5"/>
    <w:rsid w:val="00FE3C99"/>
    <w:rsid w:val="00FE3CB2"/>
    <w:rsid w:val="00FE3F36"/>
    <w:rsid w:val="00FE418B"/>
    <w:rsid w:val="00FE4300"/>
    <w:rsid w:val="00FE445F"/>
    <w:rsid w:val="00FE4493"/>
    <w:rsid w:val="00FE46EA"/>
    <w:rsid w:val="00FE476A"/>
    <w:rsid w:val="00FE47D0"/>
    <w:rsid w:val="00FE48D3"/>
    <w:rsid w:val="00FE4B83"/>
    <w:rsid w:val="00FE4F2C"/>
    <w:rsid w:val="00FE507A"/>
    <w:rsid w:val="00FE52B7"/>
    <w:rsid w:val="00FE52D8"/>
    <w:rsid w:val="00FE54B2"/>
    <w:rsid w:val="00FE551A"/>
    <w:rsid w:val="00FE552E"/>
    <w:rsid w:val="00FE5541"/>
    <w:rsid w:val="00FE55D0"/>
    <w:rsid w:val="00FE5AAC"/>
    <w:rsid w:val="00FE5C50"/>
    <w:rsid w:val="00FE5C8B"/>
    <w:rsid w:val="00FE6225"/>
    <w:rsid w:val="00FE629D"/>
    <w:rsid w:val="00FE6370"/>
    <w:rsid w:val="00FE650E"/>
    <w:rsid w:val="00FE6521"/>
    <w:rsid w:val="00FE65F5"/>
    <w:rsid w:val="00FE6971"/>
    <w:rsid w:val="00FE69A5"/>
    <w:rsid w:val="00FE6A7E"/>
    <w:rsid w:val="00FE6FF4"/>
    <w:rsid w:val="00FE707F"/>
    <w:rsid w:val="00FE717D"/>
    <w:rsid w:val="00FE720A"/>
    <w:rsid w:val="00FE744B"/>
    <w:rsid w:val="00FE776F"/>
    <w:rsid w:val="00FE79F9"/>
    <w:rsid w:val="00FE7C3F"/>
    <w:rsid w:val="00FE7CDE"/>
    <w:rsid w:val="00FE7F91"/>
    <w:rsid w:val="00FF0318"/>
    <w:rsid w:val="00FF0530"/>
    <w:rsid w:val="00FF0770"/>
    <w:rsid w:val="00FF0870"/>
    <w:rsid w:val="00FF08DE"/>
    <w:rsid w:val="00FF0902"/>
    <w:rsid w:val="00FF0957"/>
    <w:rsid w:val="00FF0972"/>
    <w:rsid w:val="00FF09E9"/>
    <w:rsid w:val="00FF0CE9"/>
    <w:rsid w:val="00FF0EA1"/>
    <w:rsid w:val="00FF113A"/>
    <w:rsid w:val="00FF1332"/>
    <w:rsid w:val="00FF14D6"/>
    <w:rsid w:val="00FF1544"/>
    <w:rsid w:val="00FF1888"/>
    <w:rsid w:val="00FF18BE"/>
    <w:rsid w:val="00FF19C4"/>
    <w:rsid w:val="00FF1CAC"/>
    <w:rsid w:val="00FF1E19"/>
    <w:rsid w:val="00FF1F03"/>
    <w:rsid w:val="00FF23A6"/>
    <w:rsid w:val="00FF2582"/>
    <w:rsid w:val="00FF2662"/>
    <w:rsid w:val="00FF2C2D"/>
    <w:rsid w:val="00FF2ECC"/>
    <w:rsid w:val="00FF3250"/>
    <w:rsid w:val="00FF3335"/>
    <w:rsid w:val="00FF3439"/>
    <w:rsid w:val="00FF3444"/>
    <w:rsid w:val="00FF36D1"/>
    <w:rsid w:val="00FF3785"/>
    <w:rsid w:val="00FF3887"/>
    <w:rsid w:val="00FF38A4"/>
    <w:rsid w:val="00FF38F0"/>
    <w:rsid w:val="00FF3CB9"/>
    <w:rsid w:val="00FF40F1"/>
    <w:rsid w:val="00FF4393"/>
    <w:rsid w:val="00FF4629"/>
    <w:rsid w:val="00FF470E"/>
    <w:rsid w:val="00FF4DC2"/>
    <w:rsid w:val="00FF4E0D"/>
    <w:rsid w:val="00FF4FEA"/>
    <w:rsid w:val="00FF537A"/>
    <w:rsid w:val="00FF5584"/>
    <w:rsid w:val="00FF56DC"/>
    <w:rsid w:val="00FF57C2"/>
    <w:rsid w:val="00FF5A4E"/>
    <w:rsid w:val="00FF5CF7"/>
    <w:rsid w:val="00FF5D88"/>
    <w:rsid w:val="00FF5E41"/>
    <w:rsid w:val="00FF5ED2"/>
    <w:rsid w:val="00FF60BA"/>
    <w:rsid w:val="00FF62D0"/>
    <w:rsid w:val="00FF6920"/>
    <w:rsid w:val="00FF6976"/>
    <w:rsid w:val="00FF6AC6"/>
    <w:rsid w:val="00FF6BA0"/>
    <w:rsid w:val="00FF6BC2"/>
    <w:rsid w:val="00FF6E0C"/>
    <w:rsid w:val="00FF70A0"/>
    <w:rsid w:val="00FF7266"/>
    <w:rsid w:val="00FF75E3"/>
    <w:rsid w:val="00FF7A17"/>
    <w:rsid w:val="00FF7B1C"/>
    <w:rsid w:val="00FF7C77"/>
    <w:rsid w:val="00FF7CC0"/>
    <w:rsid w:val="00FF7D46"/>
    <w:rsid w:val="00FF7DFF"/>
    <w:rsid w:val="010303BD"/>
    <w:rsid w:val="01055320"/>
    <w:rsid w:val="01118CC1"/>
    <w:rsid w:val="0113C1EB"/>
    <w:rsid w:val="01144EC3"/>
    <w:rsid w:val="01197635"/>
    <w:rsid w:val="0119C0A1"/>
    <w:rsid w:val="011C74C9"/>
    <w:rsid w:val="0122D35F"/>
    <w:rsid w:val="0126FC48"/>
    <w:rsid w:val="012C681E"/>
    <w:rsid w:val="012FE091"/>
    <w:rsid w:val="0130859A"/>
    <w:rsid w:val="0132FCBC"/>
    <w:rsid w:val="01346B90"/>
    <w:rsid w:val="0134AF9A"/>
    <w:rsid w:val="013A359B"/>
    <w:rsid w:val="013CFE55"/>
    <w:rsid w:val="013E5D79"/>
    <w:rsid w:val="01415211"/>
    <w:rsid w:val="0143716F"/>
    <w:rsid w:val="0146ED0A"/>
    <w:rsid w:val="014842D8"/>
    <w:rsid w:val="014C91F7"/>
    <w:rsid w:val="014E4229"/>
    <w:rsid w:val="01554626"/>
    <w:rsid w:val="0157E213"/>
    <w:rsid w:val="01585BEB"/>
    <w:rsid w:val="015C09BF"/>
    <w:rsid w:val="01616B29"/>
    <w:rsid w:val="0163DAA7"/>
    <w:rsid w:val="0167C821"/>
    <w:rsid w:val="016855BC"/>
    <w:rsid w:val="0171D48C"/>
    <w:rsid w:val="0171D5F6"/>
    <w:rsid w:val="0177CFEE"/>
    <w:rsid w:val="0179AA66"/>
    <w:rsid w:val="017B5372"/>
    <w:rsid w:val="017CDDDE"/>
    <w:rsid w:val="01831F2B"/>
    <w:rsid w:val="0184BA1A"/>
    <w:rsid w:val="01864F0F"/>
    <w:rsid w:val="018B2762"/>
    <w:rsid w:val="018E7FC1"/>
    <w:rsid w:val="01941ED8"/>
    <w:rsid w:val="01946915"/>
    <w:rsid w:val="01975226"/>
    <w:rsid w:val="01A66788"/>
    <w:rsid w:val="01A8247A"/>
    <w:rsid w:val="01B16C40"/>
    <w:rsid w:val="01B4E81C"/>
    <w:rsid w:val="01B4FE63"/>
    <w:rsid w:val="01B5DB03"/>
    <w:rsid w:val="01B80981"/>
    <w:rsid w:val="01BDE48F"/>
    <w:rsid w:val="01BF201E"/>
    <w:rsid w:val="01C16C3B"/>
    <w:rsid w:val="01C252F4"/>
    <w:rsid w:val="01C64C76"/>
    <w:rsid w:val="01D17FE5"/>
    <w:rsid w:val="01D25AFA"/>
    <w:rsid w:val="01D3EE4B"/>
    <w:rsid w:val="01D66DE0"/>
    <w:rsid w:val="01D804FD"/>
    <w:rsid w:val="01DA4572"/>
    <w:rsid w:val="01DBF17C"/>
    <w:rsid w:val="01DC2C70"/>
    <w:rsid w:val="01DEBC29"/>
    <w:rsid w:val="01EB82F7"/>
    <w:rsid w:val="01EC9A77"/>
    <w:rsid w:val="01F00B7C"/>
    <w:rsid w:val="01F0C36D"/>
    <w:rsid w:val="01F35759"/>
    <w:rsid w:val="01F7C500"/>
    <w:rsid w:val="01F7F0B0"/>
    <w:rsid w:val="01F98958"/>
    <w:rsid w:val="01FA5F50"/>
    <w:rsid w:val="01FEFE7A"/>
    <w:rsid w:val="02025282"/>
    <w:rsid w:val="02026872"/>
    <w:rsid w:val="020CCDAF"/>
    <w:rsid w:val="020DA4A6"/>
    <w:rsid w:val="02100643"/>
    <w:rsid w:val="0219CC8E"/>
    <w:rsid w:val="021AADDC"/>
    <w:rsid w:val="022349BF"/>
    <w:rsid w:val="0226AFAE"/>
    <w:rsid w:val="022880D2"/>
    <w:rsid w:val="02319BA7"/>
    <w:rsid w:val="0237BF27"/>
    <w:rsid w:val="02454228"/>
    <w:rsid w:val="0247C8E3"/>
    <w:rsid w:val="0249D18D"/>
    <w:rsid w:val="024CA9D3"/>
    <w:rsid w:val="0257CF46"/>
    <w:rsid w:val="02583CB3"/>
    <w:rsid w:val="025CC193"/>
    <w:rsid w:val="025E7606"/>
    <w:rsid w:val="025F982A"/>
    <w:rsid w:val="026B074C"/>
    <w:rsid w:val="0275A891"/>
    <w:rsid w:val="0276A42A"/>
    <w:rsid w:val="0278F882"/>
    <w:rsid w:val="027972DF"/>
    <w:rsid w:val="027ABAFB"/>
    <w:rsid w:val="0285570E"/>
    <w:rsid w:val="028BF934"/>
    <w:rsid w:val="028DD6AE"/>
    <w:rsid w:val="028FC2A7"/>
    <w:rsid w:val="029E6AD8"/>
    <w:rsid w:val="029ECD89"/>
    <w:rsid w:val="029FFF16"/>
    <w:rsid w:val="02A35242"/>
    <w:rsid w:val="02A8423C"/>
    <w:rsid w:val="02AD8E79"/>
    <w:rsid w:val="02B10E6E"/>
    <w:rsid w:val="02B2D774"/>
    <w:rsid w:val="02B65930"/>
    <w:rsid w:val="02BBA09B"/>
    <w:rsid w:val="02BFC2D0"/>
    <w:rsid w:val="02C12FF2"/>
    <w:rsid w:val="02C49EC7"/>
    <w:rsid w:val="02C9D7E2"/>
    <w:rsid w:val="02CEEE7E"/>
    <w:rsid w:val="02D8F132"/>
    <w:rsid w:val="02E28859"/>
    <w:rsid w:val="02E68AA5"/>
    <w:rsid w:val="02E74284"/>
    <w:rsid w:val="02E76614"/>
    <w:rsid w:val="02EF8E1A"/>
    <w:rsid w:val="02F53A75"/>
    <w:rsid w:val="030292F3"/>
    <w:rsid w:val="03038AEB"/>
    <w:rsid w:val="0305147F"/>
    <w:rsid w:val="030CC78A"/>
    <w:rsid w:val="031580F5"/>
    <w:rsid w:val="0317F6AC"/>
    <w:rsid w:val="0319E398"/>
    <w:rsid w:val="031F2743"/>
    <w:rsid w:val="031F9D84"/>
    <w:rsid w:val="032BCB21"/>
    <w:rsid w:val="032CE135"/>
    <w:rsid w:val="033EF545"/>
    <w:rsid w:val="034240C0"/>
    <w:rsid w:val="03439401"/>
    <w:rsid w:val="0347EF13"/>
    <w:rsid w:val="034981B7"/>
    <w:rsid w:val="034B1252"/>
    <w:rsid w:val="034C7BF8"/>
    <w:rsid w:val="03606F2B"/>
    <w:rsid w:val="0362B979"/>
    <w:rsid w:val="036EFE99"/>
    <w:rsid w:val="03715DE0"/>
    <w:rsid w:val="0374376A"/>
    <w:rsid w:val="037CF1EB"/>
    <w:rsid w:val="0388503E"/>
    <w:rsid w:val="03895FCD"/>
    <w:rsid w:val="03962037"/>
    <w:rsid w:val="03A62929"/>
    <w:rsid w:val="03A73E60"/>
    <w:rsid w:val="03A879CC"/>
    <w:rsid w:val="03AAC9F1"/>
    <w:rsid w:val="03B68CE5"/>
    <w:rsid w:val="03B78730"/>
    <w:rsid w:val="03BBF048"/>
    <w:rsid w:val="03C02568"/>
    <w:rsid w:val="03C59353"/>
    <w:rsid w:val="03C6C56B"/>
    <w:rsid w:val="03CE22F9"/>
    <w:rsid w:val="03D33F8B"/>
    <w:rsid w:val="03D6D215"/>
    <w:rsid w:val="03DA6B96"/>
    <w:rsid w:val="03DAF8C0"/>
    <w:rsid w:val="03E2FCD7"/>
    <w:rsid w:val="03E92F75"/>
    <w:rsid w:val="03EE04A6"/>
    <w:rsid w:val="03EE6504"/>
    <w:rsid w:val="03EFD850"/>
    <w:rsid w:val="03F83399"/>
    <w:rsid w:val="03FC3510"/>
    <w:rsid w:val="03FC5B18"/>
    <w:rsid w:val="03FD485E"/>
    <w:rsid w:val="03FEE481"/>
    <w:rsid w:val="04063B21"/>
    <w:rsid w:val="040A9945"/>
    <w:rsid w:val="040B0E40"/>
    <w:rsid w:val="04116A0B"/>
    <w:rsid w:val="0412724B"/>
    <w:rsid w:val="04172EDE"/>
    <w:rsid w:val="0417FBF5"/>
    <w:rsid w:val="041E0A23"/>
    <w:rsid w:val="042175AA"/>
    <w:rsid w:val="0423290D"/>
    <w:rsid w:val="04250593"/>
    <w:rsid w:val="0429A85C"/>
    <w:rsid w:val="04331B90"/>
    <w:rsid w:val="043848E7"/>
    <w:rsid w:val="0438E58F"/>
    <w:rsid w:val="043B02AA"/>
    <w:rsid w:val="04418867"/>
    <w:rsid w:val="04422460"/>
    <w:rsid w:val="0448FA39"/>
    <w:rsid w:val="045078B0"/>
    <w:rsid w:val="0454067C"/>
    <w:rsid w:val="0454E6DC"/>
    <w:rsid w:val="0457FB52"/>
    <w:rsid w:val="045BAD1B"/>
    <w:rsid w:val="0460E0BF"/>
    <w:rsid w:val="0469EA88"/>
    <w:rsid w:val="046EE71D"/>
    <w:rsid w:val="04730768"/>
    <w:rsid w:val="047450B7"/>
    <w:rsid w:val="047D679F"/>
    <w:rsid w:val="048EF7E0"/>
    <w:rsid w:val="049705E6"/>
    <w:rsid w:val="04983130"/>
    <w:rsid w:val="049895AE"/>
    <w:rsid w:val="04A13CB2"/>
    <w:rsid w:val="04A245AD"/>
    <w:rsid w:val="04A37FEF"/>
    <w:rsid w:val="04A683D3"/>
    <w:rsid w:val="04ADA0CC"/>
    <w:rsid w:val="04B54F49"/>
    <w:rsid w:val="04B63CD8"/>
    <w:rsid w:val="04B6A0FA"/>
    <w:rsid w:val="04BAEF3D"/>
    <w:rsid w:val="04BC2C25"/>
    <w:rsid w:val="04C001A1"/>
    <w:rsid w:val="04C43724"/>
    <w:rsid w:val="04DAAF2D"/>
    <w:rsid w:val="04DD5A5A"/>
    <w:rsid w:val="04E1CA03"/>
    <w:rsid w:val="04E6D218"/>
    <w:rsid w:val="04FBE9FE"/>
    <w:rsid w:val="04FE523B"/>
    <w:rsid w:val="0506181C"/>
    <w:rsid w:val="0509F015"/>
    <w:rsid w:val="05160728"/>
    <w:rsid w:val="0520EF2E"/>
    <w:rsid w:val="0529D41B"/>
    <w:rsid w:val="052EF21B"/>
    <w:rsid w:val="05397D95"/>
    <w:rsid w:val="0540956C"/>
    <w:rsid w:val="05409DF2"/>
    <w:rsid w:val="0541CB3F"/>
    <w:rsid w:val="0541D241"/>
    <w:rsid w:val="0543E772"/>
    <w:rsid w:val="054587D7"/>
    <w:rsid w:val="054B1647"/>
    <w:rsid w:val="0554B1E8"/>
    <w:rsid w:val="055ACB6B"/>
    <w:rsid w:val="055B51AB"/>
    <w:rsid w:val="05607ECB"/>
    <w:rsid w:val="0563737C"/>
    <w:rsid w:val="0572204A"/>
    <w:rsid w:val="05769A9E"/>
    <w:rsid w:val="05773582"/>
    <w:rsid w:val="05784E8C"/>
    <w:rsid w:val="057DB6F6"/>
    <w:rsid w:val="057F18D0"/>
    <w:rsid w:val="05813620"/>
    <w:rsid w:val="05889ABC"/>
    <w:rsid w:val="058E0817"/>
    <w:rsid w:val="058E2622"/>
    <w:rsid w:val="058F04D2"/>
    <w:rsid w:val="059C2254"/>
    <w:rsid w:val="059F7184"/>
    <w:rsid w:val="05A8931F"/>
    <w:rsid w:val="05A8C5DC"/>
    <w:rsid w:val="05AC07D0"/>
    <w:rsid w:val="05AE9949"/>
    <w:rsid w:val="05AF91C8"/>
    <w:rsid w:val="05B0B295"/>
    <w:rsid w:val="05B3913D"/>
    <w:rsid w:val="05B8AF1C"/>
    <w:rsid w:val="05BAD819"/>
    <w:rsid w:val="05BCE461"/>
    <w:rsid w:val="05BCF215"/>
    <w:rsid w:val="05BD1EB8"/>
    <w:rsid w:val="05C64965"/>
    <w:rsid w:val="05C69B1B"/>
    <w:rsid w:val="05C9F401"/>
    <w:rsid w:val="05CA003B"/>
    <w:rsid w:val="05CBF56A"/>
    <w:rsid w:val="05CD865C"/>
    <w:rsid w:val="05D2EF61"/>
    <w:rsid w:val="05DB2894"/>
    <w:rsid w:val="05E1D8EE"/>
    <w:rsid w:val="05E5C515"/>
    <w:rsid w:val="05EDCD08"/>
    <w:rsid w:val="05F318EA"/>
    <w:rsid w:val="05F43878"/>
    <w:rsid w:val="05F4B444"/>
    <w:rsid w:val="05FEE1B2"/>
    <w:rsid w:val="0608D0B2"/>
    <w:rsid w:val="06138118"/>
    <w:rsid w:val="0617C58B"/>
    <w:rsid w:val="06190442"/>
    <w:rsid w:val="061A72D2"/>
    <w:rsid w:val="0626357D"/>
    <w:rsid w:val="062EAFC2"/>
    <w:rsid w:val="06300BA4"/>
    <w:rsid w:val="0631A1E0"/>
    <w:rsid w:val="0635DBF5"/>
    <w:rsid w:val="06391746"/>
    <w:rsid w:val="0643F355"/>
    <w:rsid w:val="06468CB6"/>
    <w:rsid w:val="064A5904"/>
    <w:rsid w:val="064AFB5F"/>
    <w:rsid w:val="064C6B4A"/>
    <w:rsid w:val="065D26BD"/>
    <w:rsid w:val="065D915E"/>
    <w:rsid w:val="066AC82A"/>
    <w:rsid w:val="066C4843"/>
    <w:rsid w:val="0671028D"/>
    <w:rsid w:val="0675C9E7"/>
    <w:rsid w:val="06797AB8"/>
    <w:rsid w:val="067B36BF"/>
    <w:rsid w:val="067D19DD"/>
    <w:rsid w:val="06820EFC"/>
    <w:rsid w:val="0685DC82"/>
    <w:rsid w:val="068C10FE"/>
    <w:rsid w:val="068DDD50"/>
    <w:rsid w:val="068F7DBF"/>
    <w:rsid w:val="068F9F32"/>
    <w:rsid w:val="06924E17"/>
    <w:rsid w:val="069A6B53"/>
    <w:rsid w:val="069B1882"/>
    <w:rsid w:val="069EA18C"/>
    <w:rsid w:val="06A44774"/>
    <w:rsid w:val="06A4EEED"/>
    <w:rsid w:val="06A5531C"/>
    <w:rsid w:val="06A5B6A0"/>
    <w:rsid w:val="06A70011"/>
    <w:rsid w:val="06A754E7"/>
    <w:rsid w:val="06AA0CAC"/>
    <w:rsid w:val="06AEF7C9"/>
    <w:rsid w:val="06B0DFAC"/>
    <w:rsid w:val="06B1CDAD"/>
    <w:rsid w:val="06B93AD7"/>
    <w:rsid w:val="06BD1668"/>
    <w:rsid w:val="06C1AB2A"/>
    <w:rsid w:val="06C2358D"/>
    <w:rsid w:val="06C57BB2"/>
    <w:rsid w:val="06C5B0B2"/>
    <w:rsid w:val="06CAC701"/>
    <w:rsid w:val="06CF7055"/>
    <w:rsid w:val="06CF95D6"/>
    <w:rsid w:val="06D68A12"/>
    <w:rsid w:val="06D98DE3"/>
    <w:rsid w:val="06DAEFD8"/>
    <w:rsid w:val="06DB9F4C"/>
    <w:rsid w:val="06DC1645"/>
    <w:rsid w:val="06E19E8E"/>
    <w:rsid w:val="06ED9E48"/>
    <w:rsid w:val="06F35275"/>
    <w:rsid w:val="06F4CDD4"/>
    <w:rsid w:val="06FD1B2F"/>
    <w:rsid w:val="06FDB326"/>
    <w:rsid w:val="06FF2FA5"/>
    <w:rsid w:val="07023C7C"/>
    <w:rsid w:val="0706388E"/>
    <w:rsid w:val="070C6BE5"/>
    <w:rsid w:val="070D24F0"/>
    <w:rsid w:val="070EF457"/>
    <w:rsid w:val="0716196A"/>
    <w:rsid w:val="071905D4"/>
    <w:rsid w:val="071DCA90"/>
    <w:rsid w:val="0738C411"/>
    <w:rsid w:val="0745BC84"/>
    <w:rsid w:val="0746A6E0"/>
    <w:rsid w:val="074B861A"/>
    <w:rsid w:val="074E1979"/>
    <w:rsid w:val="075620C1"/>
    <w:rsid w:val="0758AF27"/>
    <w:rsid w:val="075980F6"/>
    <w:rsid w:val="07598908"/>
    <w:rsid w:val="075B754A"/>
    <w:rsid w:val="075DBFE3"/>
    <w:rsid w:val="075E4D2E"/>
    <w:rsid w:val="07694A23"/>
    <w:rsid w:val="076CC11E"/>
    <w:rsid w:val="076FA364"/>
    <w:rsid w:val="07727A76"/>
    <w:rsid w:val="07764601"/>
    <w:rsid w:val="0776A674"/>
    <w:rsid w:val="077EA40A"/>
    <w:rsid w:val="07800227"/>
    <w:rsid w:val="078644F7"/>
    <w:rsid w:val="078A0F87"/>
    <w:rsid w:val="078A474E"/>
    <w:rsid w:val="078AECDC"/>
    <w:rsid w:val="078C5680"/>
    <w:rsid w:val="07A0EB04"/>
    <w:rsid w:val="07AAED02"/>
    <w:rsid w:val="07BBF91A"/>
    <w:rsid w:val="07BC049F"/>
    <w:rsid w:val="07BD6528"/>
    <w:rsid w:val="07C4C6AD"/>
    <w:rsid w:val="07CC50F7"/>
    <w:rsid w:val="07CD902A"/>
    <w:rsid w:val="07D0F8C6"/>
    <w:rsid w:val="07D714B9"/>
    <w:rsid w:val="07DCA92A"/>
    <w:rsid w:val="07DDEA9F"/>
    <w:rsid w:val="07DF5646"/>
    <w:rsid w:val="07E4E732"/>
    <w:rsid w:val="07ECF1F9"/>
    <w:rsid w:val="07F0CC5E"/>
    <w:rsid w:val="07F0FF75"/>
    <w:rsid w:val="07F1E20F"/>
    <w:rsid w:val="07F9A4EB"/>
    <w:rsid w:val="07FE7D81"/>
    <w:rsid w:val="08019E7A"/>
    <w:rsid w:val="080337A4"/>
    <w:rsid w:val="0803E675"/>
    <w:rsid w:val="08087DA6"/>
    <w:rsid w:val="08090E91"/>
    <w:rsid w:val="080FAA8E"/>
    <w:rsid w:val="08168079"/>
    <w:rsid w:val="08182C78"/>
    <w:rsid w:val="08195ABF"/>
    <w:rsid w:val="081B3FF8"/>
    <w:rsid w:val="081C1D7F"/>
    <w:rsid w:val="08242627"/>
    <w:rsid w:val="0826AADE"/>
    <w:rsid w:val="082993D3"/>
    <w:rsid w:val="0830C1CE"/>
    <w:rsid w:val="08317736"/>
    <w:rsid w:val="08386F0D"/>
    <w:rsid w:val="0839EC24"/>
    <w:rsid w:val="083E9093"/>
    <w:rsid w:val="084614D0"/>
    <w:rsid w:val="08519936"/>
    <w:rsid w:val="0854EA1C"/>
    <w:rsid w:val="085758E6"/>
    <w:rsid w:val="085A6793"/>
    <w:rsid w:val="0865C128"/>
    <w:rsid w:val="0868C0F5"/>
    <w:rsid w:val="086B4BAC"/>
    <w:rsid w:val="0874BABB"/>
    <w:rsid w:val="087AA03F"/>
    <w:rsid w:val="087AA6DF"/>
    <w:rsid w:val="087D7A0C"/>
    <w:rsid w:val="088C486A"/>
    <w:rsid w:val="08968C18"/>
    <w:rsid w:val="08A14213"/>
    <w:rsid w:val="08A526F9"/>
    <w:rsid w:val="08ACACD9"/>
    <w:rsid w:val="08AEA76D"/>
    <w:rsid w:val="08AF202E"/>
    <w:rsid w:val="08B0351C"/>
    <w:rsid w:val="08B266C0"/>
    <w:rsid w:val="08B49768"/>
    <w:rsid w:val="08BB328C"/>
    <w:rsid w:val="08BB9FA9"/>
    <w:rsid w:val="08C43151"/>
    <w:rsid w:val="08C6DA01"/>
    <w:rsid w:val="08D07EA5"/>
    <w:rsid w:val="08D61919"/>
    <w:rsid w:val="08D7EDAD"/>
    <w:rsid w:val="08DD6470"/>
    <w:rsid w:val="08DF04BD"/>
    <w:rsid w:val="08DF813D"/>
    <w:rsid w:val="08E1784A"/>
    <w:rsid w:val="08E4A2C1"/>
    <w:rsid w:val="08E57D49"/>
    <w:rsid w:val="08E615BF"/>
    <w:rsid w:val="08EA2BFB"/>
    <w:rsid w:val="08ED708F"/>
    <w:rsid w:val="08F26155"/>
    <w:rsid w:val="08F43EB5"/>
    <w:rsid w:val="08F74EE8"/>
    <w:rsid w:val="08F7F3E0"/>
    <w:rsid w:val="08F88C85"/>
    <w:rsid w:val="08F96AFB"/>
    <w:rsid w:val="090A7C0D"/>
    <w:rsid w:val="091014E8"/>
    <w:rsid w:val="0912A05D"/>
    <w:rsid w:val="09238278"/>
    <w:rsid w:val="09254A72"/>
    <w:rsid w:val="092F06FC"/>
    <w:rsid w:val="093D5BAB"/>
    <w:rsid w:val="093E9920"/>
    <w:rsid w:val="093ED419"/>
    <w:rsid w:val="0940B24C"/>
    <w:rsid w:val="09420A53"/>
    <w:rsid w:val="0948A239"/>
    <w:rsid w:val="094DAD99"/>
    <w:rsid w:val="095199DC"/>
    <w:rsid w:val="0952B140"/>
    <w:rsid w:val="09542585"/>
    <w:rsid w:val="09568408"/>
    <w:rsid w:val="0959D116"/>
    <w:rsid w:val="095AE9E9"/>
    <w:rsid w:val="09605E2D"/>
    <w:rsid w:val="0966784F"/>
    <w:rsid w:val="096B5BB4"/>
    <w:rsid w:val="096E0192"/>
    <w:rsid w:val="096F8E81"/>
    <w:rsid w:val="0976F130"/>
    <w:rsid w:val="097C70DF"/>
    <w:rsid w:val="098005F6"/>
    <w:rsid w:val="09812E91"/>
    <w:rsid w:val="09821453"/>
    <w:rsid w:val="09856B25"/>
    <w:rsid w:val="098E4DB5"/>
    <w:rsid w:val="098ECA12"/>
    <w:rsid w:val="0990B4D2"/>
    <w:rsid w:val="0990DA67"/>
    <w:rsid w:val="09928770"/>
    <w:rsid w:val="09939AB6"/>
    <w:rsid w:val="099624DC"/>
    <w:rsid w:val="09A40447"/>
    <w:rsid w:val="09A73588"/>
    <w:rsid w:val="09AAF6F8"/>
    <w:rsid w:val="09AB33D6"/>
    <w:rsid w:val="09B1E18F"/>
    <w:rsid w:val="09B29BF8"/>
    <w:rsid w:val="09B7071A"/>
    <w:rsid w:val="09BE883D"/>
    <w:rsid w:val="09C22A2A"/>
    <w:rsid w:val="09C3F063"/>
    <w:rsid w:val="09CD34FF"/>
    <w:rsid w:val="09D4533B"/>
    <w:rsid w:val="09D4CE35"/>
    <w:rsid w:val="09D599B5"/>
    <w:rsid w:val="09E02D60"/>
    <w:rsid w:val="09E66865"/>
    <w:rsid w:val="09F134CE"/>
    <w:rsid w:val="09F19232"/>
    <w:rsid w:val="09F7B64F"/>
    <w:rsid w:val="09FB320D"/>
    <w:rsid w:val="0A0AAEEA"/>
    <w:rsid w:val="0A0F4ED1"/>
    <w:rsid w:val="0A13AFF6"/>
    <w:rsid w:val="0A1887E8"/>
    <w:rsid w:val="0A1CC682"/>
    <w:rsid w:val="0A2338B9"/>
    <w:rsid w:val="0A236A3D"/>
    <w:rsid w:val="0A30DFE1"/>
    <w:rsid w:val="0A380F85"/>
    <w:rsid w:val="0A43322B"/>
    <w:rsid w:val="0A452928"/>
    <w:rsid w:val="0A4E9224"/>
    <w:rsid w:val="0A4EA66D"/>
    <w:rsid w:val="0A535699"/>
    <w:rsid w:val="0A548A7C"/>
    <w:rsid w:val="0A5B5D65"/>
    <w:rsid w:val="0A6AC737"/>
    <w:rsid w:val="0A6D2906"/>
    <w:rsid w:val="0A7155F0"/>
    <w:rsid w:val="0A763E39"/>
    <w:rsid w:val="0A788423"/>
    <w:rsid w:val="0A79A72B"/>
    <w:rsid w:val="0A7A7B41"/>
    <w:rsid w:val="0A7B7399"/>
    <w:rsid w:val="0A7BF5ED"/>
    <w:rsid w:val="0A816203"/>
    <w:rsid w:val="0A85506E"/>
    <w:rsid w:val="0A85E071"/>
    <w:rsid w:val="0A8D8F13"/>
    <w:rsid w:val="0A8E77C1"/>
    <w:rsid w:val="0A90BEA3"/>
    <w:rsid w:val="0A91736D"/>
    <w:rsid w:val="0A921C3C"/>
    <w:rsid w:val="0A9BB986"/>
    <w:rsid w:val="0A9C3A7C"/>
    <w:rsid w:val="0AA19F40"/>
    <w:rsid w:val="0AA29C51"/>
    <w:rsid w:val="0AA3E563"/>
    <w:rsid w:val="0AA7612B"/>
    <w:rsid w:val="0AAD1A5C"/>
    <w:rsid w:val="0AB4DEFC"/>
    <w:rsid w:val="0AB9B978"/>
    <w:rsid w:val="0AB9CD3D"/>
    <w:rsid w:val="0AC359FC"/>
    <w:rsid w:val="0ACABC9B"/>
    <w:rsid w:val="0ACAF175"/>
    <w:rsid w:val="0ACD7AF2"/>
    <w:rsid w:val="0AD0F4F6"/>
    <w:rsid w:val="0AD5C1C4"/>
    <w:rsid w:val="0AD7583C"/>
    <w:rsid w:val="0ADECE09"/>
    <w:rsid w:val="0AE6C5DF"/>
    <w:rsid w:val="0AE98F58"/>
    <w:rsid w:val="0AE99AC4"/>
    <w:rsid w:val="0AEC9FF8"/>
    <w:rsid w:val="0AEF58B5"/>
    <w:rsid w:val="0AF542D2"/>
    <w:rsid w:val="0AF8FFEF"/>
    <w:rsid w:val="0AFF328B"/>
    <w:rsid w:val="0B04196C"/>
    <w:rsid w:val="0B075E04"/>
    <w:rsid w:val="0B08DA20"/>
    <w:rsid w:val="0B0C0D79"/>
    <w:rsid w:val="0B120636"/>
    <w:rsid w:val="0B14A1A2"/>
    <w:rsid w:val="0B150665"/>
    <w:rsid w:val="0B1A8E3A"/>
    <w:rsid w:val="0B1ED43F"/>
    <w:rsid w:val="0B217403"/>
    <w:rsid w:val="0B2575E5"/>
    <w:rsid w:val="0B25806C"/>
    <w:rsid w:val="0B2742BF"/>
    <w:rsid w:val="0B2AF1F9"/>
    <w:rsid w:val="0B2B53FA"/>
    <w:rsid w:val="0B2DFA0F"/>
    <w:rsid w:val="0B39C401"/>
    <w:rsid w:val="0B4CF0CB"/>
    <w:rsid w:val="0B4EB738"/>
    <w:rsid w:val="0B52BC33"/>
    <w:rsid w:val="0B6511DA"/>
    <w:rsid w:val="0B6561DA"/>
    <w:rsid w:val="0B671DCC"/>
    <w:rsid w:val="0B6B1802"/>
    <w:rsid w:val="0B700426"/>
    <w:rsid w:val="0B720022"/>
    <w:rsid w:val="0B75F4C1"/>
    <w:rsid w:val="0B784CC5"/>
    <w:rsid w:val="0B7A0434"/>
    <w:rsid w:val="0B7A143B"/>
    <w:rsid w:val="0B7DC078"/>
    <w:rsid w:val="0B815914"/>
    <w:rsid w:val="0B824FA3"/>
    <w:rsid w:val="0B825565"/>
    <w:rsid w:val="0B8809BF"/>
    <w:rsid w:val="0B8A193F"/>
    <w:rsid w:val="0B8FC567"/>
    <w:rsid w:val="0B9DB9AD"/>
    <w:rsid w:val="0B9DBEA4"/>
    <w:rsid w:val="0B9F9BA3"/>
    <w:rsid w:val="0BA782D0"/>
    <w:rsid w:val="0BA7DF20"/>
    <w:rsid w:val="0BB4A51C"/>
    <w:rsid w:val="0BB691D4"/>
    <w:rsid w:val="0BB7C8EB"/>
    <w:rsid w:val="0BB8F8BF"/>
    <w:rsid w:val="0BB979F5"/>
    <w:rsid w:val="0BBDDD27"/>
    <w:rsid w:val="0BC4E6D7"/>
    <w:rsid w:val="0BC663C9"/>
    <w:rsid w:val="0BCCD2B3"/>
    <w:rsid w:val="0BD0462A"/>
    <w:rsid w:val="0BD7AFC8"/>
    <w:rsid w:val="0BE366C4"/>
    <w:rsid w:val="0BE7AB94"/>
    <w:rsid w:val="0BE84EE2"/>
    <w:rsid w:val="0BEA4C69"/>
    <w:rsid w:val="0BEC3705"/>
    <w:rsid w:val="0BEFD5C9"/>
    <w:rsid w:val="0BF3F51B"/>
    <w:rsid w:val="0BF5570B"/>
    <w:rsid w:val="0BFE551F"/>
    <w:rsid w:val="0BFF5F49"/>
    <w:rsid w:val="0C0757E9"/>
    <w:rsid w:val="0C16E409"/>
    <w:rsid w:val="0C194EA9"/>
    <w:rsid w:val="0C1F4D62"/>
    <w:rsid w:val="0C26ED59"/>
    <w:rsid w:val="0C26FE9A"/>
    <w:rsid w:val="0C275FB1"/>
    <w:rsid w:val="0C291E89"/>
    <w:rsid w:val="0C2B78F4"/>
    <w:rsid w:val="0C2C24C7"/>
    <w:rsid w:val="0C31D0CC"/>
    <w:rsid w:val="0C36C3A4"/>
    <w:rsid w:val="0C39B5A3"/>
    <w:rsid w:val="0C4576F9"/>
    <w:rsid w:val="0C4DF163"/>
    <w:rsid w:val="0C52554A"/>
    <w:rsid w:val="0C553265"/>
    <w:rsid w:val="0C58CC4A"/>
    <w:rsid w:val="0C642A8C"/>
    <w:rsid w:val="0C6CC6D0"/>
    <w:rsid w:val="0C708F94"/>
    <w:rsid w:val="0C716D22"/>
    <w:rsid w:val="0C74AD3E"/>
    <w:rsid w:val="0C77A81A"/>
    <w:rsid w:val="0C7E8982"/>
    <w:rsid w:val="0C800B64"/>
    <w:rsid w:val="0C8C00FF"/>
    <w:rsid w:val="0C8D30F8"/>
    <w:rsid w:val="0C8E6143"/>
    <w:rsid w:val="0C9188A7"/>
    <w:rsid w:val="0C972A66"/>
    <w:rsid w:val="0C977886"/>
    <w:rsid w:val="0C992837"/>
    <w:rsid w:val="0C9BDF0B"/>
    <w:rsid w:val="0C9D9C38"/>
    <w:rsid w:val="0CA00789"/>
    <w:rsid w:val="0CA97539"/>
    <w:rsid w:val="0CACFE60"/>
    <w:rsid w:val="0CB11A88"/>
    <w:rsid w:val="0CB31A94"/>
    <w:rsid w:val="0CBB1834"/>
    <w:rsid w:val="0CBE98E7"/>
    <w:rsid w:val="0CC5B469"/>
    <w:rsid w:val="0CC79ABF"/>
    <w:rsid w:val="0CCE725D"/>
    <w:rsid w:val="0CCEE2FA"/>
    <w:rsid w:val="0CCFEA6D"/>
    <w:rsid w:val="0CE30C1D"/>
    <w:rsid w:val="0CE4542A"/>
    <w:rsid w:val="0CE75761"/>
    <w:rsid w:val="0CEA5C15"/>
    <w:rsid w:val="0CEABAB0"/>
    <w:rsid w:val="0CEAC334"/>
    <w:rsid w:val="0CF01FCB"/>
    <w:rsid w:val="0CF65DC6"/>
    <w:rsid w:val="0D0243AD"/>
    <w:rsid w:val="0D056C03"/>
    <w:rsid w:val="0D0D9209"/>
    <w:rsid w:val="0D1C066F"/>
    <w:rsid w:val="0D1C5645"/>
    <w:rsid w:val="0D20D981"/>
    <w:rsid w:val="0D277C84"/>
    <w:rsid w:val="0D282250"/>
    <w:rsid w:val="0D2F51C9"/>
    <w:rsid w:val="0D334E28"/>
    <w:rsid w:val="0D3968CC"/>
    <w:rsid w:val="0D3CE1CB"/>
    <w:rsid w:val="0D3EF8C7"/>
    <w:rsid w:val="0D41327F"/>
    <w:rsid w:val="0D4A6FE0"/>
    <w:rsid w:val="0D4E28E9"/>
    <w:rsid w:val="0D52BEA7"/>
    <w:rsid w:val="0D52D54A"/>
    <w:rsid w:val="0D53DB9A"/>
    <w:rsid w:val="0D61F7CF"/>
    <w:rsid w:val="0D63425A"/>
    <w:rsid w:val="0D65CB72"/>
    <w:rsid w:val="0D6CB689"/>
    <w:rsid w:val="0D71538A"/>
    <w:rsid w:val="0D71E9F9"/>
    <w:rsid w:val="0D7435A5"/>
    <w:rsid w:val="0D7604C6"/>
    <w:rsid w:val="0D7827A0"/>
    <w:rsid w:val="0D787213"/>
    <w:rsid w:val="0D7D9239"/>
    <w:rsid w:val="0D7EE250"/>
    <w:rsid w:val="0D82A9BC"/>
    <w:rsid w:val="0D848C01"/>
    <w:rsid w:val="0D88CA61"/>
    <w:rsid w:val="0D8BD771"/>
    <w:rsid w:val="0D8E3C55"/>
    <w:rsid w:val="0D8EDE4D"/>
    <w:rsid w:val="0D9813F1"/>
    <w:rsid w:val="0D983593"/>
    <w:rsid w:val="0D9C1CCF"/>
    <w:rsid w:val="0DA39CAE"/>
    <w:rsid w:val="0DA60D7D"/>
    <w:rsid w:val="0DBB6050"/>
    <w:rsid w:val="0DC492C7"/>
    <w:rsid w:val="0DCDA517"/>
    <w:rsid w:val="0DCF83E1"/>
    <w:rsid w:val="0DD88F26"/>
    <w:rsid w:val="0DDA57A2"/>
    <w:rsid w:val="0DDF0E56"/>
    <w:rsid w:val="0DE0C47A"/>
    <w:rsid w:val="0DE186A1"/>
    <w:rsid w:val="0DE197EC"/>
    <w:rsid w:val="0DE62C16"/>
    <w:rsid w:val="0DE6E870"/>
    <w:rsid w:val="0DE7A238"/>
    <w:rsid w:val="0DE8A6BF"/>
    <w:rsid w:val="0DEB6A33"/>
    <w:rsid w:val="0DEC1A7E"/>
    <w:rsid w:val="0DF843B0"/>
    <w:rsid w:val="0DF93596"/>
    <w:rsid w:val="0DFA2DF3"/>
    <w:rsid w:val="0E007E1A"/>
    <w:rsid w:val="0E098F06"/>
    <w:rsid w:val="0E0FF71D"/>
    <w:rsid w:val="0E1EA5CE"/>
    <w:rsid w:val="0E1F8EA9"/>
    <w:rsid w:val="0E229340"/>
    <w:rsid w:val="0E22A812"/>
    <w:rsid w:val="0E266460"/>
    <w:rsid w:val="0E2E60E4"/>
    <w:rsid w:val="0E31FDDB"/>
    <w:rsid w:val="0E328895"/>
    <w:rsid w:val="0E3D9713"/>
    <w:rsid w:val="0E41D68B"/>
    <w:rsid w:val="0E43C169"/>
    <w:rsid w:val="0E463F1A"/>
    <w:rsid w:val="0E4D0E49"/>
    <w:rsid w:val="0E56F221"/>
    <w:rsid w:val="0E57213F"/>
    <w:rsid w:val="0E58D7BB"/>
    <w:rsid w:val="0E5CCDE4"/>
    <w:rsid w:val="0E62C005"/>
    <w:rsid w:val="0E652340"/>
    <w:rsid w:val="0E65E6B2"/>
    <w:rsid w:val="0E663132"/>
    <w:rsid w:val="0E666C33"/>
    <w:rsid w:val="0E67B4C6"/>
    <w:rsid w:val="0E6A867E"/>
    <w:rsid w:val="0E6D093D"/>
    <w:rsid w:val="0E6DBD2A"/>
    <w:rsid w:val="0E6ECB30"/>
    <w:rsid w:val="0E6F9559"/>
    <w:rsid w:val="0E73EDAB"/>
    <w:rsid w:val="0E7A7541"/>
    <w:rsid w:val="0E8252B5"/>
    <w:rsid w:val="0E8B0C31"/>
    <w:rsid w:val="0E93241A"/>
    <w:rsid w:val="0E93F276"/>
    <w:rsid w:val="0E96BD21"/>
    <w:rsid w:val="0E988A83"/>
    <w:rsid w:val="0E9CC234"/>
    <w:rsid w:val="0E9DE12D"/>
    <w:rsid w:val="0E9F1888"/>
    <w:rsid w:val="0EA0ED51"/>
    <w:rsid w:val="0EA3897F"/>
    <w:rsid w:val="0EA5C642"/>
    <w:rsid w:val="0EA73055"/>
    <w:rsid w:val="0EB8CEA8"/>
    <w:rsid w:val="0EB9227D"/>
    <w:rsid w:val="0EC445D4"/>
    <w:rsid w:val="0EC4A44B"/>
    <w:rsid w:val="0EC5479A"/>
    <w:rsid w:val="0EC58AF4"/>
    <w:rsid w:val="0ECA7096"/>
    <w:rsid w:val="0ECAA11B"/>
    <w:rsid w:val="0ECC690E"/>
    <w:rsid w:val="0ECDD419"/>
    <w:rsid w:val="0ED53B5F"/>
    <w:rsid w:val="0EDB5A3A"/>
    <w:rsid w:val="0EDF7DC0"/>
    <w:rsid w:val="0EDF92AA"/>
    <w:rsid w:val="0EE5B71F"/>
    <w:rsid w:val="0EE6A703"/>
    <w:rsid w:val="0EEB43BB"/>
    <w:rsid w:val="0EEBF422"/>
    <w:rsid w:val="0EF72AC6"/>
    <w:rsid w:val="0EF8EA42"/>
    <w:rsid w:val="0EFDCAC6"/>
    <w:rsid w:val="0F041E75"/>
    <w:rsid w:val="0F063925"/>
    <w:rsid w:val="0F0B70C2"/>
    <w:rsid w:val="0F13C54B"/>
    <w:rsid w:val="0F1621E5"/>
    <w:rsid w:val="0F192802"/>
    <w:rsid w:val="0F198045"/>
    <w:rsid w:val="0F1ADEA3"/>
    <w:rsid w:val="0F1EE721"/>
    <w:rsid w:val="0F1FED6A"/>
    <w:rsid w:val="0F24E032"/>
    <w:rsid w:val="0F27E2EB"/>
    <w:rsid w:val="0F32E307"/>
    <w:rsid w:val="0F32FF53"/>
    <w:rsid w:val="0F344F0C"/>
    <w:rsid w:val="0F42F1C7"/>
    <w:rsid w:val="0F444969"/>
    <w:rsid w:val="0F4A7E56"/>
    <w:rsid w:val="0F4BAD00"/>
    <w:rsid w:val="0F53EB24"/>
    <w:rsid w:val="0F587F7D"/>
    <w:rsid w:val="0F5BF275"/>
    <w:rsid w:val="0F5E0794"/>
    <w:rsid w:val="0F62A9AF"/>
    <w:rsid w:val="0F6446F5"/>
    <w:rsid w:val="0F75E4B1"/>
    <w:rsid w:val="0F831AE7"/>
    <w:rsid w:val="0F85A2CE"/>
    <w:rsid w:val="0F8798A8"/>
    <w:rsid w:val="0F8B3053"/>
    <w:rsid w:val="0F8B9AFE"/>
    <w:rsid w:val="0F8E59E5"/>
    <w:rsid w:val="0F8E8414"/>
    <w:rsid w:val="0F97FD83"/>
    <w:rsid w:val="0F983907"/>
    <w:rsid w:val="0F9B7F9B"/>
    <w:rsid w:val="0FA09E6C"/>
    <w:rsid w:val="0FA313CE"/>
    <w:rsid w:val="0FA414CF"/>
    <w:rsid w:val="0FA55F67"/>
    <w:rsid w:val="0FAD4017"/>
    <w:rsid w:val="0FB06D29"/>
    <w:rsid w:val="0FB0EAD9"/>
    <w:rsid w:val="0FB66578"/>
    <w:rsid w:val="0FB74716"/>
    <w:rsid w:val="0FB9F9AD"/>
    <w:rsid w:val="0FBA9FDA"/>
    <w:rsid w:val="0FC5FF79"/>
    <w:rsid w:val="0FC80A7E"/>
    <w:rsid w:val="0FC97FFD"/>
    <w:rsid w:val="0FCAD29E"/>
    <w:rsid w:val="0FCB0ADA"/>
    <w:rsid w:val="0FCBCBF6"/>
    <w:rsid w:val="0FD21580"/>
    <w:rsid w:val="0FD36F4E"/>
    <w:rsid w:val="0FD453E1"/>
    <w:rsid w:val="0FDE8103"/>
    <w:rsid w:val="0FE3C0F9"/>
    <w:rsid w:val="0FE4B95F"/>
    <w:rsid w:val="0FE6EED1"/>
    <w:rsid w:val="0FE85123"/>
    <w:rsid w:val="0FEA6B30"/>
    <w:rsid w:val="0FEF6A1E"/>
    <w:rsid w:val="0FFA5587"/>
    <w:rsid w:val="0FFA560C"/>
    <w:rsid w:val="0FFC8C32"/>
    <w:rsid w:val="101857A2"/>
    <w:rsid w:val="1018B498"/>
    <w:rsid w:val="1019544B"/>
    <w:rsid w:val="101DCE46"/>
    <w:rsid w:val="1021FF1B"/>
    <w:rsid w:val="1029B275"/>
    <w:rsid w:val="102CE557"/>
    <w:rsid w:val="1031AA2A"/>
    <w:rsid w:val="10397F6F"/>
    <w:rsid w:val="10459583"/>
    <w:rsid w:val="1052E40B"/>
    <w:rsid w:val="1055D339"/>
    <w:rsid w:val="105C8289"/>
    <w:rsid w:val="10611390"/>
    <w:rsid w:val="1062A685"/>
    <w:rsid w:val="106C7ED8"/>
    <w:rsid w:val="107272F0"/>
    <w:rsid w:val="107308E7"/>
    <w:rsid w:val="1073467C"/>
    <w:rsid w:val="107D03E1"/>
    <w:rsid w:val="108B691A"/>
    <w:rsid w:val="1091A9BC"/>
    <w:rsid w:val="1091AC4C"/>
    <w:rsid w:val="1094BAA3"/>
    <w:rsid w:val="1097138A"/>
    <w:rsid w:val="10988F4C"/>
    <w:rsid w:val="10A7E6FB"/>
    <w:rsid w:val="10AE72E9"/>
    <w:rsid w:val="10B123D2"/>
    <w:rsid w:val="10B16626"/>
    <w:rsid w:val="10B2EEE9"/>
    <w:rsid w:val="10B532FB"/>
    <w:rsid w:val="10B744F5"/>
    <w:rsid w:val="10BB1297"/>
    <w:rsid w:val="10BD8E44"/>
    <w:rsid w:val="10C21400"/>
    <w:rsid w:val="10C50858"/>
    <w:rsid w:val="10C626DA"/>
    <w:rsid w:val="10C6F3CF"/>
    <w:rsid w:val="10C8DFCA"/>
    <w:rsid w:val="10C964AC"/>
    <w:rsid w:val="10D208FD"/>
    <w:rsid w:val="10D817DD"/>
    <w:rsid w:val="10DB00E6"/>
    <w:rsid w:val="10E9CC89"/>
    <w:rsid w:val="10ED9171"/>
    <w:rsid w:val="10EFD59C"/>
    <w:rsid w:val="10EFD719"/>
    <w:rsid w:val="10F59AF6"/>
    <w:rsid w:val="10F66F43"/>
    <w:rsid w:val="10F74119"/>
    <w:rsid w:val="10FF1AA0"/>
    <w:rsid w:val="1101D96C"/>
    <w:rsid w:val="11041636"/>
    <w:rsid w:val="11056D63"/>
    <w:rsid w:val="111946F9"/>
    <w:rsid w:val="111972DD"/>
    <w:rsid w:val="1126DE2F"/>
    <w:rsid w:val="112C1576"/>
    <w:rsid w:val="112F3DE8"/>
    <w:rsid w:val="11333A37"/>
    <w:rsid w:val="11348163"/>
    <w:rsid w:val="113568B6"/>
    <w:rsid w:val="1135EAD9"/>
    <w:rsid w:val="11412FC8"/>
    <w:rsid w:val="11423FD9"/>
    <w:rsid w:val="11437FBD"/>
    <w:rsid w:val="11486C40"/>
    <w:rsid w:val="11486D90"/>
    <w:rsid w:val="114A760C"/>
    <w:rsid w:val="115C1B88"/>
    <w:rsid w:val="115FBD65"/>
    <w:rsid w:val="1162492F"/>
    <w:rsid w:val="1162AE5E"/>
    <w:rsid w:val="1166DC11"/>
    <w:rsid w:val="11684CF6"/>
    <w:rsid w:val="116B3CFC"/>
    <w:rsid w:val="116B896D"/>
    <w:rsid w:val="116F0927"/>
    <w:rsid w:val="116F6B5C"/>
    <w:rsid w:val="11744B67"/>
    <w:rsid w:val="11769E1D"/>
    <w:rsid w:val="1176DADC"/>
    <w:rsid w:val="1182DEB6"/>
    <w:rsid w:val="11831816"/>
    <w:rsid w:val="118983B6"/>
    <w:rsid w:val="118B80E3"/>
    <w:rsid w:val="118C2759"/>
    <w:rsid w:val="118D3813"/>
    <w:rsid w:val="118D3952"/>
    <w:rsid w:val="118EE3FF"/>
    <w:rsid w:val="1198189F"/>
    <w:rsid w:val="11986E2C"/>
    <w:rsid w:val="119B11BC"/>
    <w:rsid w:val="119ED2A0"/>
    <w:rsid w:val="11A16706"/>
    <w:rsid w:val="11A5ABFE"/>
    <w:rsid w:val="11A61224"/>
    <w:rsid w:val="11A67BC0"/>
    <w:rsid w:val="11A73F33"/>
    <w:rsid w:val="11A81C68"/>
    <w:rsid w:val="11AACF63"/>
    <w:rsid w:val="11AE667F"/>
    <w:rsid w:val="11B143F2"/>
    <w:rsid w:val="11B4565A"/>
    <w:rsid w:val="11B66D09"/>
    <w:rsid w:val="11B8C740"/>
    <w:rsid w:val="11BB9A2A"/>
    <w:rsid w:val="11C2A260"/>
    <w:rsid w:val="11CB3D7A"/>
    <w:rsid w:val="11D6FCE7"/>
    <w:rsid w:val="11D77AF3"/>
    <w:rsid w:val="11E7AB02"/>
    <w:rsid w:val="11E88015"/>
    <w:rsid w:val="11E8FE18"/>
    <w:rsid w:val="11EA15F0"/>
    <w:rsid w:val="11F321FD"/>
    <w:rsid w:val="1200E307"/>
    <w:rsid w:val="1202ACF1"/>
    <w:rsid w:val="120570FD"/>
    <w:rsid w:val="12084EA8"/>
    <w:rsid w:val="1209098E"/>
    <w:rsid w:val="120A23D1"/>
    <w:rsid w:val="120B627E"/>
    <w:rsid w:val="12142BD6"/>
    <w:rsid w:val="12172407"/>
    <w:rsid w:val="12178B93"/>
    <w:rsid w:val="12178EE4"/>
    <w:rsid w:val="121B5840"/>
    <w:rsid w:val="121BFAFC"/>
    <w:rsid w:val="1221D813"/>
    <w:rsid w:val="1222370E"/>
    <w:rsid w:val="1223A42E"/>
    <w:rsid w:val="12258684"/>
    <w:rsid w:val="12322B8B"/>
    <w:rsid w:val="12380C01"/>
    <w:rsid w:val="124A78D4"/>
    <w:rsid w:val="12500C99"/>
    <w:rsid w:val="125406C9"/>
    <w:rsid w:val="125524DE"/>
    <w:rsid w:val="12558176"/>
    <w:rsid w:val="125E71E4"/>
    <w:rsid w:val="1263020E"/>
    <w:rsid w:val="1267449E"/>
    <w:rsid w:val="12703513"/>
    <w:rsid w:val="1276C672"/>
    <w:rsid w:val="1277F115"/>
    <w:rsid w:val="127A33D9"/>
    <w:rsid w:val="12823993"/>
    <w:rsid w:val="128261BB"/>
    <w:rsid w:val="12845B97"/>
    <w:rsid w:val="1285CB2A"/>
    <w:rsid w:val="12875425"/>
    <w:rsid w:val="128F95C1"/>
    <w:rsid w:val="128FF504"/>
    <w:rsid w:val="12946599"/>
    <w:rsid w:val="1298073D"/>
    <w:rsid w:val="1298D8C9"/>
    <w:rsid w:val="129B9B30"/>
    <w:rsid w:val="12A11A57"/>
    <w:rsid w:val="12B62D2C"/>
    <w:rsid w:val="12B72C57"/>
    <w:rsid w:val="12B8821C"/>
    <w:rsid w:val="12CA2B0C"/>
    <w:rsid w:val="12CCC550"/>
    <w:rsid w:val="12CE6582"/>
    <w:rsid w:val="12D0DD01"/>
    <w:rsid w:val="12D5EDA3"/>
    <w:rsid w:val="12D6AAE7"/>
    <w:rsid w:val="12DC42BA"/>
    <w:rsid w:val="12E5258E"/>
    <w:rsid w:val="12E7C812"/>
    <w:rsid w:val="12E929E0"/>
    <w:rsid w:val="12F10FCB"/>
    <w:rsid w:val="12F30967"/>
    <w:rsid w:val="12F34847"/>
    <w:rsid w:val="12F56088"/>
    <w:rsid w:val="12F7E894"/>
    <w:rsid w:val="12FCAFD7"/>
    <w:rsid w:val="13084F1A"/>
    <w:rsid w:val="13093384"/>
    <w:rsid w:val="130C2105"/>
    <w:rsid w:val="130E5D51"/>
    <w:rsid w:val="130FF5E6"/>
    <w:rsid w:val="131403BE"/>
    <w:rsid w:val="1315F376"/>
    <w:rsid w:val="13277880"/>
    <w:rsid w:val="132EBF3C"/>
    <w:rsid w:val="1330EC16"/>
    <w:rsid w:val="133775B4"/>
    <w:rsid w:val="133CFE05"/>
    <w:rsid w:val="133F3731"/>
    <w:rsid w:val="13418076"/>
    <w:rsid w:val="1342485C"/>
    <w:rsid w:val="1342F7C6"/>
    <w:rsid w:val="134ED25B"/>
    <w:rsid w:val="134F22A4"/>
    <w:rsid w:val="1353A206"/>
    <w:rsid w:val="135AD608"/>
    <w:rsid w:val="13663EBF"/>
    <w:rsid w:val="1367B367"/>
    <w:rsid w:val="1369D5A0"/>
    <w:rsid w:val="13756AE3"/>
    <w:rsid w:val="1381F006"/>
    <w:rsid w:val="13823FEA"/>
    <w:rsid w:val="138483A9"/>
    <w:rsid w:val="1388FFE4"/>
    <w:rsid w:val="13891125"/>
    <w:rsid w:val="13895689"/>
    <w:rsid w:val="1389B553"/>
    <w:rsid w:val="138AFA2F"/>
    <w:rsid w:val="1391FED9"/>
    <w:rsid w:val="13966A4E"/>
    <w:rsid w:val="139879BC"/>
    <w:rsid w:val="139D3990"/>
    <w:rsid w:val="13AAA008"/>
    <w:rsid w:val="13AEB31F"/>
    <w:rsid w:val="13B2946D"/>
    <w:rsid w:val="13BB0C0B"/>
    <w:rsid w:val="13C5D9A2"/>
    <w:rsid w:val="13CA7385"/>
    <w:rsid w:val="13CB493D"/>
    <w:rsid w:val="13D38A98"/>
    <w:rsid w:val="13D52746"/>
    <w:rsid w:val="13DA0FE4"/>
    <w:rsid w:val="13DE3B45"/>
    <w:rsid w:val="13EA92CE"/>
    <w:rsid w:val="13ED7161"/>
    <w:rsid w:val="13EDA8A4"/>
    <w:rsid w:val="13F6CD4C"/>
    <w:rsid w:val="13F6D032"/>
    <w:rsid w:val="13F72246"/>
    <w:rsid w:val="13FB33E4"/>
    <w:rsid w:val="13FC127F"/>
    <w:rsid w:val="13FD0E75"/>
    <w:rsid w:val="14047F15"/>
    <w:rsid w:val="141088A0"/>
    <w:rsid w:val="141133D7"/>
    <w:rsid w:val="14150A0F"/>
    <w:rsid w:val="141AFD5B"/>
    <w:rsid w:val="141B7C3C"/>
    <w:rsid w:val="1421E28B"/>
    <w:rsid w:val="14224605"/>
    <w:rsid w:val="142E6013"/>
    <w:rsid w:val="142E7991"/>
    <w:rsid w:val="14305F5A"/>
    <w:rsid w:val="1436BF8B"/>
    <w:rsid w:val="1442AABC"/>
    <w:rsid w:val="144944C4"/>
    <w:rsid w:val="144B8371"/>
    <w:rsid w:val="144BAEAE"/>
    <w:rsid w:val="144BEEF4"/>
    <w:rsid w:val="1453594B"/>
    <w:rsid w:val="1461126D"/>
    <w:rsid w:val="1468E13A"/>
    <w:rsid w:val="146CB3A8"/>
    <w:rsid w:val="146D993E"/>
    <w:rsid w:val="147085DA"/>
    <w:rsid w:val="1475A14E"/>
    <w:rsid w:val="147BC016"/>
    <w:rsid w:val="147C411E"/>
    <w:rsid w:val="147CE065"/>
    <w:rsid w:val="14862342"/>
    <w:rsid w:val="14872C40"/>
    <w:rsid w:val="149B5EC1"/>
    <w:rsid w:val="14A6BE6D"/>
    <w:rsid w:val="14A8D69B"/>
    <w:rsid w:val="14AB0B7F"/>
    <w:rsid w:val="14AD2438"/>
    <w:rsid w:val="14AF88A8"/>
    <w:rsid w:val="14B5AD1C"/>
    <w:rsid w:val="14BB088E"/>
    <w:rsid w:val="14C1EDE2"/>
    <w:rsid w:val="14C528B5"/>
    <w:rsid w:val="14CD81C4"/>
    <w:rsid w:val="14CE78AC"/>
    <w:rsid w:val="14CF06C9"/>
    <w:rsid w:val="14D858E4"/>
    <w:rsid w:val="14E0E2DC"/>
    <w:rsid w:val="14E20063"/>
    <w:rsid w:val="14EBD508"/>
    <w:rsid w:val="14F596AF"/>
    <w:rsid w:val="14F5F358"/>
    <w:rsid w:val="14FF762B"/>
    <w:rsid w:val="15032EC2"/>
    <w:rsid w:val="150409AF"/>
    <w:rsid w:val="1505F707"/>
    <w:rsid w:val="150873EE"/>
    <w:rsid w:val="1514CD6C"/>
    <w:rsid w:val="1515B99C"/>
    <w:rsid w:val="151C3609"/>
    <w:rsid w:val="1521C2C6"/>
    <w:rsid w:val="1523D97D"/>
    <w:rsid w:val="1523E781"/>
    <w:rsid w:val="15261879"/>
    <w:rsid w:val="15293397"/>
    <w:rsid w:val="153560E8"/>
    <w:rsid w:val="153E0E02"/>
    <w:rsid w:val="15496B1A"/>
    <w:rsid w:val="1549DF38"/>
    <w:rsid w:val="154FC9D5"/>
    <w:rsid w:val="1554BEA5"/>
    <w:rsid w:val="1556380A"/>
    <w:rsid w:val="155A181D"/>
    <w:rsid w:val="15720C49"/>
    <w:rsid w:val="1574ABCC"/>
    <w:rsid w:val="15760625"/>
    <w:rsid w:val="15763F9E"/>
    <w:rsid w:val="157D4C81"/>
    <w:rsid w:val="158A14BC"/>
    <w:rsid w:val="158ACBF3"/>
    <w:rsid w:val="158F7AD4"/>
    <w:rsid w:val="1595B74F"/>
    <w:rsid w:val="15977F34"/>
    <w:rsid w:val="1597B26A"/>
    <w:rsid w:val="15A22B85"/>
    <w:rsid w:val="15A7C936"/>
    <w:rsid w:val="15B01245"/>
    <w:rsid w:val="15B09209"/>
    <w:rsid w:val="15B58C12"/>
    <w:rsid w:val="15B6135A"/>
    <w:rsid w:val="15BB19C3"/>
    <w:rsid w:val="15C15C7E"/>
    <w:rsid w:val="15D5CF12"/>
    <w:rsid w:val="15E23A83"/>
    <w:rsid w:val="15E28215"/>
    <w:rsid w:val="15E41BFA"/>
    <w:rsid w:val="15E478E2"/>
    <w:rsid w:val="15E5FEDC"/>
    <w:rsid w:val="15E77D0E"/>
    <w:rsid w:val="15E79491"/>
    <w:rsid w:val="15E8D22C"/>
    <w:rsid w:val="15E8F6BE"/>
    <w:rsid w:val="15EC1B3A"/>
    <w:rsid w:val="15EC98A9"/>
    <w:rsid w:val="15EDD803"/>
    <w:rsid w:val="15F20AEA"/>
    <w:rsid w:val="15F34867"/>
    <w:rsid w:val="15F4AAAA"/>
    <w:rsid w:val="15FA86CA"/>
    <w:rsid w:val="1601EA4D"/>
    <w:rsid w:val="161415AE"/>
    <w:rsid w:val="1618117F"/>
    <w:rsid w:val="162406B0"/>
    <w:rsid w:val="16240950"/>
    <w:rsid w:val="16242ED5"/>
    <w:rsid w:val="1625E512"/>
    <w:rsid w:val="1628466E"/>
    <w:rsid w:val="162A7602"/>
    <w:rsid w:val="1631C465"/>
    <w:rsid w:val="1636B062"/>
    <w:rsid w:val="16372BA3"/>
    <w:rsid w:val="1638B684"/>
    <w:rsid w:val="163E2490"/>
    <w:rsid w:val="1645605A"/>
    <w:rsid w:val="1649325B"/>
    <w:rsid w:val="164CB7E9"/>
    <w:rsid w:val="164DAD83"/>
    <w:rsid w:val="16550857"/>
    <w:rsid w:val="165709BB"/>
    <w:rsid w:val="16570BEB"/>
    <w:rsid w:val="165C5B93"/>
    <w:rsid w:val="165F75DA"/>
    <w:rsid w:val="1665F423"/>
    <w:rsid w:val="1667E980"/>
    <w:rsid w:val="166AB371"/>
    <w:rsid w:val="166C4CA1"/>
    <w:rsid w:val="166D341E"/>
    <w:rsid w:val="166DBE1C"/>
    <w:rsid w:val="16787AC0"/>
    <w:rsid w:val="167B81E4"/>
    <w:rsid w:val="167F3168"/>
    <w:rsid w:val="167FADDE"/>
    <w:rsid w:val="1682927B"/>
    <w:rsid w:val="16841992"/>
    <w:rsid w:val="16842CB1"/>
    <w:rsid w:val="16902C5A"/>
    <w:rsid w:val="16903E45"/>
    <w:rsid w:val="169387EC"/>
    <w:rsid w:val="169394B9"/>
    <w:rsid w:val="169942D8"/>
    <w:rsid w:val="16A1343F"/>
    <w:rsid w:val="16A6B334"/>
    <w:rsid w:val="16B6EE3F"/>
    <w:rsid w:val="16B917EC"/>
    <w:rsid w:val="16C05CA4"/>
    <w:rsid w:val="16C15CF7"/>
    <w:rsid w:val="16C402BA"/>
    <w:rsid w:val="16C9E720"/>
    <w:rsid w:val="16CFD591"/>
    <w:rsid w:val="16D3D3D4"/>
    <w:rsid w:val="16DA9567"/>
    <w:rsid w:val="16DFE452"/>
    <w:rsid w:val="16E2DBEC"/>
    <w:rsid w:val="16E73D5E"/>
    <w:rsid w:val="16ECF2C0"/>
    <w:rsid w:val="16F67E12"/>
    <w:rsid w:val="16F6D098"/>
    <w:rsid w:val="16FE06A1"/>
    <w:rsid w:val="16FFD497"/>
    <w:rsid w:val="17049F66"/>
    <w:rsid w:val="1709A784"/>
    <w:rsid w:val="170E0466"/>
    <w:rsid w:val="170F5338"/>
    <w:rsid w:val="1712B31A"/>
    <w:rsid w:val="17132B63"/>
    <w:rsid w:val="1716F167"/>
    <w:rsid w:val="171AE3C0"/>
    <w:rsid w:val="171B45E2"/>
    <w:rsid w:val="17270F35"/>
    <w:rsid w:val="17350CDD"/>
    <w:rsid w:val="17371AD2"/>
    <w:rsid w:val="1740E967"/>
    <w:rsid w:val="1740FE9E"/>
    <w:rsid w:val="175A9F2C"/>
    <w:rsid w:val="17615CFF"/>
    <w:rsid w:val="1762B6B0"/>
    <w:rsid w:val="176310B1"/>
    <w:rsid w:val="1765835B"/>
    <w:rsid w:val="1775FFD6"/>
    <w:rsid w:val="177A7191"/>
    <w:rsid w:val="177B8805"/>
    <w:rsid w:val="17801375"/>
    <w:rsid w:val="17817506"/>
    <w:rsid w:val="17851285"/>
    <w:rsid w:val="1786D45D"/>
    <w:rsid w:val="178B229B"/>
    <w:rsid w:val="178D32B2"/>
    <w:rsid w:val="17966C01"/>
    <w:rsid w:val="17A4F8BF"/>
    <w:rsid w:val="17A9055E"/>
    <w:rsid w:val="17ACFCF6"/>
    <w:rsid w:val="17AFA292"/>
    <w:rsid w:val="17B31945"/>
    <w:rsid w:val="17B467B1"/>
    <w:rsid w:val="17B54178"/>
    <w:rsid w:val="17B72672"/>
    <w:rsid w:val="17BC4820"/>
    <w:rsid w:val="17C01622"/>
    <w:rsid w:val="17C20EF0"/>
    <w:rsid w:val="17C672DF"/>
    <w:rsid w:val="17C8E6A2"/>
    <w:rsid w:val="17C9756F"/>
    <w:rsid w:val="17C97748"/>
    <w:rsid w:val="17CBBE10"/>
    <w:rsid w:val="17D331FB"/>
    <w:rsid w:val="17D49DE9"/>
    <w:rsid w:val="17D86A26"/>
    <w:rsid w:val="17DEE0B1"/>
    <w:rsid w:val="17EBCD92"/>
    <w:rsid w:val="17F76F00"/>
    <w:rsid w:val="18018245"/>
    <w:rsid w:val="1802050C"/>
    <w:rsid w:val="18044945"/>
    <w:rsid w:val="18089FE9"/>
    <w:rsid w:val="180BABD4"/>
    <w:rsid w:val="180EB32D"/>
    <w:rsid w:val="181065E3"/>
    <w:rsid w:val="18135941"/>
    <w:rsid w:val="1815AB1C"/>
    <w:rsid w:val="18191C43"/>
    <w:rsid w:val="181AB472"/>
    <w:rsid w:val="181B328C"/>
    <w:rsid w:val="181DEB45"/>
    <w:rsid w:val="1822AC1D"/>
    <w:rsid w:val="182F9D06"/>
    <w:rsid w:val="1833C044"/>
    <w:rsid w:val="1833C0D8"/>
    <w:rsid w:val="183A1066"/>
    <w:rsid w:val="1841A997"/>
    <w:rsid w:val="1843619E"/>
    <w:rsid w:val="18448261"/>
    <w:rsid w:val="1845A66F"/>
    <w:rsid w:val="1849EA61"/>
    <w:rsid w:val="184A6586"/>
    <w:rsid w:val="18585638"/>
    <w:rsid w:val="1864E3DF"/>
    <w:rsid w:val="1866216C"/>
    <w:rsid w:val="1868040F"/>
    <w:rsid w:val="186A5B04"/>
    <w:rsid w:val="186AA635"/>
    <w:rsid w:val="186FBD8C"/>
    <w:rsid w:val="18758FCA"/>
    <w:rsid w:val="18767067"/>
    <w:rsid w:val="18787ABB"/>
    <w:rsid w:val="187BB070"/>
    <w:rsid w:val="187E82C3"/>
    <w:rsid w:val="187F663B"/>
    <w:rsid w:val="18821909"/>
    <w:rsid w:val="18873B8C"/>
    <w:rsid w:val="1888EA9F"/>
    <w:rsid w:val="188AAEF7"/>
    <w:rsid w:val="188D3EB7"/>
    <w:rsid w:val="18901958"/>
    <w:rsid w:val="18937101"/>
    <w:rsid w:val="1896A7AC"/>
    <w:rsid w:val="18AD4A8E"/>
    <w:rsid w:val="18B7A039"/>
    <w:rsid w:val="18BE06A9"/>
    <w:rsid w:val="18DDBD63"/>
    <w:rsid w:val="18E203C7"/>
    <w:rsid w:val="18E27FD7"/>
    <w:rsid w:val="18E69789"/>
    <w:rsid w:val="18E6E8CE"/>
    <w:rsid w:val="18F36AFD"/>
    <w:rsid w:val="18FCE377"/>
    <w:rsid w:val="18FDAB00"/>
    <w:rsid w:val="18FECC11"/>
    <w:rsid w:val="190F1F74"/>
    <w:rsid w:val="191117C3"/>
    <w:rsid w:val="1923F68E"/>
    <w:rsid w:val="19247748"/>
    <w:rsid w:val="1929A998"/>
    <w:rsid w:val="192C1A97"/>
    <w:rsid w:val="192C3AD1"/>
    <w:rsid w:val="1932286D"/>
    <w:rsid w:val="1933E104"/>
    <w:rsid w:val="19361B9E"/>
    <w:rsid w:val="1938151F"/>
    <w:rsid w:val="193CD5EB"/>
    <w:rsid w:val="1942F57D"/>
    <w:rsid w:val="19479623"/>
    <w:rsid w:val="194817A2"/>
    <w:rsid w:val="1949BFE3"/>
    <w:rsid w:val="194B149B"/>
    <w:rsid w:val="194B93BF"/>
    <w:rsid w:val="194D3B49"/>
    <w:rsid w:val="1951E3B7"/>
    <w:rsid w:val="195766E4"/>
    <w:rsid w:val="1958DEBA"/>
    <w:rsid w:val="195CFDAD"/>
    <w:rsid w:val="19700B87"/>
    <w:rsid w:val="1971753C"/>
    <w:rsid w:val="197C194D"/>
    <w:rsid w:val="197D5B42"/>
    <w:rsid w:val="198BCA50"/>
    <w:rsid w:val="198E0852"/>
    <w:rsid w:val="198FE2B5"/>
    <w:rsid w:val="19933937"/>
    <w:rsid w:val="199578E3"/>
    <w:rsid w:val="19962AD7"/>
    <w:rsid w:val="19975140"/>
    <w:rsid w:val="19999248"/>
    <w:rsid w:val="19AAC237"/>
    <w:rsid w:val="19AB5F1D"/>
    <w:rsid w:val="19ACA4C4"/>
    <w:rsid w:val="19AF0F34"/>
    <w:rsid w:val="19B912C0"/>
    <w:rsid w:val="19B9BFB6"/>
    <w:rsid w:val="19BA0BB5"/>
    <w:rsid w:val="19BCB903"/>
    <w:rsid w:val="19BF979D"/>
    <w:rsid w:val="19C0BED3"/>
    <w:rsid w:val="19C0E5D9"/>
    <w:rsid w:val="19C3C6A8"/>
    <w:rsid w:val="19C4D4D2"/>
    <w:rsid w:val="19C855FD"/>
    <w:rsid w:val="19CADF6C"/>
    <w:rsid w:val="19D9228C"/>
    <w:rsid w:val="19DEE172"/>
    <w:rsid w:val="19E743F8"/>
    <w:rsid w:val="19F35882"/>
    <w:rsid w:val="19F40F4F"/>
    <w:rsid w:val="19F5253E"/>
    <w:rsid w:val="1A14336E"/>
    <w:rsid w:val="1A160166"/>
    <w:rsid w:val="1A1AC49F"/>
    <w:rsid w:val="1A1B6A5B"/>
    <w:rsid w:val="1A21A804"/>
    <w:rsid w:val="1A27C40F"/>
    <w:rsid w:val="1A2F2547"/>
    <w:rsid w:val="1A3B7217"/>
    <w:rsid w:val="1A46EDEF"/>
    <w:rsid w:val="1A474268"/>
    <w:rsid w:val="1A48B03A"/>
    <w:rsid w:val="1A4C8A30"/>
    <w:rsid w:val="1A575B78"/>
    <w:rsid w:val="1A5E39C1"/>
    <w:rsid w:val="1A6292D7"/>
    <w:rsid w:val="1A6537B5"/>
    <w:rsid w:val="1A67F032"/>
    <w:rsid w:val="1A68F07B"/>
    <w:rsid w:val="1A69CBA1"/>
    <w:rsid w:val="1A6CFEDB"/>
    <w:rsid w:val="1A79ADC3"/>
    <w:rsid w:val="1A8D4CC1"/>
    <w:rsid w:val="1A8DCA50"/>
    <w:rsid w:val="1A91E22A"/>
    <w:rsid w:val="1A93757B"/>
    <w:rsid w:val="1A9AB257"/>
    <w:rsid w:val="1A9AF7B3"/>
    <w:rsid w:val="1A9C9352"/>
    <w:rsid w:val="1AA627B3"/>
    <w:rsid w:val="1AA70A75"/>
    <w:rsid w:val="1AA9593A"/>
    <w:rsid w:val="1AABB308"/>
    <w:rsid w:val="1AAFC0FE"/>
    <w:rsid w:val="1AB0DCEE"/>
    <w:rsid w:val="1AB4D4FB"/>
    <w:rsid w:val="1AC278A7"/>
    <w:rsid w:val="1AC967F2"/>
    <w:rsid w:val="1AD14D2C"/>
    <w:rsid w:val="1AD556B2"/>
    <w:rsid w:val="1ADF42B6"/>
    <w:rsid w:val="1AE715EF"/>
    <w:rsid w:val="1AEA0367"/>
    <w:rsid w:val="1AECDB9B"/>
    <w:rsid w:val="1AEE25F9"/>
    <w:rsid w:val="1AF0C932"/>
    <w:rsid w:val="1AF270E8"/>
    <w:rsid w:val="1AF32898"/>
    <w:rsid w:val="1AF44612"/>
    <w:rsid w:val="1AF727B6"/>
    <w:rsid w:val="1AF87DA5"/>
    <w:rsid w:val="1AF8C0B1"/>
    <w:rsid w:val="1B005A3D"/>
    <w:rsid w:val="1B053A19"/>
    <w:rsid w:val="1B06F175"/>
    <w:rsid w:val="1B0EAD36"/>
    <w:rsid w:val="1B13A4BC"/>
    <w:rsid w:val="1B188F16"/>
    <w:rsid w:val="1B18E47A"/>
    <w:rsid w:val="1B1B1B04"/>
    <w:rsid w:val="1B1DB216"/>
    <w:rsid w:val="1B1E6D0F"/>
    <w:rsid w:val="1B207A42"/>
    <w:rsid w:val="1B23AC70"/>
    <w:rsid w:val="1B281C34"/>
    <w:rsid w:val="1B2B1B0C"/>
    <w:rsid w:val="1B2BDA0D"/>
    <w:rsid w:val="1B2C887F"/>
    <w:rsid w:val="1B2D687B"/>
    <w:rsid w:val="1B2E8494"/>
    <w:rsid w:val="1B2F438B"/>
    <w:rsid w:val="1B31C4C8"/>
    <w:rsid w:val="1B399EE4"/>
    <w:rsid w:val="1B3D80DF"/>
    <w:rsid w:val="1B3EFCE2"/>
    <w:rsid w:val="1B3F04C8"/>
    <w:rsid w:val="1B4470A2"/>
    <w:rsid w:val="1B465205"/>
    <w:rsid w:val="1B474742"/>
    <w:rsid w:val="1B4B2115"/>
    <w:rsid w:val="1B4E0AF5"/>
    <w:rsid w:val="1B555ED7"/>
    <w:rsid w:val="1B55B861"/>
    <w:rsid w:val="1B5DD2BC"/>
    <w:rsid w:val="1B61B463"/>
    <w:rsid w:val="1B656DB9"/>
    <w:rsid w:val="1B6629EA"/>
    <w:rsid w:val="1B6FB6F5"/>
    <w:rsid w:val="1B777B81"/>
    <w:rsid w:val="1B7AF079"/>
    <w:rsid w:val="1B7CAF6D"/>
    <w:rsid w:val="1B7F842C"/>
    <w:rsid w:val="1B7F90F4"/>
    <w:rsid w:val="1B8203BE"/>
    <w:rsid w:val="1B8328DB"/>
    <w:rsid w:val="1B840FC2"/>
    <w:rsid w:val="1B8BA558"/>
    <w:rsid w:val="1B8F9954"/>
    <w:rsid w:val="1B94180B"/>
    <w:rsid w:val="1B9F5A62"/>
    <w:rsid w:val="1BA25300"/>
    <w:rsid w:val="1BA6C5E4"/>
    <w:rsid w:val="1BA6C616"/>
    <w:rsid w:val="1BA94D8B"/>
    <w:rsid w:val="1BAE6ADC"/>
    <w:rsid w:val="1BB2FB5C"/>
    <w:rsid w:val="1BB734C4"/>
    <w:rsid w:val="1BB8E953"/>
    <w:rsid w:val="1BBD217B"/>
    <w:rsid w:val="1BC38EC1"/>
    <w:rsid w:val="1BC45F2D"/>
    <w:rsid w:val="1BCA794D"/>
    <w:rsid w:val="1BD58B34"/>
    <w:rsid w:val="1BDBF1A0"/>
    <w:rsid w:val="1BE38933"/>
    <w:rsid w:val="1BE89452"/>
    <w:rsid w:val="1BE9E2E3"/>
    <w:rsid w:val="1BED4AC2"/>
    <w:rsid w:val="1BF3912F"/>
    <w:rsid w:val="1BF90660"/>
    <w:rsid w:val="1C007538"/>
    <w:rsid w:val="1C05BA2D"/>
    <w:rsid w:val="1C0EE557"/>
    <w:rsid w:val="1C109E3F"/>
    <w:rsid w:val="1C173661"/>
    <w:rsid w:val="1C20E37E"/>
    <w:rsid w:val="1C2DF7CD"/>
    <w:rsid w:val="1C3565DE"/>
    <w:rsid w:val="1C3E4347"/>
    <w:rsid w:val="1C3F0564"/>
    <w:rsid w:val="1C5F49B6"/>
    <w:rsid w:val="1C603D1C"/>
    <w:rsid w:val="1C6DE352"/>
    <w:rsid w:val="1C74329D"/>
    <w:rsid w:val="1C7473BC"/>
    <w:rsid w:val="1C794E99"/>
    <w:rsid w:val="1C80A0C4"/>
    <w:rsid w:val="1C82E650"/>
    <w:rsid w:val="1C84FAB2"/>
    <w:rsid w:val="1C9F9272"/>
    <w:rsid w:val="1CA0EC48"/>
    <w:rsid w:val="1CA3450C"/>
    <w:rsid w:val="1CA396A8"/>
    <w:rsid w:val="1CA7034D"/>
    <w:rsid w:val="1CA9C1D9"/>
    <w:rsid w:val="1CA9CB57"/>
    <w:rsid w:val="1CAC6B72"/>
    <w:rsid w:val="1CAD9187"/>
    <w:rsid w:val="1CB323E1"/>
    <w:rsid w:val="1CB4F8CC"/>
    <w:rsid w:val="1CB581F9"/>
    <w:rsid w:val="1CC06B00"/>
    <w:rsid w:val="1CD0407D"/>
    <w:rsid w:val="1CD396AE"/>
    <w:rsid w:val="1CD51D0F"/>
    <w:rsid w:val="1CD86866"/>
    <w:rsid w:val="1CDCD28B"/>
    <w:rsid w:val="1CF62F71"/>
    <w:rsid w:val="1CF90B5C"/>
    <w:rsid w:val="1CFA961E"/>
    <w:rsid w:val="1CFAD3FF"/>
    <w:rsid w:val="1CFC77CB"/>
    <w:rsid w:val="1D08FE1A"/>
    <w:rsid w:val="1D0B35C6"/>
    <w:rsid w:val="1D1FD76D"/>
    <w:rsid w:val="1D228ABD"/>
    <w:rsid w:val="1D23A788"/>
    <w:rsid w:val="1D2AEEFC"/>
    <w:rsid w:val="1D2BECFE"/>
    <w:rsid w:val="1D36D16E"/>
    <w:rsid w:val="1D38C480"/>
    <w:rsid w:val="1D390B01"/>
    <w:rsid w:val="1D4400B8"/>
    <w:rsid w:val="1D5441B3"/>
    <w:rsid w:val="1D5E6139"/>
    <w:rsid w:val="1D6068C0"/>
    <w:rsid w:val="1D615251"/>
    <w:rsid w:val="1D694409"/>
    <w:rsid w:val="1D6B35CA"/>
    <w:rsid w:val="1D70CABB"/>
    <w:rsid w:val="1D7287EF"/>
    <w:rsid w:val="1D7507FB"/>
    <w:rsid w:val="1D792724"/>
    <w:rsid w:val="1D7B64BC"/>
    <w:rsid w:val="1D7C9722"/>
    <w:rsid w:val="1D7CE3D1"/>
    <w:rsid w:val="1D866D4C"/>
    <w:rsid w:val="1D8699A8"/>
    <w:rsid w:val="1D8A37DC"/>
    <w:rsid w:val="1D8E7339"/>
    <w:rsid w:val="1D94B81E"/>
    <w:rsid w:val="1D992062"/>
    <w:rsid w:val="1DA0C2F5"/>
    <w:rsid w:val="1DAC2CEE"/>
    <w:rsid w:val="1DB0DA4D"/>
    <w:rsid w:val="1DBA631D"/>
    <w:rsid w:val="1DC36863"/>
    <w:rsid w:val="1DC5412D"/>
    <w:rsid w:val="1DC60EDE"/>
    <w:rsid w:val="1DC820D2"/>
    <w:rsid w:val="1DCC9027"/>
    <w:rsid w:val="1DD56436"/>
    <w:rsid w:val="1DD75BB1"/>
    <w:rsid w:val="1DD800B0"/>
    <w:rsid w:val="1DD8D010"/>
    <w:rsid w:val="1DD8F158"/>
    <w:rsid w:val="1DE257D5"/>
    <w:rsid w:val="1DE47229"/>
    <w:rsid w:val="1DE6ECF1"/>
    <w:rsid w:val="1DE7612F"/>
    <w:rsid w:val="1DEBC437"/>
    <w:rsid w:val="1DECFB97"/>
    <w:rsid w:val="1DEE7DA2"/>
    <w:rsid w:val="1DF43138"/>
    <w:rsid w:val="1DF96914"/>
    <w:rsid w:val="1DF9D2A6"/>
    <w:rsid w:val="1DFA2A56"/>
    <w:rsid w:val="1DFA4A25"/>
    <w:rsid w:val="1DFFE9CB"/>
    <w:rsid w:val="1E009181"/>
    <w:rsid w:val="1E01B148"/>
    <w:rsid w:val="1E05FC28"/>
    <w:rsid w:val="1E0B7795"/>
    <w:rsid w:val="1E0C0EA2"/>
    <w:rsid w:val="1E171439"/>
    <w:rsid w:val="1E1CC9ED"/>
    <w:rsid w:val="1E221330"/>
    <w:rsid w:val="1E262B0C"/>
    <w:rsid w:val="1E2C5EF3"/>
    <w:rsid w:val="1E2CA440"/>
    <w:rsid w:val="1E31CC76"/>
    <w:rsid w:val="1E33C8E7"/>
    <w:rsid w:val="1E34C6E1"/>
    <w:rsid w:val="1E352512"/>
    <w:rsid w:val="1E355065"/>
    <w:rsid w:val="1E35795F"/>
    <w:rsid w:val="1E398667"/>
    <w:rsid w:val="1E39A8A3"/>
    <w:rsid w:val="1E405C83"/>
    <w:rsid w:val="1E4150A5"/>
    <w:rsid w:val="1E465288"/>
    <w:rsid w:val="1E484DA7"/>
    <w:rsid w:val="1E57891B"/>
    <w:rsid w:val="1E581F8D"/>
    <w:rsid w:val="1E60A2E2"/>
    <w:rsid w:val="1E63CA49"/>
    <w:rsid w:val="1E64ACB9"/>
    <w:rsid w:val="1E655526"/>
    <w:rsid w:val="1E6D67EB"/>
    <w:rsid w:val="1E6E3F22"/>
    <w:rsid w:val="1E70E2F6"/>
    <w:rsid w:val="1E739D49"/>
    <w:rsid w:val="1E77BEAC"/>
    <w:rsid w:val="1E7B6ED4"/>
    <w:rsid w:val="1E7EE0C2"/>
    <w:rsid w:val="1E7FC140"/>
    <w:rsid w:val="1E84D19E"/>
    <w:rsid w:val="1E87D6AB"/>
    <w:rsid w:val="1E9032DA"/>
    <w:rsid w:val="1E90AC4F"/>
    <w:rsid w:val="1E976726"/>
    <w:rsid w:val="1EA368E5"/>
    <w:rsid w:val="1EA7EFE2"/>
    <w:rsid w:val="1EA8BA90"/>
    <w:rsid w:val="1EA98151"/>
    <w:rsid w:val="1EAA1A17"/>
    <w:rsid w:val="1EABB123"/>
    <w:rsid w:val="1EB249C1"/>
    <w:rsid w:val="1EB9D549"/>
    <w:rsid w:val="1EBC8461"/>
    <w:rsid w:val="1EBE3FBF"/>
    <w:rsid w:val="1EC39DB7"/>
    <w:rsid w:val="1ECB333A"/>
    <w:rsid w:val="1ECC65D5"/>
    <w:rsid w:val="1ED0D971"/>
    <w:rsid w:val="1ED33CD9"/>
    <w:rsid w:val="1ED39918"/>
    <w:rsid w:val="1EDDAE35"/>
    <w:rsid w:val="1EE4797D"/>
    <w:rsid w:val="1EE75A21"/>
    <w:rsid w:val="1EF07181"/>
    <w:rsid w:val="1EF37D33"/>
    <w:rsid w:val="1EF90468"/>
    <w:rsid w:val="1EFA71DE"/>
    <w:rsid w:val="1F006695"/>
    <w:rsid w:val="1F0271DE"/>
    <w:rsid w:val="1F09A0DE"/>
    <w:rsid w:val="1F0B3135"/>
    <w:rsid w:val="1F0CA254"/>
    <w:rsid w:val="1F10AB6F"/>
    <w:rsid w:val="1F15CFF5"/>
    <w:rsid w:val="1F179D06"/>
    <w:rsid w:val="1F200EC0"/>
    <w:rsid w:val="1F22452B"/>
    <w:rsid w:val="1F30374E"/>
    <w:rsid w:val="1F356179"/>
    <w:rsid w:val="1F35F1CB"/>
    <w:rsid w:val="1F36D13F"/>
    <w:rsid w:val="1F39D71E"/>
    <w:rsid w:val="1F4213B7"/>
    <w:rsid w:val="1F484BD4"/>
    <w:rsid w:val="1F4E454C"/>
    <w:rsid w:val="1F58DD0E"/>
    <w:rsid w:val="1F5911CC"/>
    <w:rsid w:val="1F6A829F"/>
    <w:rsid w:val="1F6EB7AC"/>
    <w:rsid w:val="1F70C992"/>
    <w:rsid w:val="1F736514"/>
    <w:rsid w:val="1F74DB21"/>
    <w:rsid w:val="1F74DCBC"/>
    <w:rsid w:val="1F752E55"/>
    <w:rsid w:val="1F76A455"/>
    <w:rsid w:val="1F76BC68"/>
    <w:rsid w:val="1F78DAC3"/>
    <w:rsid w:val="1F7A6C87"/>
    <w:rsid w:val="1F8167EA"/>
    <w:rsid w:val="1F8C265E"/>
    <w:rsid w:val="1F95E431"/>
    <w:rsid w:val="1FA1316A"/>
    <w:rsid w:val="1FA28EAF"/>
    <w:rsid w:val="1FA34065"/>
    <w:rsid w:val="1FA470BB"/>
    <w:rsid w:val="1FA67392"/>
    <w:rsid w:val="1FAAD440"/>
    <w:rsid w:val="1FAB5AAA"/>
    <w:rsid w:val="1FAE28A9"/>
    <w:rsid w:val="1FB758CA"/>
    <w:rsid w:val="1FC001B8"/>
    <w:rsid w:val="1FC3AA85"/>
    <w:rsid w:val="1FC4DF3B"/>
    <w:rsid w:val="1FC94F1C"/>
    <w:rsid w:val="1FD5B272"/>
    <w:rsid w:val="1FDF72C2"/>
    <w:rsid w:val="1FF26DBD"/>
    <w:rsid w:val="1FFF2DA9"/>
    <w:rsid w:val="20080E92"/>
    <w:rsid w:val="2008B1E6"/>
    <w:rsid w:val="2019680D"/>
    <w:rsid w:val="201F1766"/>
    <w:rsid w:val="201F52EA"/>
    <w:rsid w:val="2021933E"/>
    <w:rsid w:val="20227E5D"/>
    <w:rsid w:val="20255093"/>
    <w:rsid w:val="202E6283"/>
    <w:rsid w:val="203492D1"/>
    <w:rsid w:val="203E7572"/>
    <w:rsid w:val="203F6407"/>
    <w:rsid w:val="2045313E"/>
    <w:rsid w:val="20477FC7"/>
    <w:rsid w:val="20478353"/>
    <w:rsid w:val="20488B81"/>
    <w:rsid w:val="204EA076"/>
    <w:rsid w:val="204F0AD2"/>
    <w:rsid w:val="205A047F"/>
    <w:rsid w:val="205C462D"/>
    <w:rsid w:val="2066CBAF"/>
    <w:rsid w:val="20687884"/>
    <w:rsid w:val="206AC01A"/>
    <w:rsid w:val="20707D48"/>
    <w:rsid w:val="207D05BD"/>
    <w:rsid w:val="2080472B"/>
    <w:rsid w:val="2088699C"/>
    <w:rsid w:val="2088B5A7"/>
    <w:rsid w:val="2091FDB3"/>
    <w:rsid w:val="20935093"/>
    <w:rsid w:val="2096AEE6"/>
    <w:rsid w:val="20990477"/>
    <w:rsid w:val="209D32CE"/>
    <w:rsid w:val="20A7BD2E"/>
    <w:rsid w:val="20A7C462"/>
    <w:rsid w:val="20AF4563"/>
    <w:rsid w:val="20B0A4E8"/>
    <w:rsid w:val="20C04D1A"/>
    <w:rsid w:val="20C0D27B"/>
    <w:rsid w:val="20C1B6E9"/>
    <w:rsid w:val="20C8126C"/>
    <w:rsid w:val="20D3444B"/>
    <w:rsid w:val="20D5D3A9"/>
    <w:rsid w:val="20D8DFC2"/>
    <w:rsid w:val="20DC1C9A"/>
    <w:rsid w:val="20DCD26F"/>
    <w:rsid w:val="20DFFA5E"/>
    <w:rsid w:val="20E21D65"/>
    <w:rsid w:val="20E5C325"/>
    <w:rsid w:val="20E870FB"/>
    <w:rsid w:val="20EBE89B"/>
    <w:rsid w:val="20FAC870"/>
    <w:rsid w:val="20FB7EC0"/>
    <w:rsid w:val="21003B52"/>
    <w:rsid w:val="21083306"/>
    <w:rsid w:val="210CCC7D"/>
    <w:rsid w:val="210D00F6"/>
    <w:rsid w:val="210EA5ED"/>
    <w:rsid w:val="2114D4DE"/>
    <w:rsid w:val="21164047"/>
    <w:rsid w:val="2118DDC4"/>
    <w:rsid w:val="211A0456"/>
    <w:rsid w:val="211AE0F4"/>
    <w:rsid w:val="2124F58D"/>
    <w:rsid w:val="2127EAC9"/>
    <w:rsid w:val="212D0D13"/>
    <w:rsid w:val="212F4BD5"/>
    <w:rsid w:val="213AF2EB"/>
    <w:rsid w:val="213C533A"/>
    <w:rsid w:val="214611F1"/>
    <w:rsid w:val="214AA0AB"/>
    <w:rsid w:val="214E2E2E"/>
    <w:rsid w:val="214EEE44"/>
    <w:rsid w:val="215558E8"/>
    <w:rsid w:val="2165C709"/>
    <w:rsid w:val="2168AEDD"/>
    <w:rsid w:val="2168CBB4"/>
    <w:rsid w:val="21698254"/>
    <w:rsid w:val="2170B7AA"/>
    <w:rsid w:val="21720AE3"/>
    <w:rsid w:val="217AD4C2"/>
    <w:rsid w:val="2181B305"/>
    <w:rsid w:val="21863BFC"/>
    <w:rsid w:val="218D0682"/>
    <w:rsid w:val="218E199F"/>
    <w:rsid w:val="2194F0BC"/>
    <w:rsid w:val="2197099D"/>
    <w:rsid w:val="21992021"/>
    <w:rsid w:val="219952AE"/>
    <w:rsid w:val="219D9BB4"/>
    <w:rsid w:val="219E1004"/>
    <w:rsid w:val="21A601BD"/>
    <w:rsid w:val="21A77AF8"/>
    <w:rsid w:val="21AE97B8"/>
    <w:rsid w:val="21B0B25E"/>
    <w:rsid w:val="21B6B1D3"/>
    <w:rsid w:val="21B78330"/>
    <w:rsid w:val="21BB001D"/>
    <w:rsid w:val="21BE678C"/>
    <w:rsid w:val="21C25025"/>
    <w:rsid w:val="21CAB883"/>
    <w:rsid w:val="21CABF96"/>
    <w:rsid w:val="21CDD87A"/>
    <w:rsid w:val="21CEFA12"/>
    <w:rsid w:val="21DB7A7A"/>
    <w:rsid w:val="21DD8D23"/>
    <w:rsid w:val="21E522ED"/>
    <w:rsid w:val="21EEF128"/>
    <w:rsid w:val="2203AB2C"/>
    <w:rsid w:val="2209C946"/>
    <w:rsid w:val="220D667B"/>
    <w:rsid w:val="220E25FE"/>
    <w:rsid w:val="2210CB4B"/>
    <w:rsid w:val="2212D2CE"/>
    <w:rsid w:val="2213E545"/>
    <w:rsid w:val="22235D3B"/>
    <w:rsid w:val="2226C7FF"/>
    <w:rsid w:val="2236FCAA"/>
    <w:rsid w:val="223AF710"/>
    <w:rsid w:val="223E2E10"/>
    <w:rsid w:val="2241CFF1"/>
    <w:rsid w:val="224228F4"/>
    <w:rsid w:val="22445320"/>
    <w:rsid w:val="22485B9C"/>
    <w:rsid w:val="2248BBE9"/>
    <w:rsid w:val="224C2E10"/>
    <w:rsid w:val="2260C6F4"/>
    <w:rsid w:val="22615220"/>
    <w:rsid w:val="226785CE"/>
    <w:rsid w:val="2269EC72"/>
    <w:rsid w:val="226FC07A"/>
    <w:rsid w:val="2271D1B0"/>
    <w:rsid w:val="2272173F"/>
    <w:rsid w:val="2280E60E"/>
    <w:rsid w:val="2282D22A"/>
    <w:rsid w:val="228A135A"/>
    <w:rsid w:val="228E85B8"/>
    <w:rsid w:val="22A22201"/>
    <w:rsid w:val="22A42DC3"/>
    <w:rsid w:val="22A653BB"/>
    <w:rsid w:val="22A69F9D"/>
    <w:rsid w:val="22A960A6"/>
    <w:rsid w:val="22AB79A0"/>
    <w:rsid w:val="22AD20AF"/>
    <w:rsid w:val="22B30CB0"/>
    <w:rsid w:val="22B770A6"/>
    <w:rsid w:val="22BDCA95"/>
    <w:rsid w:val="22C45BDD"/>
    <w:rsid w:val="22CC1533"/>
    <w:rsid w:val="22D6A020"/>
    <w:rsid w:val="22D71002"/>
    <w:rsid w:val="22D7FC86"/>
    <w:rsid w:val="22DB4045"/>
    <w:rsid w:val="22DFF322"/>
    <w:rsid w:val="22EF5F84"/>
    <w:rsid w:val="22F0526D"/>
    <w:rsid w:val="230405D6"/>
    <w:rsid w:val="230C5539"/>
    <w:rsid w:val="230E065B"/>
    <w:rsid w:val="2316A765"/>
    <w:rsid w:val="231870BC"/>
    <w:rsid w:val="23198521"/>
    <w:rsid w:val="231CE4D5"/>
    <w:rsid w:val="231D56D0"/>
    <w:rsid w:val="231ECFBD"/>
    <w:rsid w:val="231FFD48"/>
    <w:rsid w:val="2324101A"/>
    <w:rsid w:val="23244F74"/>
    <w:rsid w:val="23249B0B"/>
    <w:rsid w:val="2326D084"/>
    <w:rsid w:val="2329DA5B"/>
    <w:rsid w:val="232BAD27"/>
    <w:rsid w:val="23313FBC"/>
    <w:rsid w:val="2334784E"/>
    <w:rsid w:val="23361439"/>
    <w:rsid w:val="23363416"/>
    <w:rsid w:val="233796B9"/>
    <w:rsid w:val="233A4D53"/>
    <w:rsid w:val="233AAABC"/>
    <w:rsid w:val="233BDF1F"/>
    <w:rsid w:val="2342C535"/>
    <w:rsid w:val="234444C2"/>
    <w:rsid w:val="23498A15"/>
    <w:rsid w:val="2349CD24"/>
    <w:rsid w:val="234AA8C7"/>
    <w:rsid w:val="2352949D"/>
    <w:rsid w:val="23535391"/>
    <w:rsid w:val="2353B47E"/>
    <w:rsid w:val="23562AC3"/>
    <w:rsid w:val="235A0AC3"/>
    <w:rsid w:val="235E84EC"/>
    <w:rsid w:val="235F8F82"/>
    <w:rsid w:val="2365BF3A"/>
    <w:rsid w:val="2365CBAC"/>
    <w:rsid w:val="23678A40"/>
    <w:rsid w:val="236A7B63"/>
    <w:rsid w:val="236AF40A"/>
    <w:rsid w:val="236EB06E"/>
    <w:rsid w:val="2372331D"/>
    <w:rsid w:val="2372DC69"/>
    <w:rsid w:val="23747593"/>
    <w:rsid w:val="2384B5A9"/>
    <w:rsid w:val="2387E7B5"/>
    <w:rsid w:val="238B9FCF"/>
    <w:rsid w:val="23931DAD"/>
    <w:rsid w:val="239353C0"/>
    <w:rsid w:val="239D8C26"/>
    <w:rsid w:val="23A07511"/>
    <w:rsid w:val="23A2DC53"/>
    <w:rsid w:val="23AD932D"/>
    <w:rsid w:val="23B23A4C"/>
    <w:rsid w:val="23B91653"/>
    <w:rsid w:val="23C0B259"/>
    <w:rsid w:val="23C3DAA2"/>
    <w:rsid w:val="23C57389"/>
    <w:rsid w:val="23C6E5CF"/>
    <w:rsid w:val="23C78F27"/>
    <w:rsid w:val="23CA0718"/>
    <w:rsid w:val="23CBBA19"/>
    <w:rsid w:val="23CD26B5"/>
    <w:rsid w:val="23CD6197"/>
    <w:rsid w:val="23CE6F95"/>
    <w:rsid w:val="23D3B52F"/>
    <w:rsid w:val="23DD9472"/>
    <w:rsid w:val="23E33536"/>
    <w:rsid w:val="23E43D0F"/>
    <w:rsid w:val="23EAFB4A"/>
    <w:rsid w:val="23F065CB"/>
    <w:rsid w:val="23F4A665"/>
    <w:rsid w:val="23F942A2"/>
    <w:rsid w:val="23FD1DA5"/>
    <w:rsid w:val="23FD2281"/>
    <w:rsid w:val="23FEF47C"/>
    <w:rsid w:val="240135E9"/>
    <w:rsid w:val="24022B49"/>
    <w:rsid w:val="24029A1F"/>
    <w:rsid w:val="24062CE0"/>
    <w:rsid w:val="24077C70"/>
    <w:rsid w:val="240A85EF"/>
    <w:rsid w:val="240E66A8"/>
    <w:rsid w:val="241377D7"/>
    <w:rsid w:val="241C53C1"/>
    <w:rsid w:val="241F7904"/>
    <w:rsid w:val="242026D2"/>
    <w:rsid w:val="2422AC46"/>
    <w:rsid w:val="2424C78D"/>
    <w:rsid w:val="2426F469"/>
    <w:rsid w:val="242BE423"/>
    <w:rsid w:val="242D0A22"/>
    <w:rsid w:val="2430FEF9"/>
    <w:rsid w:val="243250D5"/>
    <w:rsid w:val="2434DD13"/>
    <w:rsid w:val="243834D4"/>
    <w:rsid w:val="243DA28F"/>
    <w:rsid w:val="2444D1FE"/>
    <w:rsid w:val="2445C6CF"/>
    <w:rsid w:val="244619ED"/>
    <w:rsid w:val="24540533"/>
    <w:rsid w:val="245CB773"/>
    <w:rsid w:val="246269D1"/>
    <w:rsid w:val="24627FC9"/>
    <w:rsid w:val="2469D52E"/>
    <w:rsid w:val="246B5EB2"/>
    <w:rsid w:val="246D747D"/>
    <w:rsid w:val="2473EBFE"/>
    <w:rsid w:val="24880ECE"/>
    <w:rsid w:val="248CE9E9"/>
    <w:rsid w:val="248FCB98"/>
    <w:rsid w:val="249B44C7"/>
    <w:rsid w:val="24A2D7AC"/>
    <w:rsid w:val="24A6D313"/>
    <w:rsid w:val="24A719A8"/>
    <w:rsid w:val="24B5B105"/>
    <w:rsid w:val="24BCA752"/>
    <w:rsid w:val="24BEF808"/>
    <w:rsid w:val="24C30494"/>
    <w:rsid w:val="24C98324"/>
    <w:rsid w:val="24DB54BA"/>
    <w:rsid w:val="24E50946"/>
    <w:rsid w:val="24E7591C"/>
    <w:rsid w:val="24ED3F6D"/>
    <w:rsid w:val="24F1C48A"/>
    <w:rsid w:val="24F3C836"/>
    <w:rsid w:val="25048C6A"/>
    <w:rsid w:val="2505D95F"/>
    <w:rsid w:val="2514663C"/>
    <w:rsid w:val="25212140"/>
    <w:rsid w:val="25223D84"/>
    <w:rsid w:val="252C0C59"/>
    <w:rsid w:val="252FBD22"/>
    <w:rsid w:val="25359C13"/>
    <w:rsid w:val="2538D73D"/>
    <w:rsid w:val="2539A328"/>
    <w:rsid w:val="253D62CF"/>
    <w:rsid w:val="25467634"/>
    <w:rsid w:val="254DCF27"/>
    <w:rsid w:val="254E9C62"/>
    <w:rsid w:val="2551EDEA"/>
    <w:rsid w:val="2552D2E9"/>
    <w:rsid w:val="25572F5F"/>
    <w:rsid w:val="255A9B5E"/>
    <w:rsid w:val="255AF7DA"/>
    <w:rsid w:val="25613208"/>
    <w:rsid w:val="256227CA"/>
    <w:rsid w:val="2569897F"/>
    <w:rsid w:val="256AC971"/>
    <w:rsid w:val="256B2F39"/>
    <w:rsid w:val="25745A12"/>
    <w:rsid w:val="257A0FEC"/>
    <w:rsid w:val="257AB99C"/>
    <w:rsid w:val="257CC5B1"/>
    <w:rsid w:val="2581BBBE"/>
    <w:rsid w:val="25852AC3"/>
    <w:rsid w:val="2586AA88"/>
    <w:rsid w:val="258840D3"/>
    <w:rsid w:val="258F2F86"/>
    <w:rsid w:val="25928C29"/>
    <w:rsid w:val="259340E4"/>
    <w:rsid w:val="2593EAA1"/>
    <w:rsid w:val="259848C8"/>
    <w:rsid w:val="259CA1D3"/>
    <w:rsid w:val="259F1F89"/>
    <w:rsid w:val="25A6FDD8"/>
    <w:rsid w:val="25A8F540"/>
    <w:rsid w:val="25AA9E1A"/>
    <w:rsid w:val="25ABAEB7"/>
    <w:rsid w:val="25AF817A"/>
    <w:rsid w:val="25B2298F"/>
    <w:rsid w:val="25B56319"/>
    <w:rsid w:val="25BD0397"/>
    <w:rsid w:val="25C14D17"/>
    <w:rsid w:val="25C47E62"/>
    <w:rsid w:val="25C67CAC"/>
    <w:rsid w:val="25CA1127"/>
    <w:rsid w:val="25CC1E88"/>
    <w:rsid w:val="25CF5A55"/>
    <w:rsid w:val="25D06370"/>
    <w:rsid w:val="25D16A87"/>
    <w:rsid w:val="25DDC779"/>
    <w:rsid w:val="25E220A6"/>
    <w:rsid w:val="25E4B7EF"/>
    <w:rsid w:val="25E61227"/>
    <w:rsid w:val="25ECB3CE"/>
    <w:rsid w:val="25F4AE4B"/>
    <w:rsid w:val="25F4F24A"/>
    <w:rsid w:val="25F50E2B"/>
    <w:rsid w:val="25F712A9"/>
    <w:rsid w:val="25FB5E86"/>
    <w:rsid w:val="25FC9BBB"/>
    <w:rsid w:val="25FFC96C"/>
    <w:rsid w:val="26000BC7"/>
    <w:rsid w:val="260126C1"/>
    <w:rsid w:val="260386A2"/>
    <w:rsid w:val="26055DB3"/>
    <w:rsid w:val="26066590"/>
    <w:rsid w:val="260D46AE"/>
    <w:rsid w:val="260E7A37"/>
    <w:rsid w:val="260F7DCA"/>
    <w:rsid w:val="2611B4E1"/>
    <w:rsid w:val="261E3562"/>
    <w:rsid w:val="261FAA65"/>
    <w:rsid w:val="2625D98C"/>
    <w:rsid w:val="26290565"/>
    <w:rsid w:val="26363988"/>
    <w:rsid w:val="26378F50"/>
    <w:rsid w:val="26421E67"/>
    <w:rsid w:val="26459C37"/>
    <w:rsid w:val="264C31F0"/>
    <w:rsid w:val="26528CD3"/>
    <w:rsid w:val="2657087E"/>
    <w:rsid w:val="265A941C"/>
    <w:rsid w:val="265E039E"/>
    <w:rsid w:val="266C32BC"/>
    <w:rsid w:val="266F91A4"/>
    <w:rsid w:val="2672B29B"/>
    <w:rsid w:val="26753413"/>
    <w:rsid w:val="2678D4ED"/>
    <w:rsid w:val="267DF68D"/>
    <w:rsid w:val="267E6196"/>
    <w:rsid w:val="2681D757"/>
    <w:rsid w:val="268285B4"/>
    <w:rsid w:val="2682D7C9"/>
    <w:rsid w:val="26853569"/>
    <w:rsid w:val="268D52B3"/>
    <w:rsid w:val="268E102E"/>
    <w:rsid w:val="2695B034"/>
    <w:rsid w:val="26962DEB"/>
    <w:rsid w:val="2698E56C"/>
    <w:rsid w:val="269AEFF5"/>
    <w:rsid w:val="269BC699"/>
    <w:rsid w:val="26A5D026"/>
    <w:rsid w:val="26A7988A"/>
    <w:rsid w:val="26A884BA"/>
    <w:rsid w:val="26AE2620"/>
    <w:rsid w:val="26B3A043"/>
    <w:rsid w:val="26B8F288"/>
    <w:rsid w:val="26BF68A9"/>
    <w:rsid w:val="26C00191"/>
    <w:rsid w:val="26C32AA7"/>
    <w:rsid w:val="26C53540"/>
    <w:rsid w:val="26C70301"/>
    <w:rsid w:val="26C8CAA5"/>
    <w:rsid w:val="26CA1C35"/>
    <w:rsid w:val="26CCD79C"/>
    <w:rsid w:val="26CD433B"/>
    <w:rsid w:val="26DE971D"/>
    <w:rsid w:val="26EE0D93"/>
    <w:rsid w:val="26F4B126"/>
    <w:rsid w:val="26F5EF58"/>
    <w:rsid w:val="27014CC5"/>
    <w:rsid w:val="27026560"/>
    <w:rsid w:val="27074CF3"/>
    <w:rsid w:val="270B1389"/>
    <w:rsid w:val="270C9695"/>
    <w:rsid w:val="270F5BB3"/>
    <w:rsid w:val="27134A4B"/>
    <w:rsid w:val="271DBDD5"/>
    <w:rsid w:val="27296C92"/>
    <w:rsid w:val="272AC24A"/>
    <w:rsid w:val="27338C99"/>
    <w:rsid w:val="2733F3A3"/>
    <w:rsid w:val="2735DF69"/>
    <w:rsid w:val="2738B66C"/>
    <w:rsid w:val="27401A2A"/>
    <w:rsid w:val="2746F553"/>
    <w:rsid w:val="274A2352"/>
    <w:rsid w:val="274CEBDD"/>
    <w:rsid w:val="274EB1F8"/>
    <w:rsid w:val="27519D31"/>
    <w:rsid w:val="2754A723"/>
    <w:rsid w:val="27579465"/>
    <w:rsid w:val="275DD6F7"/>
    <w:rsid w:val="2760B44A"/>
    <w:rsid w:val="27653DC7"/>
    <w:rsid w:val="276B3B18"/>
    <w:rsid w:val="2780D61A"/>
    <w:rsid w:val="278345FD"/>
    <w:rsid w:val="2790AF44"/>
    <w:rsid w:val="2790DA9B"/>
    <w:rsid w:val="279112E1"/>
    <w:rsid w:val="2794F2AD"/>
    <w:rsid w:val="279D1BA1"/>
    <w:rsid w:val="279DE579"/>
    <w:rsid w:val="279FC377"/>
    <w:rsid w:val="27A2177D"/>
    <w:rsid w:val="27A933BE"/>
    <w:rsid w:val="27AA880B"/>
    <w:rsid w:val="27AD0AA5"/>
    <w:rsid w:val="27ADC504"/>
    <w:rsid w:val="27AEE42F"/>
    <w:rsid w:val="27B0FA85"/>
    <w:rsid w:val="27B6914C"/>
    <w:rsid w:val="27BD2E1A"/>
    <w:rsid w:val="27BFA4C0"/>
    <w:rsid w:val="27C0A479"/>
    <w:rsid w:val="27C491EA"/>
    <w:rsid w:val="27C7E2C5"/>
    <w:rsid w:val="27D6664F"/>
    <w:rsid w:val="27DA1B39"/>
    <w:rsid w:val="27DFCC84"/>
    <w:rsid w:val="27E79158"/>
    <w:rsid w:val="27F2CC78"/>
    <w:rsid w:val="27F9D26B"/>
    <w:rsid w:val="2809F709"/>
    <w:rsid w:val="280AF6A2"/>
    <w:rsid w:val="280F10EE"/>
    <w:rsid w:val="28104BF6"/>
    <w:rsid w:val="281340CE"/>
    <w:rsid w:val="2814E6DB"/>
    <w:rsid w:val="281849C3"/>
    <w:rsid w:val="281A9AD6"/>
    <w:rsid w:val="281FC7AC"/>
    <w:rsid w:val="2823A015"/>
    <w:rsid w:val="282B51A7"/>
    <w:rsid w:val="282B6E01"/>
    <w:rsid w:val="28326268"/>
    <w:rsid w:val="28360BB3"/>
    <w:rsid w:val="28380391"/>
    <w:rsid w:val="2844220D"/>
    <w:rsid w:val="28449AB4"/>
    <w:rsid w:val="28458335"/>
    <w:rsid w:val="284B4B3F"/>
    <w:rsid w:val="284D55A8"/>
    <w:rsid w:val="284D73E7"/>
    <w:rsid w:val="285728BD"/>
    <w:rsid w:val="285C30B8"/>
    <w:rsid w:val="2862A0FA"/>
    <w:rsid w:val="28660157"/>
    <w:rsid w:val="28691C13"/>
    <w:rsid w:val="286E1834"/>
    <w:rsid w:val="286E7246"/>
    <w:rsid w:val="2870F350"/>
    <w:rsid w:val="28766A46"/>
    <w:rsid w:val="287ADEEF"/>
    <w:rsid w:val="288271BA"/>
    <w:rsid w:val="2883440B"/>
    <w:rsid w:val="28837054"/>
    <w:rsid w:val="288506D8"/>
    <w:rsid w:val="2888C9C7"/>
    <w:rsid w:val="28890993"/>
    <w:rsid w:val="288B461C"/>
    <w:rsid w:val="2892F45B"/>
    <w:rsid w:val="28939F35"/>
    <w:rsid w:val="28A2A189"/>
    <w:rsid w:val="28A427F4"/>
    <w:rsid w:val="28A5154D"/>
    <w:rsid w:val="28A5C59E"/>
    <w:rsid w:val="28ABAD13"/>
    <w:rsid w:val="28ADBB1B"/>
    <w:rsid w:val="28B1466C"/>
    <w:rsid w:val="28B537A4"/>
    <w:rsid w:val="28B67F51"/>
    <w:rsid w:val="28B8DEBA"/>
    <w:rsid w:val="28BEFE85"/>
    <w:rsid w:val="28C69D0A"/>
    <w:rsid w:val="28C9DD74"/>
    <w:rsid w:val="28CBDF93"/>
    <w:rsid w:val="28CCCA50"/>
    <w:rsid w:val="28CD351B"/>
    <w:rsid w:val="28D07809"/>
    <w:rsid w:val="28DB0E0D"/>
    <w:rsid w:val="28DFC74D"/>
    <w:rsid w:val="28E0E114"/>
    <w:rsid w:val="28E1B0AB"/>
    <w:rsid w:val="28E1D83D"/>
    <w:rsid w:val="28E41694"/>
    <w:rsid w:val="28EB894B"/>
    <w:rsid w:val="28F0E19F"/>
    <w:rsid w:val="28F1A5E1"/>
    <w:rsid w:val="28F2FBA1"/>
    <w:rsid w:val="28F7AC73"/>
    <w:rsid w:val="29007FF9"/>
    <w:rsid w:val="2901D290"/>
    <w:rsid w:val="29021E62"/>
    <w:rsid w:val="290370B3"/>
    <w:rsid w:val="2914AE72"/>
    <w:rsid w:val="2923405C"/>
    <w:rsid w:val="2927C8A6"/>
    <w:rsid w:val="292CB879"/>
    <w:rsid w:val="292D94C9"/>
    <w:rsid w:val="292FAEB3"/>
    <w:rsid w:val="29325198"/>
    <w:rsid w:val="29353836"/>
    <w:rsid w:val="29364221"/>
    <w:rsid w:val="29394490"/>
    <w:rsid w:val="293EEB9A"/>
    <w:rsid w:val="2944ACF3"/>
    <w:rsid w:val="295EC154"/>
    <w:rsid w:val="295F78BA"/>
    <w:rsid w:val="2965E4D0"/>
    <w:rsid w:val="296644A3"/>
    <w:rsid w:val="296F19F3"/>
    <w:rsid w:val="297154C8"/>
    <w:rsid w:val="2975D913"/>
    <w:rsid w:val="297A8EB8"/>
    <w:rsid w:val="297D6810"/>
    <w:rsid w:val="29844805"/>
    <w:rsid w:val="2988584F"/>
    <w:rsid w:val="298A09B1"/>
    <w:rsid w:val="299C163F"/>
    <w:rsid w:val="299D8788"/>
    <w:rsid w:val="29AD54AD"/>
    <w:rsid w:val="29B4D22D"/>
    <w:rsid w:val="29B5A293"/>
    <w:rsid w:val="29B70BBF"/>
    <w:rsid w:val="29BCFE80"/>
    <w:rsid w:val="29C728E4"/>
    <w:rsid w:val="29D4D5D1"/>
    <w:rsid w:val="29DED5B4"/>
    <w:rsid w:val="29E20976"/>
    <w:rsid w:val="29EB088C"/>
    <w:rsid w:val="29EB9F9E"/>
    <w:rsid w:val="29ECFB8C"/>
    <w:rsid w:val="29F7AE71"/>
    <w:rsid w:val="29FB631D"/>
    <w:rsid w:val="29FDC59E"/>
    <w:rsid w:val="2A01446B"/>
    <w:rsid w:val="2A07EF10"/>
    <w:rsid w:val="2A083D6C"/>
    <w:rsid w:val="2A0ED89A"/>
    <w:rsid w:val="2A16927E"/>
    <w:rsid w:val="2A177E85"/>
    <w:rsid w:val="2A19408A"/>
    <w:rsid w:val="2A1BB662"/>
    <w:rsid w:val="2A1FDFF4"/>
    <w:rsid w:val="2A1FE0DF"/>
    <w:rsid w:val="2A23950E"/>
    <w:rsid w:val="2A253830"/>
    <w:rsid w:val="2A2C8ED6"/>
    <w:rsid w:val="2A35EA06"/>
    <w:rsid w:val="2A3DAEE1"/>
    <w:rsid w:val="2A432C61"/>
    <w:rsid w:val="2A4505A7"/>
    <w:rsid w:val="2A4632E5"/>
    <w:rsid w:val="2A56632A"/>
    <w:rsid w:val="2A58B707"/>
    <w:rsid w:val="2A5D59B3"/>
    <w:rsid w:val="2A613AB6"/>
    <w:rsid w:val="2A623702"/>
    <w:rsid w:val="2A62EACB"/>
    <w:rsid w:val="2A636977"/>
    <w:rsid w:val="2A686E74"/>
    <w:rsid w:val="2A6DCFC6"/>
    <w:rsid w:val="2A72EEB6"/>
    <w:rsid w:val="2A745DBE"/>
    <w:rsid w:val="2A74C1C5"/>
    <w:rsid w:val="2A7868FB"/>
    <w:rsid w:val="2A7BD8E7"/>
    <w:rsid w:val="2A7E4555"/>
    <w:rsid w:val="2A8ACAD4"/>
    <w:rsid w:val="2A8B3A5C"/>
    <w:rsid w:val="2A90CCA6"/>
    <w:rsid w:val="2A9151BC"/>
    <w:rsid w:val="2A95B220"/>
    <w:rsid w:val="2A9A4F1E"/>
    <w:rsid w:val="2A9FD477"/>
    <w:rsid w:val="2AA19F74"/>
    <w:rsid w:val="2AA6FAD7"/>
    <w:rsid w:val="2AAC168D"/>
    <w:rsid w:val="2AAE4296"/>
    <w:rsid w:val="2AAF19CF"/>
    <w:rsid w:val="2AB496B5"/>
    <w:rsid w:val="2ABC3511"/>
    <w:rsid w:val="2AC52DF5"/>
    <w:rsid w:val="2AC6478A"/>
    <w:rsid w:val="2AC706AD"/>
    <w:rsid w:val="2AC9E579"/>
    <w:rsid w:val="2ACA0225"/>
    <w:rsid w:val="2ACAAE11"/>
    <w:rsid w:val="2ACB6790"/>
    <w:rsid w:val="2ACD2913"/>
    <w:rsid w:val="2AD058D5"/>
    <w:rsid w:val="2AE73751"/>
    <w:rsid w:val="2AEF7973"/>
    <w:rsid w:val="2AF00AAC"/>
    <w:rsid w:val="2AF4373E"/>
    <w:rsid w:val="2AF65792"/>
    <w:rsid w:val="2AF7CDBA"/>
    <w:rsid w:val="2AF820D2"/>
    <w:rsid w:val="2AF9F6AF"/>
    <w:rsid w:val="2AFE823C"/>
    <w:rsid w:val="2B019187"/>
    <w:rsid w:val="2B06235E"/>
    <w:rsid w:val="2B0630ED"/>
    <w:rsid w:val="2B0D421D"/>
    <w:rsid w:val="2B0ED8BD"/>
    <w:rsid w:val="2B10438E"/>
    <w:rsid w:val="2B10FD70"/>
    <w:rsid w:val="2B12783A"/>
    <w:rsid w:val="2B12BF85"/>
    <w:rsid w:val="2B138CEE"/>
    <w:rsid w:val="2B14A28D"/>
    <w:rsid w:val="2B14B6DB"/>
    <w:rsid w:val="2B19004F"/>
    <w:rsid w:val="2B1FF46C"/>
    <w:rsid w:val="2B23A589"/>
    <w:rsid w:val="2B26A44F"/>
    <w:rsid w:val="2B3C8F13"/>
    <w:rsid w:val="2B494CAB"/>
    <w:rsid w:val="2B4D75CD"/>
    <w:rsid w:val="2B4E0C4A"/>
    <w:rsid w:val="2B4FC48A"/>
    <w:rsid w:val="2B5319CF"/>
    <w:rsid w:val="2B5B4487"/>
    <w:rsid w:val="2B5B5F03"/>
    <w:rsid w:val="2B61B20F"/>
    <w:rsid w:val="2B61BD72"/>
    <w:rsid w:val="2B6355CD"/>
    <w:rsid w:val="2B6A902A"/>
    <w:rsid w:val="2B6A9C08"/>
    <w:rsid w:val="2B6C7994"/>
    <w:rsid w:val="2B6F5DCF"/>
    <w:rsid w:val="2B73589E"/>
    <w:rsid w:val="2B821978"/>
    <w:rsid w:val="2B86B7BD"/>
    <w:rsid w:val="2B8A1E2C"/>
    <w:rsid w:val="2B8C25BE"/>
    <w:rsid w:val="2B9B14AE"/>
    <w:rsid w:val="2BA1D5F6"/>
    <w:rsid w:val="2BA418FD"/>
    <w:rsid w:val="2BA4D0FA"/>
    <w:rsid w:val="2BA6A7C2"/>
    <w:rsid w:val="2BA753A8"/>
    <w:rsid w:val="2BAD8F64"/>
    <w:rsid w:val="2BAF0201"/>
    <w:rsid w:val="2BB358B8"/>
    <w:rsid w:val="2BB5A0A1"/>
    <w:rsid w:val="2BB8F7AF"/>
    <w:rsid w:val="2BBA2182"/>
    <w:rsid w:val="2BBCA303"/>
    <w:rsid w:val="2BBFAFDF"/>
    <w:rsid w:val="2BDC220F"/>
    <w:rsid w:val="2BDC7C64"/>
    <w:rsid w:val="2BE3A6C7"/>
    <w:rsid w:val="2BE5AE99"/>
    <w:rsid w:val="2BEC4D39"/>
    <w:rsid w:val="2BF54AF9"/>
    <w:rsid w:val="2BF74FEB"/>
    <w:rsid w:val="2BF861A3"/>
    <w:rsid w:val="2BF8681E"/>
    <w:rsid w:val="2BFD5CC2"/>
    <w:rsid w:val="2BFEA94A"/>
    <w:rsid w:val="2BFF9576"/>
    <w:rsid w:val="2BFFBEDD"/>
    <w:rsid w:val="2C09AED8"/>
    <w:rsid w:val="2C0A6F29"/>
    <w:rsid w:val="2C0D8685"/>
    <w:rsid w:val="2C0F8E36"/>
    <w:rsid w:val="2C1088E5"/>
    <w:rsid w:val="2C12047F"/>
    <w:rsid w:val="2C171677"/>
    <w:rsid w:val="2C19A9BE"/>
    <w:rsid w:val="2C243067"/>
    <w:rsid w:val="2C25379C"/>
    <w:rsid w:val="2C256E55"/>
    <w:rsid w:val="2C26C879"/>
    <w:rsid w:val="2C278BA9"/>
    <w:rsid w:val="2C2A1D8C"/>
    <w:rsid w:val="2C368335"/>
    <w:rsid w:val="2C386ADC"/>
    <w:rsid w:val="2C4A6586"/>
    <w:rsid w:val="2C4B8D60"/>
    <w:rsid w:val="2C4C9804"/>
    <w:rsid w:val="2C4E792C"/>
    <w:rsid w:val="2C4F7B27"/>
    <w:rsid w:val="2C509C3F"/>
    <w:rsid w:val="2C53F0AF"/>
    <w:rsid w:val="2C583933"/>
    <w:rsid w:val="2C584605"/>
    <w:rsid w:val="2C585F3B"/>
    <w:rsid w:val="2C5A40E3"/>
    <w:rsid w:val="2C5D3F0B"/>
    <w:rsid w:val="2C6B79A8"/>
    <w:rsid w:val="2C6F8C02"/>
    <w:rsid w:val="2C75FC84"/>
    <w:rsid w:val="2C7BD79F"/>
    <w:rsid w:val="2C80AE7B"/>
    <w:rsid w:val="2C82EE20"/>
    <w:rsid w:val="2C8C08EC"/>
    <w:rsid w:val="2C8EE2CC"/>
    <w:rsid w:val="2C983A31"/>
    <w:rsid w:val="2C991D6D"/>
    <w:rsid w:val="2CA037B3"/>
    <w:rsid w:val="2CA3D23B"/>
    <w:rsid w:val="2CA6A7E9"/>
    <w:rsid w:val="2CA80D3A"/>
    <w:rsid w:val="2CA8C680"/>
    <w:rsid w:val="2CA9763B"/>
    <w:rsid w:val="2CB0AF88"/>
    <w:rsid w:val="2CB0B7CC"/>
    <w:rsid w:val="2CB33FD1"/>
    <w:rsid w:val="2CB560AB"/>
    <w:rsid w:val="2CB9CE0D"/>
    <w:rsid w:val="2CBCCACC"/>
    <w:rsid w:val="2CC47170"/>
    <w:rsid w:val="2CCB22D5"/>
    <w:rsid w:val="2CCD54E5"/>
    <w:rsid w:val="2CCEDF92"/>
    <w:rsid w:val="2CD4643C"/>
    <w:rsid w:val="2CDDC516"/>
    <w:rsid w:val="2CE37159"/>
    <w:rsid w:val="2CEBDBCF"/>
    <w:rsid w:val="2CF16FF1"/>
    <w:rsid w:val="2CF8AF3D"/>
    <w:rsid w:val="2CFA5C98"/>
    <w:rsid w:val="2CFB82F8"/>
    <w:rsid w:val="2D008A19"/>
    <w:rsid w:val="2D00914B"/>
    <w:rsid w:val="2D04338C"/>
    <w:rsid w:val="2D045D36"/>
    <w:rsid w:val="2D04E914"/>
    <w:rsid w:val="2D06ABC7"/>
    <w:rsid w:val="2D0CAB3C"/>
    <w:rsid w:val="2D1045C4"/>
    <w:rsid w:val="2D135FBD"/>
    <w:rsid w:val="2D1EF9E7"/>
    <w:rsid w:val="2D214E2A"/>
    <w:rsid w:val="2D21803D"/>
    <w:rsid w:val="2D23A5FF"/>
    <w:rsid w:val="2D29AFEB"/>
    <w:rsid w:val="2D2B0C36"/>
    <w:rsid w:val="2D2DDDBF"/>
    <w:rsid w:val="2D32A639"/>
    <w:rsid w:val="2D43370B"/>
    <w:rsid w:val="2D44780D"/>
    <w:rsid w:val="2D48D508"/>
    <w:rsid w:val="2D5324E2"/>
    <w:rsid w:val="2D5719EE"/>
    <w:rsid w:val="2D5A0179"/>
    <w:rsid w:val="2D5A2F18"/>
    <w:rsid w:val="2D5DB161"/>
    <w:rsid w:val="2D615221"/>
    <w:rsid w:val="2D6AF65C"/>
    <w:rsid w:val="2D6B1D92"/>
    <w:rsid w:val="2D6FB4F1"/>
    <w:rsid w:val="2D7429E6"/>
    <w:rsid w:val="2D7F18C8"/>
    <w:rsid w:val="2D8151C2"/>
    <w:rsid w:val="2D8AA704"/>
    <w:rsid w:val="2D8FAE7A"/>
    <w:rsid w:val="2D902AE4"/>
    <w:rsid w:val="2D91DEE4"/>
    <w:rsid w:val="2D988928"/>
    <w:rsid w:val="2D9CA60C"/>
    <w:rsid w:val="2D9F52BF"/>
    <w:rsid w:val="2DA09C01"/>
    <w:rsid w:val="2DB672CE"/>
    <w:rsid w:val="2DBB021F"/>
    <w:rsid w:val="2DBB7AA2"/>
    <w:rsid w:val="2DC8954A"/>
    <w:rsid w:val="2DD34B5B"/>
    <w:rsid w:val="2DD37852"/>
    <w:rsid w:val="2DD52038"/>
    <w:rsid w:val="2DD71C1D"/>
    <w:rsid w:val="2DD83B1F"/>
    <w:rsid w:val="2DDA0BB9"/>
    <w:rsid w:val="2DDD2D52"/>
    <w:rsid w:val="2DDE9268"/>
    <w:rsid w:val="2DE3BC8C"/>
    <w:rsid w:val="2DE70079"/>
    <w:rsid w:val="2DE8D95E"/>
    <w:rsid w:val="2DEEEA2C"/>
    <w:rsid w:val="2DF227FE"/>
    <w:rsid w:val="2DF38FA0"/>
    <w:rsid w:val="2DFE0C61"/>
    <w:rsid w:val="2DFFF493"/>
    <w:rsid w:val="2E0151E3"/>
    <w:rsid w:val="2E0201A7"/>
    <w:rsid w:val="2E0B8442"/>
    <w:rsid w:val="2E114D9F"/>
    <w:rsid w:val="2E13D01F"/>
    <w:rsid w:val="2E1917D0"/>
    <w:rsid w:val="2E26AD10"/>
    <w:rsid w:val="2E28FE2C"/>
    <w:rsid w:val="2E2949DA"/>
    <w:rsid w:val="2E34759C"/>
    <w:rsid w:val="2E3C80AF"/>
    <w:rsid w:val="2E3F0271"/>
    <w:rsid w:val="2E4134B4"/>
    <w:rsid w:val="2E4B1F2A"/>
    <w:rsid w:val="2E4C55E8"/>
    <w:rsid w:val="2E4E8D40"/>
    <w:rsid w:val="2E4EC18A"/>
    <w:rsid w:val="2E522742"/>
    <w:rsid w:val="2E541F28"/>
    <w:rsid w:val="2E5501F0"/>
    <w:rsid w:val="2E5664E3"/>
    <w:rsid w:val="2E67BA92"/>
    <w:rsid w:val="2E6844C8"/>
    <w:rsid w:val="2E736EC3"/>
    <w:rsid w:val="2E73F005"/>
    <w:rsid w:val="2E82A223"/>
    <w:rsid w:val="2E8493B7"/>
    <w:rsid w:val="2E84A638"/>
    <w:rsid w:val="2E90BEF2"/>
    <w:rsid w:val="2E93674B"/>
    <w:rsid w:val="2EA717AE"/>
    <w:rsid w:val="2EA9FE03"/>
    <w:rsid w:val="2EB032DD"/>
    <w:rsid w:val="2EB5C00C"/>
    <w:rsid w:val="2EC5D238"/>
    <w:rsid w:val="2ECF7FC1"/>
    <w:rsid w:val="2ED1D388"/>
    <w:rsid w:val="2EDA0BCD"/>
    <w:rsid w:val="2EDB65D7"/>
    <w:rsid w:val="2EDD5D9B"/>
    <w:rsid w:val="2EDE9F50"/>
    <w:rsid w:val="2EE2B271"/>
    <w:rsid w:val="2EE4B6DA"/>
    <w:rsid w:val="2EE96657"/>
    <w:rsid w:val="2EF14F33"/>
    <w:rsid w:val="2EF8DEA9"/>
    <w:rsid w:val="2EFFE740"/>
    <w:rsid w:val="2F00B0EB"/>
    <w:rsid w:val="2F13B621"/>
    <w:rsid w:val="2F1419F7"/>
    <w:rsid w:val="2F161AEB"/>
    <w:rsid w:val="2F1C7720"/>
    <w:rsid w:val="2F22D448"/>
    <w:rsid w:val="2F257818"/>
    <w:rsid w:val="2F283D80"/>
    <w:rsid w:val="2F2D053D"/>
    <w:rsid w:val="2F318D14"/>
    <w:rsid w:val="2F33A88F"/>
    <w:rsid w:val="2F36DF4F"/>
    <w:rsid w:val="2F437EB0"/>
    <w:rsid w:val="2F43DA1C"/>
    <w:rsid w:val="2F43E123"/>
    <w:rsid w:val="2F4C8253"/>
    <w:rsid w:val="2F505466"/>
    <w:rsid w:val="2F550D9A"/>
    <w:rsid w:val="2F565C92"/>
    <w:rsid w:val="2F58E5D2"/>
    <w:rsid w:val="2F5C621B"/>
    <w:rsid w:val="2F5CBA60"/>
    <w:rsid w:val="2F66A339"/>
    <w:rsid w:val="2F690C3A"/>
    <w:rsid w:val="2F6B3145"/>
    <w:rsid w:val="2F6BBC67"/>
    <w:rsid w:val="2F734592"/>
    <w:rsid w:val="2F7444A6"/>
    <w:rsid w:val="2F7EB65E"/>
    <w:rsid w:val="2F878F92"/>
    <w:rsid w:val="2F89DF8D"/>
    <w:rsid w:val="2F8D8483"/>
    <w:rsid w:val="2F9A35B6"/>
    <w:rsid w:val="2F9FE081"/>
    <w:rsid w:val="2FA5ECF1"/>
    <w:rsid w:val="2FB0B7E6"/>
    <w:rsid w:val="2FB2BE50"/>
    <w:rsid w:val="2FB41ECC"/>
    <w:rsid w:val="2FB42EA4"/>
    <w:rsid w:val="2FBA66FD"/>
    <w:rsid w:val="2FC57917"/>
    <w:rsid w:val="2FC9E396"/>
    <w:rsid w:val="2FCA75B1"/>
    <w:rsid w:val="2FCAFCF4"/>
    <w:rsid w:val="2FCB0EEB"/>
    <w:rsid w:val="2FCD2530"/>
    <w:rsid w:val="2FCE1E56"/>
    <w:rsid w:val="2FD816B2"/>
    <w:rsid w:val="2FDEA371"/>
    <w:rsid w:val="2FE810E6"/>
    <w:rsid w:val="2FE9802E"/>
    <w:rsid w:val="2FEA11DD"/>
    <w:rsid w:val="2FEAF7AB"/>
    <w:rsid w:val="2FFC9A52"/>
    <w:rsid w:val="3000CC96"/>
    <w:rsid w:val="3013F783"/>
    <w:rsid w:val="3014275C"/>
    <w:rsid w:val="301677E4"/>
    <w:rsid w:val="3017376E"/>
    <w:rsid w:val="301B19F8"/>
    <w:rsid w:val="301C17EB"/>
    <w:rsid w:val="301EAA2D"/>
    <w:rsid w:val="302563FC"/>
    <w:rsid w:val="3026CD9E"/>
    <w:rsid w:val="302EE150"/>
    <w:rsid w:val="30373967"/>
    <w:rsid w:val="30390CAF"/>
    <w:rsid w:val="303A3423"/>
    <w:rsid w:val="3048DF58"/>
    <w:rsid w:val="3048E43F"/>
    <w:rsid w:val="304CFA75"/>
    <w:rsid w:val="304D7B0E"/>
    <w:rsid w:val="30506919"/>
    <w:rsid w:val="30579EDE"/>
    <w:rsid w:val="3057B7E9"/>
    <w:rsid w:val="30645AD4"/>
    <w:rsid w:val="306E1EB9"/>
    <w:rsid w:val="306F48E3"/>
    <w:rsid w:val="30713484"/>
    <w:rsid w:val="30763A2B"/>
    <w:rsid w:val="30871DD5"/>
    <w:rsid w:val="30884780"/>
    <w:rsid w:val="3088C37E"/>
    <w:rsid w:val="3088CD42"/>
    <w:rsid w:val="308F24A7"/>
    <w:rsid w:val="3099636C"/>
    <w:rsid w:val="309A9409"/>
    <w:rsid w:val="309E12D6"/>
    <w:rsid w:val="309F4292"/>
    <w:rsid w:val="30A13945"/>
    <w:rsid w:val="30A29B39"/>
    <w:rsid w:val="30A53B01"/>
    <w:rsid w:val="30AFB225"/>
    <w:rsid w:val="30B51F9D"/>
    <w:rsid w:val="30BAF292"/>
    <w:rsid w:val="30BD756F"/>
    <w:rsid w:val="30BDFFA1"/>
    <w:rsid w:val="30BFC674"/>
    <w:rsid w:val="30C06257"/>
    <w:rsid w:val="30C0E769"/>
    <w:rsid w:val="30C4E013"/>
    <w:rsid w:val="30C4E294"/>
    <w:rsid w:val="30C9BB3A"/>
    <w:rsid w:val="30CB80BF"/>
    <w:rsid w:val="30CB9A1E"/>
    <w:rsid w:val="30CCB9AC"/>
    <w:rsid w:val="30D32D17"/>
    <w:rsid w:val="30D38EE7"/>
    <w:rsid w:val="30D454B5"/>
    <w:rsid w:val="30D6F22A"/>
    <w:rsid w:val="30D8E897"/>
    <w:rsid w:val="30DA1DD0"/>
    <w:rsid w:val="30E03A4C"/>
    <w:rsid w:val="30E0932C"/>
    <w:rsid w:val="30E43642"/>
    <w:rsid w:val="30E500E4"/>
    <w:rsid w:val="30E50403"/>
    <w:rsid w:val="30F332F1"/>
    <w:rsid w:val="30F3D71F"/>
    <w:rsid w:val="30F4B2E2"/>
    <w:rsid w:val="30F81FD0"/>
    <w:rsid w:val="30F9B67D"/>
    <w:rsid w:val="30FDF8F4"/>
    <w:rsid w:val="30FE30AD"/>
    <w:rsid w:val="3105B59B"/>
    <w:rsid w:val="310CF2AF"/>
    <w:rsid w:val="31132853"/>
    <w:rsid w:val="3114A604"/>
    <w:rsid w:val="3114CAE1"/>
    <w:rsid w:val="31170186"/>
    <w:rsid w:val="311AE4A2"/>
    <w:rsid w:val="311CAD92"/>
    <w:rsid w:val="31212DFF"/>
    <w:rsid w:val="31222700"/>
    <w:rsid w:val="3123523D"/>
    <w:rsid w:val="31279C95"/>
    <w:rsid w:val="3139D59B"/>
    <w:rsid w:val="313B2096"/>
    <w:rsid w:val="313B337E"/>
    <w:rsid w:val="313BD59F"/>
    <w:rsid w:val="3141184D"/>
    <w:rsid w:val="3147B390"/>
    <w:rsid w:val="314DE887"/>
    <w:rsid w:val="3153870D"/>
    <w:rsid w:val="3154804D"/>
    <w:rsid w:val="31599366"/>
    <w:rsid w:val="315DFF18"/>
    <w:rsid w:val="315FC709"/>
    <w:rsid w:val="31629068"/>
    <w:rsid w:val="31657116"/>
    <w:rsid w:val="31668E4E"/>
    <w:rsid w:val="316DBFD2"/>
    <w:rsid w:val="316DD4D3"/>
    <w:rsid w:val="316E2ADB"/>
    <w:rsid w:val="316EEE1A"/>
    <w:rsid w:val="317529C6"/>
    <w:rsid w:val="317E8897"/>
    <w:rsid w:val="3182219A"/>
    <w:rsid w:val="318933EC"/>
    <w:rsid w:val="318F6E1B"/>
    <w:rsid w:val="3193FA71"/>
    <w:rsid w:val="319923B8"/>
    <w:rsid w:val="319AAB55"/>
    <w:rsid w:val="319D3356"/>
    <w:rsid w:val="31A4A3CD"/>
    <w:rsid w:val="31A68410"/>
    <w:rsid w:val="31A69FAA"/>
    <w:rsid w:val="31AF4B03"/>
    <w:rsid w:val="31AFC7E4"/>
    <w:rsid w:val="31B26410"/>
    <w:rsid w:val="31B2C2D9"/>
    <w:rsid w:val="31B8CD84"/>
    <w:rsid w:val="31BE667C"/>
    <w:rsid w:val="31C61DAB"/>
    <w:rsid w:val="31CF15B1"/>
    <w:rsid w:val="31D062D5"/>
    <w:rsid w:val="31D589B9"/>
    <w:rsid w:val="31DAAFC3"/>
    <w:rsid w:val="31DB3053"/>
    <w:rsid w:val="31E89BC0"/>
    <w:rsid w:val="31EA7835"/>
    <w:rsid w:val="31ED735D"/>
    <w:rsid w:val="31F386D2"/>
    <w:rsid w:val="31F5060A"/>
    <w:rsid w:val="31F611E6"/>
    <w:rsid w:val="31FC9391"/>
    <w:rsid w:val="3202675A"/>
    <w:rsid w:val="320367CB"/>
    <w:rsid w:val="32107E63"/>
    <w:rsid w:val="32151F71"/>
    <w:rsid w:val="3219BAFA"/>
    <w:rsid w:val="321BC633"/>
    <w:rsid w:val="32276134"/>
    <w:rsid w:val="3227A327"/>
    <w:rsid w:val="322BE56B"/>
    <w:rsid w:val="3230DCAA"/>
    <w:rsid w:val="3232FED9"/>
    <w:rsid w:val="3239EFA9"/>
    <w:rsid w:val="3246DC6A"/>
    <w:rsid w:val="3249D640"/>
    <w:rsid w:val="3249D72A"/>
    <w:rsid w:val="324C0264"/>
    <w:rsid w:val="3250383B"/>
    <w:rsid w:val="325ABB4D"/>
    <w:rsid w:val="325D637C"/>
    <w:rsid w:val="3260C1DD"/>
    <w:rsid w:val="3262328B"/>
    <w:rsid w:val="3262918D"/>
    <w:rsid w:val="32648E8A"/>
    <w:rsid w:val="326A3F60"/>
    <w:rsid w:val="326BAB72"/>
    <w:rsid w:val="326CA5EB"/>
    <w:rsid w:val="32718BB7"/>
    <w:rsid w:val="32778CEA"/>
    <w:rsid w:val="327E8A53"/>
    <w:rsid w:val="3281B1DD"/>
    <w:rsid w:val="3287F8DC"/>
    <w:rsid w:val="3292364B"/>
    <w:rsid w:val="3293B0C6"/>
    <w:rsid w:val="3297CF6E"/>
    <w:rsid w:val="329F5618"/>
    <w:rsid w:val="32A0A25D"/>
    <w:rsid w:val="32A55849"/>
    <w:rsid w:val="32A63031"/>
    <w:rsid w:val="32A66029"/>
    <w:rsid w:val="32A7D519"/>
    <w:rsid w:val="32A9F8C3"/>
    <w:rsid w:val="32AC1904"/>
    <w:rsid w:val="32B256EB"/>
    <w:rsid w:val="32B39F1E"/>
    <w:rsid w:val="32B75B13"/>
    <w:rsid w:val="32B9F4C2"/>
    <w:rsid w:val="32BE207E"/>
    <w:rsid w:val="32C2B5A8"/>
    <w:rsid w:val="32C3F43C"/>
    <w:rsid w:val="32C452A1"/>
    <w:rsid w:val="32C92752"/>
    <w:rsid w:val="32CBCDF7"/>
    <w:rsid w:val="32CE3254"/>
    <w:rsid w:val="32D38DD4"/>
    <w:rsid w:val="32D64F9F"/>
    <w:rsid w:val="32E695B3"/>
    <w:rsid w:val="32EF586A"/>
    <w:rsid w:val="32F9302C"/>
    <w:rsid w:val="3307D867"/>
    <w:rsid w:val="330A4622"/>
    <w:rsid w:val="330C164E"/>
    <w:rsid w:val="330DB3F3"/>
    <w:rsid w:val="3311834A"/>
    <w:rsid w:val="3317A8CC"/>
    <w:rsid w:val="3318582D"/>
    <w:rsid w:val="331B1D09"/>
    <w:rsid w:val="331B7718"/>
    <w:rsid w:val="331ECB44"/>
    <w:rsid w:val="33203DDE"/>
    <w:rsid w:val="3321E228"/>
    <w:rsid w:val="3324BCDE"/>
    <w:rsid w:val="3324CE10"/>
    <w:rsid w:val="3327578A"/>
    <w:rsid w:val="332CBAA2"/>
    <w:rsid w:val="333B4BA2"/>
    <w:rsid w:val="3343BC5F"/>
    <w:rsid w:val="334512B7"/>
    <w:rsid w:val="3345B34A"/>
    <w:rsid w:val="3347339D"/>
    <w:rsid w:val="3351E31A"/>
    <w:rsid w:val="33528204"/>
    <w:rsid w:val="335319AE"/>
    <w:rsid w:val="335E543B"/>
    <w:rsid w:val="3361D3D9"/>
    <w:rsid w:val="3365B3BE"/>
    <w:rsid w:val="3369D618"/>
    <w:rsid w:val="336E740E"/>
    <w:rsid w:val="3370095A"/>
    <w:rsid w:val="3370AB73"/>
    <w:rsid w:val="33788F20"/>
    <w:rsid w:val="3379A695"/>
    <w:rsid w:val="337A17C5"/>
    <w:rsid w:val="337F4DBB"/>
    <w:rsid w:val="338C7AC7"/>
    <w:rsid w:val="338EBCF4"/>
    <w:rsid w:val="3396B687"/>
    <w:rsid w:val="339C5DA9"/>
    <w:rsid w:val="339FA448"/>
    <w:rsid w:val="33A20D52"/>
    <w:rsid w:val="33A6A959"/>
    <w:rsid w:val="33A900B4"/>
    <w:rsid w:val="33AD5280"/>
    <w:rsid w:val="33AE5C85"/>
    <w:rsid w:val="33AE8595"/>
    <w:rsid w:val="33B3AFF2"/>
    <w:rsid w:val="33B469A9"/>
    <w:rsid w:val="33BF5983"/>
    <w:rsid w:val="33C0298E"/>
    <w:rsid w:val="33C0E3A4"/>
    <w:rsid w:val="33C47453"/>
    <w:rsid w:val="33C56A07"/>
    <w:rsid w:val="33C5C635"/>
    <w:rsid w:val="33D9617C"/>
    <w:rsid w:val="33E212F5"/>
    <w:rsid w:val="33E5E350"/>
    <w:rsid w:val="33ECC3C2"/>
    <w:rsid w:val="33EF9180"/>
    <w:rsid w:val="33EFD964"/>
    <w:rsid w:val="33F56F50"/>
    <w:rsid w:val="33F6BB2C"/>
    <w:rsid w:val="340413A5"/>
    <w:rsid w:val="34077BD3"/>
    <w:rsid w:val="3407AC2D"/>
    <w:rsid w:val="340A3A7D"/>
    <w:rsid w:val="340F47E9"/>
    <w:rsid w:val="3411E653"/>
    <w:rsid w:val="3411E7BD"/>
    <w:rsid w:val="34131240"/>
    <w:rsid w:val="3417C241"/>
    <w:rsid w:val="34233C72"/>
    <w:rsid w:val="3426E7C6"/>
    <w:rsid w:val="3429C3CF"/>
    <w:rsid w:val="3432C642"/>
    <w:rsid w:val="3434EAAC"/>
    <w:rsid w:val="343787AF"/>
    <w:rsid w:val="34390804"/>
    <w:rsid w:val="343CB3DB"/>
    <w:rsid w:val="343FE5A0"/>
    <w:rsid w:val="344071BA"/>
    <w:rsid w:val="344D7E59"/>
    <w:rsid w:val="344ECD32"/>
    <w:rsid w:val="34521401"/>
    <w:rsid w:val="3454330A"/>
    <w:rsid w:val="345B6443"/>
    <w:rsid w:val="345CBDAD"/>
    <w:rsid w:val="345D7384"/>
    <w:rsid w:val="3460E5B2"/>
    <w:rsid w:val="346B14FC"/>
    <w:rsid w:val="346F0B3D"/>
    <w:rsid w:val="34710FAF"/>
    <w:rsid w:val="3479D914"/>
    <w:rsid w:val="347A2C30"/>
    <w:rsid w:val="347F8595"/>
    <w:rsid w:val="34835E46"/>
    <w:rsid w:val="348383AD"/>
    <w:rsid w:val="34857E3D"/>
    <w:rsid w:val="34866D95"/>
    <w:rsid w:val="34882AFC"/>
    <w:rsid w:val="34911D82"/>
    <w:rsid w:val="349309D6"/>
    <w:rsid w:val="3493C003"/>
    <w:rsid w:val="3494E722"/>
    <w:rsid w:val="34961129"/>
    <w:rsid w:val="34A4037D"/>
    <w:rsid w:val="34ACD913"/>
    <w:rsid w:val="34AFBB7F"/>
    <w:rsid w:val="34B6B063"/>
    <w:rsid w:val="34BA473B"/>
    <w:rsid w:val="34BC5ABD"/>
    <w:rsid w:val="34C93670"/>
    <w:rsid w:val="34C9EB9A"/>
    <w:rsid w:val="34D2899B"/>
    <w:rsid w:val="34D2B564"/>
    <w:rsid w:val="34E600E5"/>
    <w:rsid w:val="34E6BE45"/>
    <w:rsid w:val="34E7B759"/>
    <w:rsid w:val="34EBDA3A"/>
    <w:rsid w:val="34EF9A7A"/>
    <w:rsid w:val="34F1304C"/>
    <w:rsid w:val="34F55B38"/>
    <w:rsid w:val="350A11FC"/>
    <w:rsid w:val="350C4117"/>
    <w:rsid w:val="350D4C6E"/>
    <w:rsid w:val="350E54CF"/>
    <w:rsid w:val="3516BEDD"/>
    <w:rsid w:val="351C65F8"/>
    <w:rsid w:val="351E9031"/>
    <w:rsid w:val="351F1150"/>
    <w:rsid w:val="35208114"/>
    <w:rsid w:val="352CFC58"/>
    <w:rsid w:val="352D7B1D"/>
    <w:rsid w:val="352DADDB"/>
    <w:rsid w:val="352E6D14"/>
    <w:rsid w:val="3530AD0D"/>
    <w:rsid w:val="3530B96F"/>
    <w:rsid w:val="35459159"/>
    <w:rsid w:val="3560009C"/>
    <w:rsid w:val="35654598"/>
    <w:rsid w:val="3567CBE3"/>
    <w:rsid w:val="356ACAD7"/>
    <w:rsid w:val="356B0830"/>
    <w:rsid w:val="3571CC51"/>
    <w:rsid w:val="3574C8A5"/>
    <w:rsid w:val="3577BE55"/>
    <w:rsid w:val="35781A01"/>
    <w:rsid w:val="35790E1D"/>
    <w:rsid w:val="35790E23"/>
    <w:rsid w:val="358B596A"/>
    <w:rsid w:val="358DBADB"/>
    <w:rsid w:val="3592FF2B"/>
    <w:rsid w:val="3597EC95"/>
    <w:rsid w:val="359FFFAE"/>
    <w:rsid w:val="35A1C916"/>
    <w:rsid w:val="35A34C34"/>
    <w:rsid w:val="35A498C5"/>
    <w:rsid w:val="35A603DE"/>
    <w:rsid w:val="35AC9619"/>
    <w:rsid w:val="35B0EE64"/>
    <w:rsid w:val="35B4475E"/>
    <w:rsid w:val="35B61C85"/>
    <w:rsid w:val="35B7B833"/>
    <w:rsid w:val="35BE579A"/>
    <w:rsid w:val="35CC6704"/>
    <w:rsid w:val="35CDFF63"/>
    <w:rsid w:val="35D0020F"/>
    <w:rsid w:val="35D6E362"/>
    <w:rsid w:val="35D7A70F"/>
    <w:rsid w:val="35DEA68F"/>
    <w:rsid w:val="35E18A93"/>
    <w:rsid w:val="35E30714"/>
    <w:rsid w:val="35E3678E"/>
    <w:rsid w:val="35E91ED5"/>
    <w:rsid w:val="35F1F407"/>
    <w:rsid w:val="35FEC555"/>
    <w:rsid w:val="3603B0B2"/>
    <w:rsid w:val="3604B520"/>
    <w:rsid w:val="3605A2BA"/>
    <w:rsid w:val="3607EF59"/>
    <w:rsid w:val="360834CF"/>
    <w:rsid w:val="360E6D56"/>
    <w:rsid w:val="36100339"/>
    <w:rsid w:val="361896A8"/>
    <w:rsid w:val="361B4931"/>
    <w:rsid w:val="361D4E75"/>
    <w:rsid w:val="361EABF8"/>
    <w:rsid w:val="361F7537"/>
    <w:rsid w:val="361F8829"/>
    <w:rsid w:val="36226085"/>
    <w:rsid w:val="3629A4E7"/>
    <w:rsid w:val="362B7A7A"/>
    <w:rsid w:val="36348593"/>
    <w:rsid w:val="36358CCC"/>
    <w:rsid w:val="3635E799"/>
    <w:rsid w:val="3637CDBE"/>
    <w:rsid w:val="363CBB6D"/>
    <w:rsid w:val="363FC6CA"/>
    <w:rsid w:val="3640E698"/>
    <w:rsid w:val="364381E6"/>
    <w:rsid w:val="3653690B"/>
    <w:rsid w:val="365C1A90"/>
    <w:rsid w:val="365F2B3B"/>
    <w:rsid w:val="3662B865"/>
    <w:rsid w:val="3662BE94"/>
    <w:rsid w:val="3662CF6C"/>
    <w:rsid w:val="366BF5F9"/>
    <w:rsid w:val="366D5B94"/>
    <w:rsid w:val="36703B1B"/>
    <w:rsid w:val="3671006B"/>
    <w:rsid w:val="367415CB"/>
    <w:rsid w:val="3678A988"/>
    <w:rsid w:val="36892DCA"/>
    <w:rsid w:val="368A3F76"/>
    <w:rsid w:val="368D8C9A"/>
    <w:rsid w:val="368ECEC3"/>
    <w:rsid w:val="36912079"/>
    <w:rsid w:val="36B38379"/>
    <w:rsid w:val="36B506A8"/>
    <w:rsid w:val="36B6585B"/>
    <w:rsid w:val="36B71E2F"/>
    <w:rsid w:val="36BA6B6C"/>
    <w:rsid w:val="36C463A7"/>
    <w:rsid w:val="36C72A3B"/>
    <w:rsid w:val="36C7CA83"/>
    <w:rsid w:val="36CB1043"/>
    <w:rsid w:val="36CE1B9A"/>
    <w:rsid w:val="36D5A068"/>
    <w:rsid w:val="36DE72AE"/>
    <w:rsid w:val="36DFE182"/>
    <w:rsid w:val="36E6F4F8"/>
    <w:rsid w:val="36E71C42"/>
    <w:rsid w:val="36E7D422"/>
    <w:rsid w:val="36EE240D"/>
    <w:rsid w:val="36F6DC75"/>
    <w:rsid w:val="36FDD4E0"/>
    <w:rsid w:val="37068551"/>
    <w:rsid w:val="3707FD1E"/>
    <w:rsid w:val="3708FE9F"/>
    <w:rsid w:val="370C7ABB"/>
    <w:rsid w:val="370E74DA"/>
    <w:rsid w:val="37115A9A"/>
    <w:rsid w:val="3711F8E6"/>
    <w:rsid w:val="37151E87"/>
    <w:rsid w:val="3728951D"/>
    <w:rsid w:val="372DC4B0"/>
    <w:rsid w:val="372EFC38"/>
    <w:rsid w:val="3730DF9A"/>
    <w:rsid w:val="373F1C95"/>
    <w:rsid w:val="37413E86"/>
    <w:rsid w:val="37497DB1"/>
    <w:rsid w:val="3749F175"/>
    <w:rsid w:val="374B23B3"/>
    <w:rsid w:val="374B3150"/>
    <w:rsid w:val="374B422D"/>
    <w:rsid w:val="374E1A61"/>
    <w:rsid w:val="3754C4B5"/>
    <w:rsid w:val="375E80A7"/>
    <w:rsid w:val="375E97D6"/>
    <w:rsid w:val="376311B1"/>
    <w:rsid w:val="37652294"/>
    <w:rsid w:val="37666E3A"/>
    <w:rsid w:val="37667644"/>
    <w:rsid w:val="37674B34"/>
    <w:rsid w:val="376C159A"/>
    <w:rsid w:val="3771E808"/>
    <w:rsid w:val="3772925B"/>
    <w:rsid w:val="3774B07C"/>
    <w:rsid w:val="377D433A"/>
    <w:rsid w:val="378331D3"/>
    <w:rsid w:val="378A9856"/>
    <w:rsid w:val="378AB5F7"/>
    <w:rsid w:val="378C384B"/>
    <w:rsid w:val="378DCB39"/>
    <w:rsid w:val="37993976"/>
    <w:rsid w:val="37A196E9"/>
    <w:rsid w:val="37A488FD"/>
    <w:rsid w:val="37A86356"/>
    <w:rsid w:val="37ADF00D"/>
    <w:rsid w:val="37B3C7BD"/>
    <w:rsid w:val="37B4937B"/>
    <w:rsid w:val="37B4A3F7"/>
    <w:rsid w:val="37B66251"/>
    <w:rsid w:val="37C8ECE3"/>
    <w:rsid w:val="37D782FC"/>
    <w:rsid w:val="37DC2CE3"/>
    <w:rsid w:val="37FA59A3"/>
    <w:rsid w:val="3801ACAB"/>
    <w:rsid w:val="3801F9AB"/>
    <w:rsid w:val="3805DD3A"/>
    <w:rsid w:val="380E8738"/>
    <w:rsid w:val="381E2F5A"/>
    <w:rsid w:val="381F3355"/>
    <w:rsid w:val="3826D278"/>
    <w:rsid w:val="382A7AB9"/>
    <w:rsid w:val="382DF72B"/>
    <w:rsid w:val="383FDEC6"/>
    <w:rsid w:val="38450DDF"/>
    <w:rsid w:val="384934F1"/>
    <w:rsid w:val="38506DD9"/>
    <w:rsid w:val="38541AD6"/>
    <w:rsid w:val="3854B82D"/>
    <w:rsid w:val="38563033"/>
    <w:rsid w:val="38564C85"/>
    <w:rsid w:val="3859D770"/>
    <w:rsid w:val="385AC695"/>
    <w:rsid w:val="3861FDE9"/>
    <w:rsid w:val="3862DA86"/>
    <w:rsid w:val="3864FD92"/>
    <w:rsid w:val="3866B9A5"/>
    <w:rsid w:val="3866F153"/>
    <w:rsid w:val="38672CAF"/>
    <w:rsid w:val="38676552"/>
    <w:rsid w:val="38679C17"/>
    <w:rsid w:val="38729DDB"/>
    <w:rsid w:val="3875B2F3"/>
    <w:rsid w:val="3875DC66"/>
    <w:rsid w:val="387831EA"/>
    <w:rsid w:val="38790949"/>
    <w:rsid w:val="3880EEB6"/>
    <w:rsid w:val="3881B85B"/>
    <w:rsid w:val="3881C640"/>
    <w:rsid w:val="388D47BE"/>
    <w:rsid w:val="3893C1E9"/>
    <w:rsid w:val="3898E1C5"/>
    <w:rsid w:val="38A1098F"/>
    <w:rsid w:val="38A541A1"/>
    <w:rsid w:val="38A582A6"/>
    <w:rsid w:val="38AC2CC5"/>
    <w:rsid w:val="38ADCF37"/>
    <w:rsid w:val="38B0A124"/>
    <w:rsid w:val="38B2D1C7"/>
    <w:rsid w:val="38B37492"/>
    <w:rsid w:val="38B65FCE"/>
    <w:rsid w:val="38B6E073"/>
    <w:rsid w:val="38BA3975"/>
    <w:rsid w:val="38BCCAAC"/>
    <w:rsid w:val="38C25749"/>
    <w:rsid w:val="38C40FFA"/>
    <w:rsid w:val="38C53F8E"/>
    <w:rsid w:val="38C5B08B"/>
    <w:rsid w:val="38CDD642"/>
    <w:rsid w:val="38D5B73D"/>
    <w:rsid w:val="38D6DBA0"/>
    <w:rsid w:val="38D81A2A"/>
    <w:rsid w:val="38D89F45"/>
    <w:rsid w:val="38D8CF8F"/>
    <w:rsid w:val="38D9442C"/>
    <w:rsid w:val="38DBD721"/>
    <w:rsid w:val="38DF5F17"/>
    <w:rsid w:val="38E118B6"/>
    <w:rsid w:val="38E34461"/>
    <w:rsid w:val="38F2A5F9"/>
    <w:rsid w:val="38F3F770"/>
    <w:rsid w:val="38F72D1B"/>
    <w:rsid w:val="38F84C53"/>
    <w:rsid w:val="38FB58EB"/>
    <w:rsid w:val="39039512"/>
    <w:rsid w:val="390433CC"/>
    <w:rsid w:val="3907A1EF"/>
    <w:rsid w:val="390A229A"/>
    <w:rsid w:val="390B372E"/>
    <w:rsid w:val="390B764D"/>
    <w:rsid w:val="390F1662"/>
    <w:rsid w:val="391D6836"/>
    <w:rsid w:val="392467F8"/>
    <w:rsid w:val="392D98D3"/>
    <w:rsid w:val="3934A341"/>
    <w:rsid w:val="39398577"/>
    <w:rsid w:val="393A3701"/>
    <w:rsid w:val="393D831B"/>
    <w:rsid w:val="39408238"/>
    <w:rsid w:val="3948C28D"/>
    <w:rsid w:val="3948D762"/>
    <w:rsid w:val="394922CB"/>
    <w:rsid w:val="394A75BA"/>
    <w:rsid w:val="39512A47"/>
    <w:rsid w:val="3951AB2E"/>
    <w:rsid w:val="3953A40E"/>
    <w:rsid w:val="395529BF"/>
    <w:rsid w:val="39553384"/>
    <w:rsid w:val="39560EAC"/>
    <w:rsid w:val="3965B2D6"/>
    <w:rsid w:val="3967D509"/>
    <w:rsid w:val="396870A9"/>
    <w:rsid w:val="396B01D5"/>
    <w:rsid w:val="396DE564"/>
    <w:rsid w:val="3972CFA6"/>
    <w:rsid w:val="3973B260"/>
    <w:rsid w:val="397C2E4A"/>
    <w:rsid w:val="397D9475"/>
    <w:rsid w:val="397EE907"/>
    <w:rsid w:val="3984D3C2"/>
    <w:rsid w:val="398BF95D"/>
    <w:rsid w:val="398D1E30"/>
    <w:rsid w:val="39AF50D7"/>
    <w:rsid w:val="39AF8596"/>
    <w:rsid w:val="39B0AD00"/>
    <w:rsid w:val="39B1B6AE"/>
    <w:rsid w:val="39BA0E3D"/>
    <w:rsid w:val="39C152BE"/>
    <w:rsid w:val="39C22C5A"/>
    <w:rsid w:val="39C86A3D"/>
    <w:rsid w:val="39CA32D6"/>
    <w:rsid w:val="39D768D4"/>
    <w:rsid w:val="39D802C1"/>
    <w:rsid w:val="39DFC833"/>
    <w:rsid w:val="39E3DCA8"/>
    <w:rsid w:val="39E4E85C"/>
    <w:rsid w:val="39E5DACB"/>
    <w:rsid w:val="39E822D2"/>
    <w:rsid w:val="39EDB145"/>
    <w:rsid w:val="39F92707"/>
    <w:rsid w:val="39FAB032"/>
    <w:rsid w:val="39FEB69F"/>
    <w:rsid w:val="3A009CC7"/>
    <w:rsid w:val="3A013A6F"/>
    <w:rsid w:val="3A018031"/>
    <w:rsid w:val="3A038013"/>
    <w:rsid w:val="3A042FEF"/>
    <w:rsid w:val="3A101F62"/>
    <w:rsid w:val="3A118EF4"/>
    <w:rsid w:val="3A162EB4"/>
    <w:rsid w:val="3A185ADA"/>
    <w:rsid w:val="3A189877"/>
    <w:rsid w:val="3A19BE5B"/>
    <w:rsid w:val="3A1EBA2E"/>
    <w:rsid w:val="3A26E309"/>
    <w:rsid w:val="3A2938D0"/>
    <w:rsid w:val="3A387BCB"/>
    <w:rsid w:val="3A38BBE4"/>
    <w:rsid w:val="3A3D1913"/>
    <w:rsid w:val="3A4E4413"/>
    <w:rsid w:val="3A5E0B15"/>
    <w:rsid w:val="3A5FE0E5"/>
    <w:rsid w:val="3A625742"/>
    <w:rsid w:val="3A67F616"/>
    <w:rsid w:val="3A6995BD"/>
    <w:rsid w:val="3A717B83"/>
    <w:rsid w:val="3A729736"/>
    <w:rsid w:val="3A76D7A2"/>
    <w:rsid w:val="3A799C87"/>
    <w:rsid w:val="3A7A6AAE"/>
    <w:rsid w:val="3A7B1617"/>
    <w:rsid w:val="3A8A0A67"/>
    <w:rsid w:val="3A8AF8C8"/>
    <w:rsid w:val="3A8E0168"/>
    <w:rsid w:val="3A91B292"/>
    <w:rsid w:val="3A954D69"/>
    <w:rsid w:val="3A9EE3D9"/>
    <w:rsid w:val="3A9FF658"/>
    <w:rsid w:val="3AA1EC7A"/>
    <w:rsid w:val="3AA5F3C2"/>
    <w:rsid w:val="3AA9D9AB"/>
    <w:rsid w:val="3AB1C01B"/>
    <w:rsid w:val="3AB43963"/>
    <w:rsid w:val="3AB5254D"/>
    <w:rsid w:val="3AB86D81"/>
    <w:rsid w:val="3AC2E71A"/>
    <w:rsid w:val="3AC33153"/>
    <w:rsid w:val="3ACD876B"/>
    <w:rsid w:val="3AD031D2"/>
    <w:rsid w:val="3AD1F270"/>
    <w:rsid w:val="3AD59F17"/>
    <w:rsid w:val="3ADF09F7"/>
    <w:rsid w:val="3AE289E9"/>
    <w:rsid w:val="3AE5059B"/>
    <w:rsid w:val="3AE5514E"/>
    <w:rsid w:val="3AE844A0"/>
    <w:rsid w:val="3AF0C930"/>
    <w:rsid w:val="3AF17E3B"/>
    <w:rsid w:val="3AF22712"/>
    <w:rsid w:val="3AF6C611"/>
    <w:rsid w:val="3AFB1810"/>
    <w:rsid w:val="3AFB38E4"/>
    <w:rsid w:val="3AFF53D6"/>
    <w:rsid w:val="3B023620"/>
    <w:rsid w:val="3B0A076C"/>
    <w:rsid w:val="3B0DCAF2"/>
    <w:rsid w:val="3B0FDE1E"/>
    <w:rsid w:val="3B1284FA"/>
    <w:rsid w:val="3B130CD1"/>
    <w:rsid w:val="3B22592A"/>
    <w:rsid w:val="3B2381CA"/>
    <w:rsid w:val="3B244832"/>
    <w:rsid w:val="3B2FA3BD"/>
    <w:rsid w:val="3B30CCFA"/>
    <w:rsid w:val="3B3EA5E5"/>
    <w:rsid w:val="3B413B34"/>
    <w:rsid w:val="3B49B368"/>
    <w:rsid w:val="3B4ACEDE"/>
    <w:rsid w:val="3B4B597F"/>
    <w:rsid w:val="3B5E6A55"/>
    <w:rsid w:val="3B5F9D2C"/>
    <w:rsid w:val="3B626262"/>
    <w:rsid w:val="3B6737BB"/>
    <w:rsid w:val="3B6A988E"/>
    <w:rsid w:val="3B6C3150"/>
    <w:rsid w:val="3B6EAE72"/>
    <w:rsid w:val="3B77ABDA"/>
    <w:rsid w:val="3B7F8588"/>
    <w:rsid w:val="3B82F195"/>
    <w:rsid w:val="3B849BD3"/>
    <w:rsid w:val="3B854FA0"/>
    <w:rsid w:val="3B8C45DC"/>
    <w:rsid w:val="3B8C9D2B"/>
    <w:rsid w:val="3B8D113D"/>
    <w:rsid w:val="3B8FBD55"/>
    <w:rsid w:val="3B9466BF"/>
    <w:rsid w:val="3BA02DF9"/>
    <w:rsid w:val="3BA6D8C7"/>
    <w:rsid w:val="3BAF1630"/>
    <w:rsid w:val="3BBD0382"/>
    <w:rsid w:val="3BBF1F73"/>
    <w:rsid w:val="3BC465A2"/>
    <w:rsid w:val="3BC46E93"/>
    <w:rsid w:val="3BC488A3"/>
    <w:rsid w:val="3BC58C62"/>
    <w:rsid w:val="3BD0AB32"/>
    <w:rsid w:val="3BDADCE2"/>
    <w:rsid w:val="3BDC39CB"/>
    <w:rsid w:val="3BDFCC88"/>
    <w:rsid w:val="3BE681F5"/>
    <w:rsid w:val="3BE80B99"/>
    <w:rsid w:val="3BED55B8"/>
    <w:rsid w:val="3BEDADE4"/>
    <w:rsid w:val="3BF7C6B7"/>
    <w:rsid w:val="3C00CE8C"/>
    <w:rsid w:val="3C00EBBE"/>
    <w:rsid w:val="3C05A9E4"/>
    <w:rsid w:val="3C089F8A"/>
    <w:rsid w:val="3C13D5D4"/>
    <w:rsid w:val="3C145DB6"/>
    <w:rsid w:val="3C1707EF"/>
    <w:rsid w:val="3C25FE0C"/>
    <w:rsid w:val="3C2A2C42"/>
    <w:rsid w:val="3C2E348D"/>
    <w:rsid w:val="3C30C73D"/>
    <w:rsid w:val="3C343718"/>
    <w:rsid w:val="3C376E32"/>
    <w:rsid w:val="3C37956D"/>
    <w:rsid w:val="3C3D36CC"/>
    <w:rsid w:val="3C429119"/>
    <w:rsid w:val="3C4A6D1D"/>
    <w:rsid w:val="3C4BC6D4"/>
    <w:rsid w:val="3C561319"/>
    <w:rsid w:val="3C5898C9"/>
    <w:rsid w:val="3C690952"/>
    <w:rsid w:val="3C6A4CCF"/>
    <w:rsid w:val="3C6BF2E4"/>
    <w:rsid w:val="3C6D924F"/>
    <w:rsid w:val="3C7A5331"/>
    <w:rsid w:val="3C81B73A"/>
    <w:rsid w:val="3C8A9BFD"/>
    <w:rsid w:val="3C8D4E9C"/>
    <w:rsid w:val="3C93AFA6"/>
    <w:rsid w:val="3C948A86"/>
    <w:rsid w:val="3C9907A7"/>
    <w:rsid w:val="3C9BE88C"/>
    <w:rsid w:val="3C9CDC87"/>
    <w:rsid w:val="3C9EDC0B"/>
    <w:rsid w:val="3CA29537"/>
    <w:rsid w:val="3CA472A1"/>
    <w:rsid w:val="3CAC3AB0"/>
    <w:rsid w:val="3CB6EED5"/>
    <w:rsid w:val="3CC1F114"/>
    <w:rsid w:val="3CCD3E4C"/>
    <w:rsid w:val="3CD6B6D4"/>
    <w:rsid w:val="3CD88403"/>
    <w:rsid w:val="3CDA68E8"/>
    <w:rsid w:val="3CDCEF72"/>
    <w:rsid w:val="3CDE1809"/>
    <w:rsid w:val="3CE5FA91"/>
    <w:rsid w:val="3CE8C522"/>
    <w:rsid w:val="3CF206CA"/>
    <w:rsid w:val="3CF3BDBD"/>
    <w:rsid w:val="3D016140"/>
    <w:rsid w:val="3D0748DB"/>
    <w:rsid w:val="3D0C7F7F"/>
    <w:rsid w:val="3D0EA9D5"/>
    <w:rsid w:val="3D155AB4"/>
    <w:rsid w:val="3D1617E3"/>
    <w:rsid w:val="3D1736AB"/>
    <w:rsid w:val="3D1CD9F5"/>
    <w:rsid w:val="3D24296D"/>
    <w:rsid w:val="3D2762FB"/>
    <w:rsid w:val="3D3059C1"/>
    <w:rsid w:val="3D309E3A"/>
    <w:rsid w:val="3D3105B2"/>
    <w:rsid w:val="3D348AB7"/>
    <w:rsid w:val="3D361638"/>
    <w:rsid w:val="3D3AEA73"/>
    <w:rsid w:val="3D3BA07E"/>
    <w:rsid w:val="3D3FDDD6"/>
    <w:rsid w:val="3D40EB29"/>
    <w:rsid w:val="3D41A8E1"/>
    <w:rsid w:val="3D4234CB"/>
    <w:rsid w:val="3D44489F"/>
    <w:rsid w:val="3D44E170"/>
    <w:rsid w:val="3D48C70B"/>
    <w:rsid w:val="3D53932C"/>
    <w:rsid w:val="3D560258"/>
    <w:rsid w:val="3D560754"/>
    <w:rsid w:val="3D59F3D2"/>
    <w:rsid w:val="3D5A7FD4"/>
    <w:rsid w:val="3D5FC950"/>
    <w:rsid w:val="3D62A814"/>
    <w:rsid w:val="3D6315A9"/>
    <w:rsid w:val="3D63D448"/>
    <w:rsid w:val="3D66BEC7"/>
    <w:rsid w:val="3D672057"/>
    <w:rsid w:val="3D67296F"/>
    <w:rsid w:val="3D677EE7"/>
    <w:rsid w:val="3D69AF11"/>
    <w:rsid w:val="3D6B02E1"/>
    <w:rsid w:val="3D6BC829"/>
    <w:rsid w:val="3D6CE67A"/>
    <w:rsid w:val="3D6F520A"/>
    <w:rsid w:val="3D6FB1F2"/>
    <w:rsid w:val="3D701287"/>
    <w:rsid w:val="3D71058A"/>
    <w:rsid w:val="3D735BA3"/>
    <w:rsid w:val="3D737CC7"/>
    <w:rsid w:val="3D7ED034"/>
    <w:rsid w:val="3D81197D"/>
    <w:rsid w:val="3D85CD48"/>
    <w:rsid w:val="3D901648"/>
    <w:rsid w:val="3D97BA7F"/>
    <w:rsid w:val="3D9F96D8"/>
    <w:rsid w:val="3DA595E6"/>
    <w:rsid w:val="3DAF3CF3"/>
    <w:rsid w:val="3DAF6F24"/>
    <w:rsid w:val="3DB66331"/>
    <w:rsid w:val="3DB8B7DF"/>
    <w:rsid w:val="3DBC7B87"/>
    <w:rsid w:val="3DC4473C"/>
    <w:rsid w:val="3DCB0D93"/>
    <w:rsid w:val="3DCB95F6"/>
    <w:rsid w:val="3DCECE7E"/>
    <w:rsid w:val="3DD0CABE"/>
    <w:rsid w:val="3DD6B1A9"/>
    <w:rsid w:val="3DDB9F6B"/>
    <w:rsid w:val="3DDD34CF"/>
    <w:rsid w:val="3DDE617A"/>
    <w:rsid w:val="3DE257A4"/>
    <w:rsid w:val="3DF14FFE"/>
    <w:rsid w:val="3DF4A1B4"/>
    <w:rsid w:val="3DF7CD41"/>
    <w:rsid w:val="3DFAFF90"/>
    <w:rsid w:val="3DFF346A"/>
    <w:rsid w:val="3E07989D"/>
    <w:rsid w:val="3E0B1E81"/>
    <w:rsid w:val="3E0C7498"/>
    <w:rsid w:val="3E12A372"/>
    <w:rsid w:val="3E18BFDC"/>
    <w:rsid w:val="3E23250C"/>
    <w:rsid w:val="3E287A81"/>
    <w:rsid w:val="3E3319E0"/>
    <w:rsid w:val="3E35C5AB"/>
    <w:rsid w:val="3E3C0858"/>
    <w:rsid w:val="3E3D81B6"/>
    <w:rsid w:val="3E404ED2"/>
    <w:rsid w:val="3E434C05"/>
    <w:rsid w:val="3E5212B1"/>
    <w:rsid w:val="3E589ECA"/>
    <w:rsid w:val="3E5BF6A1"/>
    <w:rsid w:val="3E5DE6BF"/>
    <w:rsid w:val="3E61A094"/>
    <w:rsid w:val="3E64348D"/>
    <w:rsid w:val="3E65C9CE"/>
    <w:rsid w:val="3E705E17"/>
    <w:rsid w:val="3E72691D"/>
    <w:rsid w:val="3E73B4CA"/>
    <w:rsid w:val="3E7C1E90"/>
    <w:rsid w:val="3E7CC9CB"/>
    <w:rsid w:val="3E80EED3"/>
    <w:rsid w:val="3E8889D3"/>
    <w:rsid w:val="3E8B1F80"/>
    <w:rsid w:val="3E9102A9"/>
    <w:rsid w:val="3E949D21"/>
    <w:rsid w:val="3E9D5BCD"/>
    <w:rsid w:val="3EA2F452"/>
    <w:rsid w:val="3EA63C2D"/>
    <w:rsid w:val="3EA92BD7"/>
    <w:rsid w:val="3EAB3868"/>
    <w:rsid w:val="3EBD2CFB"/>
    <w:rsid w:val="3EBD74F3"/>
    <w:rsid w:val="3EC4F069"/>
    <w:rsid w:val="3EC8D5F0"/>
    <w:rsid w:val="3EC93169"/>
    <w:rsid w:val="3ECA2E57"/>
    <w:rsid w:val="3ECA43EA"/>
    <w:rsid w:val="3ECB3D77"/>
    <w:rsid w:val="3EDA5906"/>
    <w:rsid w:val="3EDBF234"/>
    <w:rsid w:val="3EE45E11"/>
    <w:rsid w:val="3EE91FE7"/>
    <w:rsid w:val="3EED16CD"/>
    <w:rsid w:val="3EEFD058"/>
    <w:rsid w:val="3EF355B6"/>
    <w:rsid w:val="3EF71E8F"/>
    <w:rsid w:val="3EF721B4"/>
    <w:rsid w:val="3EFC723B"/>
    <w:rsid w:val="3EFDD5EB"/>
    <w:rsid w:val="3EFEBE29"/>
    <w:rsid w:val="3F00336A"/>
    <w:rsid w:val="3F137540"/>
    <w:rsid w:val="3F16A3AD"/>
    <w:rsid w:val="3F16E4CD"/>
    <w:rsid w:val="3F178E74"/>
    <w:rsid w:val="3F17BE16"/>
    <w:rsid w:val="3F18AE97"/>
    <w:rsid w:val="3F1A6611"/>
    <w:rsid w:val="3F1AE61A"/>
    <w:rsid w:val="3F29EFFC"/>
    <w:rsid w:val="3F3D9738"/>
    <w:rsid w:val="3F43BA40"/>
    <w:rsid w:val="3F4B93C3"/>
    <w:rsid w:val="3F4CA6E5"/>
    <w:rsid w:val="3F4E0034"/>
    <w:rsid w:val="3F5080F3"/>
    <w:rsid w:val="3F513E7F"/>
    <w:rsid w:val="3F528911"/>
    <w:rsid w:val="3F59FCA3"/>
    <w:rsid w:val="3F5A0066"/>
    <w:rsid w:val="3F5CA9C7"/>
    <w:rsid w:val="3F6230E2"/>
    <w:rsid w:val="3F63EEBA"/>
    <w:rsid w:val="3F6AE24E"/>
    <w:rsid w:val="3F6D88E6"/>
    <w:rsid w:val="3F77A6F6"/>
    <w:rsid w:val="3F796BA0"/>
    <w:rsid w:val="3F7E6DEA"/>
    <w:rsid w:val="3F7EA4B3"/>
    <w:rsid w:val="3F854DB3"/>
    <w:rsid w:val="3F8956ED"/>
    <w:rsid w:val="3F89A121"/>
    <w:rsid w:val="3F8C2D8B"/>
    <w:rsid w:val="3F8C4DCF"/>
    <w:rsid w:val="3F91C784"/>
    <w:rsid w:val="3FA7E52B"/>
    <w:rsid w:val="3FA983E6"/>
    <w:rsid w:val="3FAC974A"/>
    <w:rsid w:val="3FAD3FCB"/>
    <w:rsid w:val="3FADA22A"/>
    <w:rsid w:val="3FB86627"/>
    <w:rsid w:val="3FBDD99B"/>
    <w:rsid w:val="3FBE50A8"/>
    <w:rsid w:val="3FC60806"/>
    <w:rsid w:val="3FC674D3"/>
    <w:rsid w:val="3FC8F13F"/>
    <w:rsid w:val="3FC9C2D1"/>
    <w:rsid w:val="3FCB3D60"/>
    <w:rsid w:val="3FD38BFD"/>
    <w:rsid w:val="3FD44AF1"/>
    <w:rsid w:val="3FD71BF7"/>
    <w:rsid w:val="3FD783C6"/>
    <w:rsid w:val="3FDC04D1"/>
    <w:rsid w:val="3FE47465"/>
    <w:rsid w:val="3FE70841"/>
    <w:rsid w:val="3FE85FA7"/>
    <w:rsid w:val="3FF2C30F"/>
    <w:rsid w:val="3FF6C260"/>
    <w:rsid w:val="3FF8EAD4"/>
    <w:rsid w:val="3FF9B759"/>
    <w:rsid w:val="3FFB1C7E"/>
    <w:rsid w:val="400E80A3"/>
    <w:rsid w:val="4011CABE"/>
    <w:rsid w:val="40129A46"/>
    <w:rsid w:val="4013A33A"/>
    <w:rsid w:val="401902C8"/>
    <w:rsid w:val="4021D95D"/>
    <w:rsid w:val="402432A1"/>
    <w:rsid w:val="40316823"/>
    <w:rsid w:val="4037073E"/>
    <w:rsid w:val="403AC501"/>
    <w:rsid w:val="403AD494"/>
    <w:rsid w:val="403C96A0"/>
    <w:rsid w:val="403F8E37"/>
    <w:rsid w:val="4041C49B"/>
    <w:rsid w:val="404206E1"/>
    <w:rsid w:val="4043F054"/>
    <w:rsid w:val="4046B15D"/>
    <w:rsid w:val="4046F386"/>
    <w:rsid w:val="40485E46"/>
    <w:rsid w:val="4049FCEB"/>
    <w:rsid w:val="404E9CAD"/>
    <w:rsid w:val="4056AE81"/>
    <w:rsid w:val="4057885B"/>
    <w:rsid w:val="405B4A97"/>
    <w:rsid w:val="405C3A45"/>
    <w:rsid w:val="405D9536"/>
    <w:rsid w:val="405F8059"/>
    <w:rsid w:val="4061FFC2"/>
    <w:rsid w:val="40639F54"/>
    <w:rsid w:val="4069BC23"/>
    <w:rsid w:val="406BC3B0"/>
    <w:rsid w:val="4072E0E4"/>
    <w:rsid w:val="407DD1AA"/>
    <w:rsid w:val="4082AC66"/>
    <w:rsid w:val="4083221D"/>
    <w:rsid w:val="408517A9"/>
    <w:rsid w:val="4089920A"/>
    <w:rsid w:val="408B74D5"/>
    <w:rsid w:val="408D1C5B"/>
    <w:rsid w:val="40950F8B"/>
    <w:rsid w:val="40960885"/>
    <w:rsid w:val="409CEF5C"/>
    <w:rsid w:val="40A1FB3F"/>
    <w:rsid w:val="40A3843C"/>
    <w:rsid w:val="40A86EA3"/>
    <w:rsid w:val="40AC2D27"/>
    <w:rsid w:val="40AEF570"/>
    <w:rsid w:val="40AFEA80"/>
    <w:rsid w:val="40B2201A"/>
    <w:rsid w:val="40B462FE"/>
    <w:rsid w:val="40BFE54E"/>
    <w:rsid w:val="40C1C55E"/>
    <w:rsid w:val="40C43844"/>
    <w:rsid w:val="40CEF8CE"/>
    <w:rsid w:val="40CF5FA9"/>
    <w:rsid w:val="40DA255A"/>
    <w:rsid w:val="40DFA623"/>
    <w:rsid w:val="40E6FADA"/>
    <w:rsid w:val="40EED748"/>
    <w:rsid w:val="40EF91D1"/>
    <w:rsid w:val="40F23DA7"/>
    <w:rsid w:val="40F64EA9"/>
    <w:rsid w:val="40F8B9AA"/>
    <w:rsid w:val="41151BA5"/>
    <w:rsid w:val="411AFC94"/>
    <w:rsid w:val="411FD1A3"/>
    <w:rsid w:val="41208CD2"/>
    <w:rsid w:val="4131BB31"/>
    <w:rsid w:val="4134541F"/>
    <w:rsid w:val="413466BB"/>
    <w:rsid w:val="4139BF61"/>
    <w:rsid w:val="413AE61B"/>
    <w:rsid w:val="413BD95E"/>
    <w:rsid w:val="41405BA7"/>
    <w:rsid w:val="41430255"/>
    <w:rsid w:val="414506BC"/>
    <w:rsid w:val="4145CE1C"/>
    <w:rsid w:val="41498916"/>
    <w:rsid w:val="415A5D72"/>
    <w:rsid w:val="415D9BBF"/>
    <w:rsid w:val="415E85E8"/>
    <w:rsid w:val="4160D723"/>
    <w:rsid w:val="41665538"/>
    <w:rsid w:val="41695AF2"/>
    <w:rsid w:val="41769E93"/>
    <w:rsid w:val="4177DB7C"/>
    <w:rsid w:val="4178E7F9"/>
    <w:rsid w:val="4181A37A"/>
    <w:rsid w:val="41860A08"/>
    <w:rsid w:val="41877F57"/>
    <w:rsid w:val="41891BE0"/>
    <w:rsid w:val="418A601A"/>
    <w:rsid w:val="418B7000"/>
    <w:rsid w:val="418BE6E0"/>
    <w:rsid w:val="418C2784"/>
    <w:rsid w:val="418CD0CC"/>
    <w:rsid w:val="418DC986"/>
    <w:rsid w:val="4193F772"/>
    <w:rsid w:val="41977C55"/>
    <w:rsid w:val="419AAC47"/>
    <w:rsid w:val="419EB5A5"/>
    <w:rsid w:val="419F0CF8"/>
    <w:rsid w:val="41A0B05D"/>
    <w:rsid w:val="41A207EC"/>
    <w:rsid w:val="41A2F408"/>
    <w:rsid w:val="41AB5D8A"/>
    <w:rsid w:val="41ABCA18"/>
    <w:rsid w:val="41ABE67F"/>
    <w:rsid w:val="41B0B3B9"/>
    <w:rsid w:val="41BAA3AC"/>
    <w:rsid w:val="41BD6043"/>
    <w:rsid w:val="41BFD76A"/>
    <w:rsid w:val="41C4CD95"/>
    <w:rsid w:val="41CB03E2"/>
    <w:rsid w:val="41CD304E"/>
    <w:rsid w:val="41CD3D8E"/>
    <w:rsid w:val="41CD60DE"/>
    <w:rsid w:val="41CF0496"/>
    <w:rsid w:val="41D2AEEE"/>
    <w:rsid w:val="41DA0DCA"/>
    <w:rsid w:val="41DACC2F"/>
    <w:rsid w:val="41DAFEA1"/>
    <w:rsid w:val="41DBEA58"/>
    <w:rsid w:val="41DE12B5"/>
    <w:rsid w:val="41E281BE"/>
    <w:rsid w:val="41E35D89"/>
    <w:rsid w:val="41E9189E"/>
    <w:rsid w:val="41FDD4F0"/>
    <w:rsid w:val="41FEDB41"/>
    <w:rsid w:val="42002E4B"/>
    <w:rsid w:val="420699B0"/>
    <w:rsid w:val="420D9B1E"/>
    <w:rsid w:val="42163FE1"/>
    <w:rsid w:val="42229FC7"/>
    <w:rsid w:val="4227553B"/>
    <w:rsid w:val="4238ABDC"/>
    <w:rsid w:val="423C9CBF"/>
    <w:rsid w:val="42407629"/>
    <w:rsid w:val="4247F17C"/>
    <w:rsid w:val="424F42C2"/>
    <w:rsid w:val="4252283D"/>
    <w:rsid w:val="42592210"/>
    <w:rsid w:val="425C375F"/>
    <w:rsid w:val="425D3DBA"/>
    <w:rsid w:val="4265AEA4"/>
    <w:rsid w:val="42674F3C"/>
    <w:rsid w:val="4269D8E2"/>
    <w:rsid w:val="42762A70"/>
    <w:rsid w:val="427CE037"/>
    <w:rsid w:val="427DF6C9"/>
    <w:rsid w:val="4285E565"/>
    <w:rsid w:val="4286BAA5"/>
    <w:rsid w:val="42879E1B"/>
    <w:rsid w:val="428ECA6B"/>
    <w:rsid w:val="42973FAF"/>
    <w:rsid w:val="429C88B3"/>
    <w:rsid w:val="429D364C"/>
    <w:rsid w:val="429D4E9F"/>
    <w:rsid w:val="42A138D4"/>
    <w:rsid w:val="42A14639"/>
    <w:rsid w:val="42A78FA7"/>
    <w:rsid w:val="42A7FCB5"/>
    <w:rsid w:val="42AA9C8F"/>
    <w:rsid w:val="42ADACF8"/>
    <w:rsid w:val="42B305A8"/>
    <w:rsid w:val="42BCE1D0"/>
    <w:rsid w:val="42BD8894"/>
    <w:rsid w:val="42C0A554"/>
    <w:rsid w:val="42C63857"/>
    <w:rsid w:val="42C8BDF8"/>
    <w:rsid w:val="42C96712"/>
    <w:rsid w:val="42CCC036"/>
    <w:rsid w:val="42D880A6"/>
    <w:rsid w:val="42D9BB38"/>
    <w:rsid w:val="42E08589"/>
    <w:rsid w:val="42E0AAC7"/>
    <w:rsid w:val="42E0BD9E"/>
    <w:rsid w:val="42E858F6"/>
    <w:rsid w:val="42E94EBE"/>
    <w:rsid w:val="42F505F0"/>
    <w:rsid w:val="42F94D5F"/>
    <w:rsid w:val="42FFCA79"/>
    <w:rsid w:val="43032D76"/>
    <w:rsid w:val="43057579"/>
    <w:rsid w:val="4309AE14"/>
    <w:rsid w:val="430BE3B6"/>
    <w:rsid w:val="430F8D31"/>
    <w:rsid w:val="43184D85"/>
    <w:rsid w:val="4321BAD2"/>
    <w:rsid w:val="43246F09"/>
    <w:rsid w:val="432A4C43"/>
    <w:rsid w:val="432E4624"/>
    <w:rsid w:val="4334B19A"/>
    <w:rsid w:val="433B3C41"/>
    <w:rsid w:val="433C8774"/>
    <w:rsid w:val="433D8725"/>
    <w:rsid w:val="433E37C0"/>
    <w:rsid w:val="4347353F"/>
    <w:rsid w:val="434B0F0E"/>
    <w:rsid w:val="434C7690"/>
    <w:rsid w:val="434DF06C"/>
    <w:rsid w:val="4350C18F"/>
    <w:rsid w:val="43597D0A"/>
    <w:rsid w:val="435B8E3D"/>
    <w:rsid w:val="435C6034"/>
    <w:rsid w:val="435DEFC0"/>
    <w:rsid w:val="4361C318"/>
    <w:rsid w:val="4364E109"/>
    <w:rsid w:val="436581F0"/>
    <w:rsid w:val="4368D585"/>
    <w:rsid w:val="436E89C9"/>
    <w:rsid w:val="43749C96"/>
    <w:rsid w:val="4375C289"/>
    <w:rsid w:val="437A8F9F"/>
    <w:rsid w:val="437D5FA7"/>
    <w:rsid w:val="437E13DC"/>
    <w:rsid w:val="4380C32B"/>
    <w:rsid w:val="438A4829"/>
    <w:rsid w:val="43920E36"/>
    <w:rsid w:val="439D50D4"/>
    <w:rsid w:val="439F468D"/>
    <w:rsid w:val="439FA7CC"/>
    <w:rsid w:val="43A8E6AA"/>
    <w:rsid w:val="43B8D4C7"/>
    <w:rsid w:val="43B9F20A"/>
    <w:rsid w:val="43BEE496"/>
    <w:rsid w:val="43C13460"/>
    <w:rsid w:val="43C69A90"/>
    <w:rsid w:val="43C7AACE"/>
    <w:rsid w:val="43C7FDC8"/>
    <w:rsid w:val="43C8AACB"/>
    <w:rsid w:val="43CF31AB"/>
    <w:rsid w:val="43D309FA"/>
    <w:rsid w:val="43D48639"/>
    <w:rsid w:val="43D6D970"/>
    <w:rsid w:val="43E90BDE"/>
    <w:rsid w:val="43E96D26"/>
    <w:rsid w:val="43EB16B2"/>
    <w:rsid w:val="43EC1FBA"/>
    <w:rsid w:val="43F00674"/>
    <w:rsid w:val="43F7910B"/>
    <w:rsid w:val="43F7B11F"/>
    <w:rsid w:val="43F854A0"/>
    <w:rsid w:val="43F8A246"/>
    <w:rsid w:val="43FE9EBA"/>
    <w:rsid w:val="44009621"/>
    <w:rsid w:val="4400BC45"/>
    <w:rsid w:val="4401226F"/>
    <w:rsid w:val="44021432"/>
    <w:rsid w:val="4403D0F5"/>
    <w:rsid w:val="44057129"/>
    <w:rsid w:val="44074CC3"/>
    <w:rsid w:val="440A6CBF"/>
    <w:rsid w:val="440B6394"/>
    <w:rsid w:val="440EFD8E"/>
    <w:rsid w:val="4411333F"/>
    <w:rsid w:val="4411CEB5"/>
    <w:rsid w:val="441C85ED"/>
    <w:rsid w:val="441D7D2C"/>
    <w:rsid w:val="4420854F"/>
    <w:rsid w:val="4427E2B6"/>
    <w:rsid w:val="44294706"/>
    <w:rsid w:val="442CE6FC"/>
    <w:rsid w:val="442FF7A6"/>
    <w:rsid w:val="4431C45D"/>
    <w:rsid w:val="443446D0"/>
    <w:rsid w:val="443821E6"/>
    <w:rsid w:val="443E5D2B"/>
    <w:rsid w:val="4440535A"/>
    <w:rsid w:val="444F2479"/>
    <w:rsid w:val="444FABE8"/>
    <w:rsid w:val="44525E61"/>
    <w:rsid w:val="4452B557"/>
    <w:rsid w:val="44532C10"/>
    <w:rsid w:val="4453C94B"/>
    <w:rsid w:val="445AF5CD"/>
    <w:rsid w:val="445CC5E6"/>
    <w:rsid w:val="4460FE58"/>
    <w:rsid w:val="4461B57E"/>
    <w:rsid w:val="446590CC"/>
    <w:rsid w:val="446651CB"/>
    <w:rsid w:val="446813F2"/>
    <w:rsid w:val="446AADF3"/>
    <w:rsid w:val="446C740F"/>
    <w:rsid w:val="44707F68"/>
    <w:rsid w:val="44722654"/>
    <w:rsid w:val="4477CCF8"/>
    <w:rsid w:val="44817552"/>
    <w:rsid w:val="4482F251"/>
    <w:rsid w:val="448432C1"/>
    <w:rsid w:val="4486BDBC"/>
    <w:rsid w:val="44876E37"/>
    <w:rsid w:val="4487C882"/>
    <w:rsid w:val="448CA11E"/>
    <w:rsid w:val="448EC719"/>
    <w:rsid w:val="44939764"/>
    <w:rsid w:val="4496FBFE"/>
    <w:rsid w:val="4498C46D"/>
    <w:rsid w:val="44A37B00"/>
    <w:rsid w:val="44A86DE2"/>
    <w:rsid w:val="44AC30AB"/>
    <w:rsid w:val="44B1BCBD"/>
    <w:rsid w:val="44BF8917"/>
    <w:rsid w:val="44C8C76D"/>
    <w:rsid w:val="44CACF3A"/>
    <w:rsid w:val="44CF0410"/>
    <w:rsid w:val="44D05EB6"/>
    <w:rsid w:val="44D3162B"/>
    <w:rsid w:val="44DAC58A"/>
    <w:rsid w:val="44DFABC2"/>
    <w:rsid w:val="44DFC208"/>
    <w:rsid w:val="44E1465F"/>
    <w:rsid w:val="44E4AAD0"/>
    <w:rsid w:val="44E97279"/>
    <w:rsid w:val="44ECE37E"/>
    <w:rsid w:val="44EF16DA"/>
    <w:rsid w:val="44F36761"/>
    <w:rsid w:val="44F77C1A"/>
    <w:rsid w:val="44FCC96C"/>
    <w:rsid w:val="44FDF380"/>
    <w:rsid w:val="45088418"/>
    <w:rsid w:val="45109C0A"/>
    <w:rsid w:val="452AF2C3"/>
    <w:rsid w:val="4533DEB9"/>
    <w:rsid w:val="4534B548"/>
    <w:rsid w:val="453552E6"/>
    <w:rsid w:val="4540BA29"/>
    <w:rsid w:val="4545DAE1"/>
    <w:rsid w:val="45470ECF"/>
    <w:rsid w:val="454BD263"/>
    <w:rsid w:val="45504063"/>
    <w:rsid w:val="45538CE7"/>
    <w:rsid w:val="455861F7"/>
    <w:rsid w:val="455C2714"/>
    <w:rsid w:val="455CF146"/>
    <w:rsid w:val="45631FBA"/>
    <w:rsid w:val="45665F93"/>
    <w:rsid w:val="4566C832"/>
    <w:rsid w:val="45687074"/>
    <w:rsid w:val="456ECD90"/>
    <w:rsid w:val="45720686"/>
    <w:rsid w:val="45744454"/>
    <w:rsid w:val="457DD4B6"/>
    <w:rsid w:val="4580439E"/>
    <w:rsid w:val="4580C0FB"/>
    <w:rsid w:val="4583E1B4"/>
    <w:rsid w:val="458E179D"/>
    <w:rsid w:val="45928FA9"/>
    <w:rsid w:val="459542E8"/>
    <w:rsid w:val="459855F4"/>
    <w:rsid w:val="459A9DFF"/>
    <w:rsid w:val="459B2692"/>
    <w:rsid w:val="45A5B834"/>
    <w:rsid w:val="45AB95E4"/>
    <w:rsid w:val="45B0B233"/>
    <w:rsid w:val="45B20F6C"/>
    <w:rsid w:val="45B6C174"/>
    <w:rsid w:val="45B93AA6"/>
    <w:rsid w:val="45BCA5C1"/>
    <w:rsid w:val="45BDF3BF"/>
    <w:rsid w:val="45C58ABD"/>
    <w:rsid w:val="45C6C587"/>
    <w:rsid w:val="45CC8A60"/>
    <w:rsid w:val="45D2D0A2"/>
    <w:rsid w:val="45DCC9BE"/>
    <w:rsid w:val="45DFC5C6"/>
    <w:rsid w:val="45E1EB11"/>
    <w:rsid w:val="45E45506"/>
    <w:rsid w:val="45E53C36"/>
    <w:rsid w:val="45EDCF57"/>
    <w:rsid w:val="45EE3098"/>
    <w:rsid w:val="45EE5576"/>
    <w:rsid w:val="45F16067"/>
    <w:rsid w:val="45F73AF3"/>
    <w:rsid w:val="45FFC1E4"/>
    <w:rsid w:val="4602C640"/>
    <w:rsid w:val="46041A3A"/>
    <w:rsid w:val="4607C3EE"/>
    <w:rsid w:val="460E288D"/>
    <w:rsid w:val="460FC7E5"/>
    <w:rsid w:val="4612DDA9"/>
    <w:rsid w:val="4615340D"/>
    <w:rsid w:val="4618F839"/>
    <w:rsid w:val="4619194C"/>
    <w:rsid w:val="461AE6D2"/>
    <w:rsid w:val="461B1A02"/>
    <w:rsid w:val="4621ECFB"/>
    <w:rsid w:val="46263460"/>
    <w:rsid w:val="462A1834"/>
    <w:rsid w:val="46335A0F"/>
    <w:rsid w:val="4639B171"/>
    <w:rsid w:val="4649CE8C"/>
    <w:rsid w:val="464C250A"/>
    <w:rsid w:val="464D5EF5"/>
    <w:rsid w:val="464DD8B8"/>
    <w:rsid w:val="4650A708"/>
    <w:rsid w:val="465317A4"/>
    <w:rsid w:val="46568805"/>
    <w:rsid w:val="46625D54"/>
    <w:rsid w:val="466488D5"/>
    <w:rsid w:val="46696733"/>
    <w:rsid w:val="4669B72A"/>
    <w:rsid w:val="466CDFFA"/>
    <w:rsid w:val="466D59C3"/>
    <w:rsid w:val="466E35CE"/>
    <w:rsid w:val="4671DF27"/>
    <w:rsid w:val="46764618"/>
    <w:rsid w:val="467DD3F7"/>
    <w:rsid w:val="4686AFF2"/>
    <w:rsid w:val="4686E765"/>
    <w:rsid w:val="4688B7F8"/>
    <w:rsid w:val="468AE89B"/>
    <w:rsid w:val="4691E1AA"/>
    <w:rsid w:val="4695FAFE"/>
    <w:rsid w:val="469A5342"/>
    <w:rsid w:val="469C3A4E"/>
    <w:rsid w:val="469D63F6"/>
    <w:rsid w:val="469FB8DF"/>
    <w:rsid w:val="46A32891"/>
    <w:rsid w:val="46A80177"/>
    <w:rsid w:val="46A84CDE"/>
    <w:rsid w:val="46ADB708"/>
    <w:rsid w:val="46B218A6"/>
    <w:rsid w:val="46B8DB77"/>
    <w:rsid w:val="46B93B06"/>
    <w:rsid w:val="46BC52E4"/>
    <w:rsid w:val="46C3C237"/>
    <w:rsid w:val="46C4E31F"/>
    <w:rsid w:val="46CB892B"/>
    <w:rsid w:val="46D19608"/>
    <w:rsid w:val="46D220AE"/>
    <w:rsid w:val="46D496DD"/>
    <w:rsid w:val="46D7E9A1"/>
    <w:rsid w:val="46E4A724"/>
    <w:rsid w:val="46E5CC4C"/>
    <w:rsid w:val="46E667B9"/>
    <w:rsid w:val="46EBA310"/>
    <w:rsid w:val="46ED7FD8"/>
    <w:rsid w:val="46EF043D"/>
    <w:rsid w:val="46EFFFD7"/>
    <w:rsid w:val="46F1F73E"/>
    <w:rsid w:val="46F30197"/>
    <w:rsid w:val="46FE7018"/>
    <w:rsid w:val="46FEF01B"/>
    <w:rsid w:val="47091076"/>
    <w:rsid w:val="4713F57E"/>
    <w:rsid w:val="4717F403"/>
    <w:rsid w:val="4723903C"/>
    <w:rsid w:val="472629A0"/>
    <w:rsid w:val="4728536C"/>
    <w:rsid w:val="47297F1D"/>
    <w:rsid w:val="472C49BF"/>
    <w:rsid w:val="474489E5"/>
    <w:rsid w:val="4747D3FC"/>
    <w:rsid w:val="47480290"/>
    <w:rsid w:val="47522B88"/>
    <w:rsid w:val="47525E20"/>
    <w:rsid w:val="4754A3D5"/>
    <w:rsid w:val="475F048F"/>
    <w:rsid w:val="4760A923"/>
    <w:rsid w:val="47639D39"/>
    <w:rsid w:val="4769393B"/>
    <w:rsid w:val="476B71CF"/>
    <w:rsid w:val="476FAB59"/>
    <w:rsid w:val="4772A64A"/>
    <w:rsid w:val="47737CC5"/>
    <w:rsid w:val="4778FA31"/>
    <w:rsid w:val="4787F1D3"/>
    <w:rsid w:val="478E1078"/>
    <w:rsid w:val="478F6D2E"/>
    <w:rsid w:val="479F457A"/>
    <w:rsid w:val="47A1B3B4"/>
    <w:rsid w:val="47A4CDEE"/>
    <w:rsid w:val="47AA5DF9"/>
    <w:rsid w:val="47B6E774"/>
    <w:rsid w:val="47BBD038"/>
    <w:rsid w:val="47BE2E92"/>
    <w:rsid w:val="47C59A2A"/>
    <w:rsid w:val="47CBBC06"/>
    <w:rsid w:val="47CE35E7"/>
    <w:rsid w:val="47CF7B9B"/>
    <w:rsid w:val="47DEB188"/>
    <w:rsid w:val="47DF7CDC"/>
    <w:rsid w:val="47E71376"/>
    <w:rsid w:val="47EB0612"/>
    <w:rsid w:val="47EF5341"/>
    <w:rsid w:val="47F43796"/>
    <w:rsid w:val="47F5A302"/>
    <w:rsid w:val="4805FEEC"/>
    <w:rsid w:val="480DA55A"/>
    <w:rsid w:val="481A894E"/>
    <w:rsid w:val="481F42F1"/>
    <w:rsid w:val="482001A9"/>
    <w:rsid w:val="482C72C7"/>
    <w:rsid w:val="482EE5D7"/>
    <w:rsid w:val="482F11ED"/>
    <w:rsid w:val="4838E641"/>
    <w:rsid w:val="483C021C"/>
    <w:rsid w:val="483E9EC1"/>
    <w:rsid w:val="483FDDE0"/>
    <w:rsid w:val="48419A96"/>
    <w:rsid w:val="4847494B"/>
    <w:rsid w:val="48489E9C"/>
    <w:rsid w:val="48499813"/>
    <w:rsid w:val="48571085"/>
    <w:rsid w:val="48584261"/>
    <w:rsid w:val="48596AA7"/>
    <w:rsid w:val="485988F8"/>
    <w:rsid w:val="485C0A34"/>
    <w:rsid w:val="485E73CE"/>
    <w:rsid w:val="485ED650"/>
    <w:rsid w:val="4866A499"/>
    <w:rsid w:val="487265D5"/>
    <w:rsid w:val="48750534"/>
    <w:rsid w:val="48758666"/>
    <w:rsid w:val="487915BC"/>
    <w:rsid w:val="487BD2E2"/>
    <w:rsid w:val="487D8C05"/>
    <w:rsid w:val="487E5EEC"/>
    <w:rsid w:val="4885C428"/>
    <w:rsid w:val="4889D684"/>
    <w:rsid w:val="488CCB54"/>
    <w:rsid w:val="4893D2EC"/>
    <w:rsid w:val="489448DE"/>
    <w:rsid w:val="48961168"/>
    <w:rsid w:val="48963B29"/>
    <w:rsid w:val="4899C356"/>
    <w:rsid w:val="489B3F9B"/>
    <w:rsid w:val="48A0278C"/>
    <w:rsid w:val="48A05FFC"/>
    <w:rsid w:val="48A17088"/>
    <w:rsid w:val="48A3452A"/>
    <w:rsid w:val="48AA5095"/>
    <w:rsid w:val="48ADF877"/>
    <w:rsid w:val="48B19E26"/>
    <w:rsid w:val="48B62F98"/>
    <w:rsid w:val="48B6EC3E"/>
    <w:rsid w:val="48B78BC0"/>
    <w:rsid w:val="48B8DB30"/>
    <w:rsid w:val="48C33C12"/>
    <w:rsid w:val="48CC477F"/>
    <w:rsid w:val="48CF9F55"/>
    <w:rsid w:val="48CFFB19"/>
    <w:rsid w:val="48D02578"/>
    <w:rsid w:val="48D60053"/>
    <w:rsid w:val="48E1EDB3"/>
    <w:rsid w:val="48E2B13B"/>
    <w:rsid w:val="48E2DD36"/>
    <w:rsid w:val="48E791E6"/>
    <w:rsid w:val="48E81C5D"/>
    <w:rsid w:val="48F30C46"/>
    <w:rsid w:val="48F37114"/>
    <w:rsid w:val="48F4EE72"/>
    <w:rsid w:val="48FF2D4B"/>
    <w:rsid w:val="48FF890F"/>
    <w:rsid w:val="490B8916"/>
    <w:rsid w:val="49115FFA"/>
    <w:rsid w:val="4915F680"/>
    <w:rsid w:val="4917BFA6"/>
    <w:rsid w:val="491A96FC"/>
    <w:rsid w:val="491D8C84"/>
    <w:rsid w:val="49230404"/>
    <w:rsid w:val="4931FA71"/>
    <w:rsid w:val="49324F52"/>
    <w:rsid w:val="4938CC8C"/>
    <w:rsid w:val="493BCD11"/>
    <w:rsid w:val="493D5595"/>
    <w:rsid w:val="494034CA"/>
    <w:rsid w:val="495350A2"/>
    <w:rsid w:val="49536D67"/>
    <w:rsid w:val="49576011"/>
    <w:rsid w:val="4959F8D6"/>
    <w:rsid w:val="495A371C"/>
    <w:rsid w:val="4960444C"/>
    <w:rsid w:val="496C4A17"/>
    <w:rsid w:val="496CBDF8"/>
    <w:rsid w:val="496F4B67"/>
    <w:rsid w:val="49717F20"/>
    <w:rsid w:val="4974C928"/>
    <w:rsid w:val="49792CB1"/>
    <w:rsid w:val="4979B88F"/>
    <w:rsid w:val="497BC7BA"/>
    <w:rsid w:val="497C948B"/>
    <w:rsid w:val="497F07BD"/>
    <w:rsid w:val="497F48C7"/>
    <w:rsid w:val="4982E0FD"/>
    <w:rsid w:val="498CA6D1"/>
    <w:rsid w:val="4999CADA"/>
    <w:rsid w:val="499F3833"/>
    <w:rsid w:val="49A1A9E5"/>
    <w:rsid w:val="49A50A8A"/>
    <w:rsid w:val="49BC6ABF"/>
    <w:rsid w:val="49C12770"/>
    <w:rsid w:val="49D5A853"/>
    <w:rsid w:val="49D5FADB"/>
    <w:rsid w:val="49DB7FE9"/>
    <w:rsid w:val="49DECF2D"/>
    <w:rsid w:val="49E62E21"/>
    <w:rsid w:val="49EEA23C"/>
    <w:rsid w:val="49F923CC"/>
    <w:rsid w:val="49FF3321"/>
    <w:rsid w:val="49FFE8C9"/>
    <w:rsid w:val="4A076F23"/>
    <w:rsid w:val="4A0BE1FE"/>
    <w:rsid w:val="4A0E3B20"/>
    <w:rsid w:val="4A0F50EF"/>
    <w:rsid w:val="4A0F8B4B"/>
    <w:rsid w:val="4A13838D"/>
    <w:rsid w:val="4A17A343"/>
    <w:rsid w:val="4A19478B"/>
    <w:rsid w:val="4A1C7BD6"/>
    <w:rsid w:val="4A1ECF11"/>
    <w:rsid w:val="4A2DEC73"/>
    <w:rsid w:val="4A3B434F"/>
    <w:rsid w:val="4A3DB48A"/>
    <w:rsid w:val="4A440FD4"/>
    <w:rsid w:val="4A47F971"/>
    <w:rsid w:val="4A4FA885"/>
    <w:rsid w:val="4A52515C"/>
    <w:rsid w:val="4A556B71"/>
    <w:rsid w:val="4A56DE08"/>
    <w:rsid w:val="4A58BB9C"/>
    <w:rsid w:val="4A5D040A"/>
    <w:rsid w:val="4A63AAD1"/>
    <w:rsid w:val="4A64C94D"/>
    <w:rsid w:val="4A743DCD"/>
    <w:rsid w:val="4A7440A7"/>
    <w:rsid w:val="4A75C107"/>
    <w:rsid w:val="4A7608B9"/>
    <w:rsid w:val="4A8173EF"/>
    <w:rsid w:val="4A81980C"/>
    <w:rsid w:val="4A9166D5"/>
    <w:rsid w:val="4AA397B5"/>
    <w:rsid w:val="4AA86126"/>
    <w:rsid w:val="4AB4276D"/>
    <w:rsid w:val="4AB93CF6"/>
    <w:rsid w:val="4AB98916"/>
    <w:rsid w:val="4AB9F74D"/>
    <w:rsid w:val="4ABBC93A"/>
    <w:rsid w:val="4ABC795D"/>
    <w:rsid w:val="4ABD435A"/>
    <w:rsid w:val="4ABEE973"/>
    <w:rsid w:val="4ACAF028"/>
    <w:rsid w:val="4AD07E68"/>
    <w:rsid w:val="4AD32549"/>
    <w:rsid w:val="4AD4FAAB"/>
    <w:rsid w:val="4AD97E7E"/>
    <w:rsid w:val="4AE7C5EC"/>
    <w:rsid w:val="4AED91E2"/>
    <w:rsid w:val="4AEF9ABB"/>
    <w:rsid w:val="4AF09228"/>
    <w:rsid w:val="4AF7E2C1"/>
    <w:rsid w:val="4AFB3CAD"/>
    <w:rsid w:val="4AFF94BD"/>
    <w:rsid w:val="4B000E06"/>
    <w:rsid w:val="4B119D94"/>
    <w:rsid w:val="4B166E6F"/>
    <w:rsid w:val="4B17896F"/>
    <w:rsid w:val="4B180F90"/>
    <w:rsid w:val="4B1B0DA4"/>
    <w:rsid w:val="4B1C855B"/>
    <w:rsid w:val="4B1E5BE7"/>
    <w:rsid w:val="4B1EE7AB"/>
    <w:rsid w:val="4B2744A8"/>
    <w:rsid w:val="4B311170"/>
    <w:rsid w:val="4B34A6AF"/>
    <w:rsid w:val="4B36771C"/>
    <w:rsid w:val="4B375531"/>
    <w:rsid w:val="4B3A708C"/>
    <w:rsid w:val="4B3D6D7E"/>
    <w:rsid w:val="4B4446E4"/>
    <w:rsid w:val="4B44F960"/>
    <w:rsid w:val="4B4C81D0"/>
    <w:rsid w:val="4B537FFB"/>
    <w:rsid w:val="4B574292"/>
    <w:rsid w:val="4B5C934C"/>
    <w:rsid w:val="4B6B0464"/>
    <w:rsid w:val="4B74D6B7"/>
    <w:rsid w:val="4B768C8B"/>
    <w:rsid w:val="4B7E0698"/>
    <w:rsid w:val="4B7EE7B4"/>
    <w:rsid w:val="4B838DC3"/>
    <w:rsid w:val="4B84779F"/>
    <w:rsid w:val="4B84FB32"/>
    <w:rsid w:val="4B8A67E8"/>
    <w:rsid w:val="4B8A6D47"/>
    <w:rsid w:val="4B8B49A2"/>
    <w:rsid w:val="4B8B8CDC"/>
    <w:rsid w:val="4B8E6E5C"/>
    <w:rsid w:val="4B98507B"/>
    <w:rsid w:val="4B9BF0C5"/>
    <w:rsid w:val="4B9E832A"/>
    <w:rsid w:val="4BAD0981"/>
    <w:rsid w:val="4BBA6AA5"/>
    <w:rsid w:val="4BBB94DD"/>
    <w:rsid w:val="4BC36FAE"/>
    <w:rsid w:val="4BC80F59"/>
    <w:rsid w:val="4BD0C746"/>
    <w:rsid w:val="4BD2613E"/>
    <w:rsid w:val="4BD8BCDB"/>
    <w:rsid w:val="4BDDD671"/>
    <w:rsid w:val="4BE335C2"/>
    <w:rsid w:val="4BE6139D"/>
    <w:rsid w:val="4BEA40BF"/>
    <w:rsid w:val="4BEFE9CD"/>
    <w:rsid w:val="4BF3DD2B"/>
    <w:rsid w:val="4BF49F89"/>
    <w:rsid w:val="4BFAC72B"/>
    <w:rsid w:val="4C0C0969"/>
    <w:rsid w:val="4C197FAD"/>
    <w:rsid w:val="4C1B845F"/>
    <w:rsid w:val="4C2086A6"/>
    <w:rsid w:val="4C21D7C7"/>
    <w:rsid w:val="4C247E08"/>
    <w:rsid w:val="4C251040"/>
    <w:rsid w:val="4C25FF8E"/>
    <w:rsid w:val="4C2634D9"/>
    <w:rsid w:val="4C270EC1"/>
    <w:rsid w:val="4C27E4E9"/>
    <w:rsid w:val="4C29E68E"/>
    <w:rsid w:val="4C2CD64C"/>
    <w:rsid w:val="4C31743A"/>
    <w:rsid w:val="4C3237BF"/>
    <w:rsid w:val="4C38390A"/>
    <w:rsid w:val="4C395EA6"/>
    <w:rsid w:val="4C3B9262"/>
    <w:rsid w:val="4C3D41B2"/>
    <w:rsid w:val="4C40A7A2"/>
    <w:rsid w:val="4C462F39"/>
    <w:rsid w:val="4C4E93D2"/>
    <w:rsid w:val="4C5639B6"/>
    <w:rsid w:val="4C57D606"/>
    <w:rsid w:val="4C58A420"/>
    <w:rsid w:val="4C5F56C4"/>
    <w:rsid w:val="4C60509D"/>
    <w:rsid w:val="4C692EB0"/>
    <w:rsid w:val="4C6970B8"/>
    <w:rsid w:val="4C6A463A"/>
    <w:rsid w:val="4C6AE14A"/>
    <w:rsid w:val="4C6B0821"/>
    <w:rsid w:val="4C6CF0D3"/>
    <w:rsid w:val="4C6F33B0"/>
    <w:rsid w:val="4C71405D"/>
    <w:rsid w:val="4C755FED"/>
    <w:rsid w:val="4C858E06"/>
    <w:rsid w:val="4C87F8E4"/>
    <w:rsid w:val="4C922D99"/>
    <w:rsid w:val="4C924BD1"/>
    <w:rsid w:val="4C934BCD"/>
    <w:rsid w:val="4C951B5A"/>
    <w:rsid w:val="4C9894E3"/>
    <w:rsid w:val="4C9E9336"/>
    <w:rsid w:val="4CA1D4CC"/>
    <w:rsid w:val="4CA6614C"/>
    <w:rsid w:val="4CB43D4B"/>
    <w:rsid w:val="4CB46AEE"/>
    <w:rsid w:val="4CB4BA01"/>
    <w:rsid w:val="4CB5A944"/>
    <w:rsid w:val="4CB856D8"/>
    <w:rsid w:val="4CBDC786"/>
    <w:rsid w:val="4CC111D9"/>
    <w:rsid w:val="4CCBC97F"/>
    <w:rsid w:val="4CCC77E7"/>
    <w:rsid w:val="4CD3D752"/>
    <w:rsid w:val="4CD4AF2F"/>
    <w:rsid w:val="4CDCB387"/>
    <w:rsid w:val="4CDEC332"/>
    <w:rsid w:val="4CDF7175"/>
    <w:rsid w:val="4CDFB158"/>
    <w:rsid w:val="4CE83302"/>
    <w:rsid w:val="4CF1EE9C"/>
    <w:rsid w:val="4CFA74EF"/>
    <w:rsid w:val="4CFA8D11"/>
    <w:rsid w:val="4CFE5F79"/>
    <w:rsid w:val="4D04389A"/>
    <w:rsid w:val="4D05673A"/>
    <w:rsid w:val="4D178036"/>
    <w:rsid w:val="4D1F4BAB"/>
    <w:rsid w:val="4D26F0D8"/>
    <w:rsid w:val="4D2ABEF2"/>
    <w:rsid w:val="4D2EA0CB"/>
    <w:rsid w:val="4D395858"/>
    <w:rsid w:val="4D4635C5"/>
    <w:rsid w:val="4D4A7E9C"/>
    <w:rsid w:val="4D4BEE11"/>
    <w:rsid w:val="4D558964"/>
    <w:rsid w:val="4D5D29FE"/>
    <w:rsid w:val="4D5DB375"/>
    <w:rsid w:val="4D77DC0D"/>
    <w:rsid w:val="4D77E980"/>
    <w:rsid w:val="4D7940B1"/>
    <w:rsid w:val="4D7B6EF2"/>
    <w:rsid w:val="4D7C8E72"/>
    <w:rsid w:val="4D82F4DD"/>
    <w:rsid w:val="4D845E1D"/>
    <w:rsid w:val="4D853BFC"/>
    <w:rsid w:val="4D8593DA"/>
    <w:rsid w:val="4D889F1B"/>
    <w:rsid w:val="4D88B4FA"/>
    <w:rsid w:val="4D8A965F"/>
    <w:rsid w:val="4D9285C2"/>
    <w:rsid w:val="4D92DA61"/>
    <w:rsid w:val="4D95A9E4"/>
    <w:rsid w:val="4D969814"/>
    <w:rsid w:val="4DA2DCC6"/>
    <w:rsid w:val="4DA8FDAB"/>
    <w:rsid w:val="4DADDBEF"/>
    <w:rsid w:val="4DB013B1"/>
    <w:rsid w:val="4DB543DF"/>
    <w:rsid w:val="4DB61A9D"/>
    <w:rsid w:val="4DBAA735"/>
    <w:rsid w:val="4DBCF718"/>
    <w:rsid w:val="4DC6E0E6"/>
    <w:rsid w:val="4DCB77A4"/>
    <w:rsid w:val="4DD23572"/>
    <w:rsid w:val="4DDE535E"/>
    <w:rsid w:val="4DE4785E"/>
    <w:rsid w:val="4DE96880"/>
    <w:rsid w:val="4DE9C82F"/>
    <w:rsid w:val="4DECC46E"/>
    <w:rsid w:val="4DEF84E5"/>
    <w:rsid w:val="4DF1A166"/>
    <w:rsid w:val="4DF1EFE2"/>
    <w:rsid w:val="4DF37128"/>
    <w:rsid w:val="4DF3D5DD"/>
    <w:rsid w:val="4DF9C569"/>
    <w:rsid w:val="4E08210D"/>
    <w:rsid w:val="4E0AF299"/>
    <w:rsid w:val="4E0C737C"/>
    <w:rsid w:val="4E0F2C0F"/>
    <w:rsid w:val="4E1375CC"/>
    <w:rsid w:val="4E1B8D82"/>
    <w:rsid w:val="4E20E838"/>
    <w:rsid w:val="4E2C11B5"/>
    <w:rsid w:val="4E316489"/>
    <w:rsid w:val="4E321DE8"/>
    <w:rsid w:val="4E33A52D"/>
    <w:rsid w:val="4E3A971A"/>
    <w:rsid w:val="4E3C7856"/>
    <w:rsid w:val="4E3E21EA"/>
    <w:rsid w:val="4E42230A"/>
    <w:rsid w:val="4E44C1F9"/>
    <w:rsid w:val="4E483492"/>
    <w:rsid w:val="4E49A353"/>
    <w:rsid w:val="4E4C4FB3"/>
    <w:rsid w:val="4E5913AF"/>
    <w:rsid w:val="4E5A01A0"/>
    <w:rsid w:val="4E5D1D25"/>
    <w:rsid w:val="4E5E17FC"/>
    <w:rsid w:val="4E6229B0"/>
    <w:rsid w:val="4E65F513"/>
    <w:rsid w:val="4E6C38D7"/>
    <w:rsid w:val="4E6C8EF5"/>
    <w:rsid w:val="4E7122EE"/>
    <w:rsid w:val="4E72833D"/>
    <w:rsid w:val="4E78FBB0"/>
    <w:rsid w:val="4E7ED5F7"/>
    <w:rsid w:val="4E7F2519"/>
    <w:rsid w:val="4E86C053"/>
    <w:rsid w:val="4E8CDABE"/>
    <w:rsid w:val="4E905538"/>
    <w:rsid w:val="4E98A185"/>
    <w:rsid w:val="4E9BFC2F"/>
    <w:rsid w:val="4EA0FE18"/>
    <w:rsid w:val="4EA23911"/>
    <w:rsid w:val="4EAAFA3F"/>
    <w:rsid w:val="4EAB8D84"/>
    <w:rsid w:val="4EAD2B71"/>
    <w:rsid w:val="4EAE56E2"/>
    <w:rsid w:val="4EAE9EBC"/>
    <w:rsid w:val="4EB050F5"/>
    <w:rsid w:val="4EB27BE4"/>
    <w:rsid w:val="4EB591D2"/>
    <w:rsid w:val="4EB61B37"/>
    <w:rsid w:val="4EB8DC1A"/>
    <w:rsid w:val="4ECE4C1B"/>
    <w:rsid w:val="4ECEB7B2"/>
    <w:rsid w:val="4ECEEF16"/>
    <w:rsid w:val="4EDA413A"/>
    <w:rsid w:val="4EDAB706"/>
    <w:rsid w:val="4EDC532A"/>
    <w:rsid w:val="4EE4A866"/>
    <w:rsid w:val="4EE712BD"/>
    <w:rsid w:val="4EEA39DF"/>
    <w:rsid w:val="4EF5DF5F"/>
    <w:rsid w:val="4EF8A249"/>
    <w:rsid w:val="4EFB6812"/>
    <w:rsid w:val="4EFB914A"/>
    <w:rsid w:val="4F0A0200"/>
    <w:rsid w:val="4F0F7529"/>
    <w:rsid w:val="4F147CDE"/>
    <w:rsid w:val="4F1517A2"/>
    <w:rsid w:val="4F15B403"/>
    <w:rsid w:val="4F1610B3"/>
    <w:rsid w:val="4F1A2F58"/>
    <w:rsid w:val="4F1D56A4"/>
    <w:rsid w:val="4F1E729F"/>
    <w:rsid w:val="4F22D187"/>
    <w:rsid w:val="4F253883"/>
    <w:rsid w:val="4F261395"/>
    <w:rsid w:val="4F28E51C"/>
    <w:rsid w:val="4F3AAA02"/>
    <w:rsid w:val="4F411B4D"/>
    <w:rsid w:val="4F417BD1"/>
    <w:rsid w:val="4F4890AA"/>
    <w:rsid w:val="4F489D8F"/>
    <w:rsid w:val="4F4E4DE5"/>
    <w:rsid w:val="4F4F301D"/>
    <w:rsid w:val="4F523AE8"/>
    <w:rsid w:val="4F52848F"/>
    <w:rsid w:val="4F55C63D"/>
    <w:rsid w:val="4F583CD8"/>
    <w:rsid w:val="4F59FDF8"/>
    <w:rsid w:val="4F5B25CE"/>
    <w:rsid w:val="4F5B3D76"/>
    <w:rsid w:val="4F621CB2"/>
    <w:rsid w:val="4F654A8F"/>
    <w:rsid w:val="4F65B9B5"/>
    <w:rsid w:val="4F6AA977"/>
    <w:rsid w:val="4F6D1759"/>
    <w:rsid w:val="4F6F363F"/>
    <w:rsid w:val="4F71FBA9"/>
    <w:rsid w:val="4F7CA1EE"/>
    <w:rsid w:val="4F7E71AC"/>
    <w:rsid w:val="4F80A1F5"/>
    <w:rsid w:val="4F82BAC6"/>
    <w:rsid w:val="4F849811"/>
    <w:rsid w:val="4F898354"/>
    <w:rsid w:val="4F89A3E1"/>
    <w:rsid w:val="4F8E8F38"/>
    <w:rsid w:val="4F9844DD"/>
    <w:rsid w:val="4FA26AAE"/>
    <w:rsid w:val="4FA73F3F"/>
    <w:rsid w:val="4FA844DD"/>
    <w:rsid w:val="4FA8ABE7"/>
    <w:rsid w:val="4FAAEB74"/>
    <w:rsid w:val="4FC20AB9"/>
    <w:rsid w:val="4FC22F90"/>
    <w:rsid w:val="4FC333A0"/>
    <w:rsid w:val="4FC532E8"/>
    <w:rsid w:val="4FC8CF06"/>
    <w:rsid w:val="4FCDDE64"/>
    <w:rsid w:val="4FD36064"/>
    <w:rsid w:val="4FDBD430"/>
    <w:rsid w:val="4FDCE055"/>
    <w:rsid w:val="4FE0138F"/>
    <w:rsid w:val="4FE04EF3"/>
    <w:rsid w:val="4FED8E56"/>
    <w:rsid w:val="4FF51546"/>
    <w:rsid w:val="4FF6E3DE"/>
    <w:rsid w:val="4FF74DF8"/>
    <w:rsid w:val="4FFCB1EA"/>
    <w:rsid w:val="5004B547"/>
    <w:rsid w:val="500688B3"/>
    <w:rsid w:val="5012961E"/>
    <w:rsid w:val="50196238"/>
    <w:rsid w:val="502017E6"/>
    <w:rsid w:val="50210374"/>
    <w:rsid w:val="502ADBC4"/>
    <w:rsid w:val="502C1614"/>
    <w:rsid w:val="502D459F"/>
    <w:rsid w:val="503CA91B"/>
    <w:rsid w:val="503E1F4E"/>
    <w:rsid w:val="50413C06"/>
    <w:rsid w:val="5047727C"/>
    <w:rsid w:val="504FD3D3"/>
    <w:rsid w:val="5052C6FA"/>
    <w:rsid w:val="50570683"/>
    <w:rsid w:val="50578709"/>
    <w:rsid w:val="5059D0BE"/>
    <w:rsid w:val="5059F10C"/>
    <w:rsid w:val="506BE0AD"/>
    <w:rsid w:val="5074D160"/>
    <w:rsid w:val="50794B41"/>
    <w:rsid w:val="507B260A"/>
    <w:rsid w:val="507FC2BE"/>
    <w:rsid w:val="5084CE7A"/>
    <w:rsid w:val="50911915"/>
    <w:rsid w:val="50956330"/>
    <w:rsid w:val="5097FEBB"/>
    <w:rsid w:val="509EB8AA"/>
    <w:rsid w:val="509EE46F"/>
    <w:rsid w:val="50A73E91"/>
    <w:rsid w:val="50A836BC"/>
    <w:rsid w:val="50AD4661"/>
    <w:rsid w:val="50B14AC2"/>
    <w:rsid w:val="50C3F93F"/>
    <w:rsid w:val="50D286CE"/>
    <w:rsid w:val="50D31BDA"/>
    <w:rsid w:val="50D45FBF"/>
    <w:rsid w:val="50D47A98"/>
    <w:rsid w:val="50DB105D"/>
    <w:rsid w:val="50DE28E8"/>
    <w:rsid w:val="50DE974F"/>
    <w:rsid w:val="50DEB25C"/>
    <w:rsid w:val="50E5D690"/>
    <w:rsid w:val="50E5F810"/>
    <w:rsid w:val="50EB29FE"/>
    <w:rsid w:val="50ED0E32"/>
    <w:rsid w:val="50ED7D94"/>
    <w:rsid w:val="50EFA89F"/>
    <w:rsid w:val="50F32992"/>
    <w:rsid w:val="50F548EA"/>
    <w:rsid w:val="50FA180A"/>
    <w:rsid w:val="5111F6D7"/>
    <w:rsid w:val="51165061"/>
    <w:rsid w:val="5122380D"/>
    <w:rsid w:val="5126A80C"/>
    <w:rsid w:val="5127AF3E"/>
    <w:rsid w:val="512B752F"/>
    <w:rsid w:val="512C88EF"/>
    <w:rsid w:val="512E456D"/>
    <w:rsid w:val="51351239"/>
    <w:rsid w:val="5135EADA"/>
    <w:rsid w:val="51382EAC"/>
    <w:rsid w:val="5138B75D"/>
    <w:rsid w:val="513E3C3E"/>
    <w:rsid w:val="513F293E"/>
    <w:rsid w:val="5146E405"/>
    <w:rsid w:val="514C4A5A"/>
    <w:rsid w:val="51527C7D"/>
    <w:rsid w:val="5152F80F"/>
    <w:rsid w:val="51554A4E"/>
    <w:rsid w:val="515C21B9"/>
    <w:rsid w:val="515CF638"/>
    <w:rsid w:val="51634893"/>
    <w:rsid w:val="51673C67"/>
    <w:rsid w:val="5167818B"/>
    <w:rsid w:val="516CC5D9"/>
    <w:rsid w:val="516DA2C5"/>
    <w:rsid w:val="517471DB"/>
    <w:rsid w:val="517DDCA2"/>
    <w:rsid w:val="5180C1C5"/>
    <w:rsid w:val="51811A8B"/>
    <w:rsid w:val="51811D1B"/>
    <w:rsid w:val="51832F27"/>
    <w:rsid w:val="518E6E1D"/>
    <w:rsid w:val="51962B3C"/>
    <w:rsid w:val="5199FB05"/>
    <w:rsid w:val="519B9760"/>
    <w:rsid w:val="519E57DB"/>
    <w:rsid w:val="51A1FF3C"/>
    <w:rsid w:val="51A53D58"/>
    <w:rsid w:val="51AE37AD"/>
    <w:rsid w:val="51B1B7E5"/>
    <w:rsid w:val="51B6B9BC"/>
    <w:rsid w:val="51C021CF"/>
    <w:rsid w:val="51C4E848"/>
    <w:rsid w:val="51D31F79"/>
    <w:rsid w:val="51DA3F49"/>
    <w:rsid w:val="51E40414"/>
    <w:rsid w:val="51EBBF9C"/>
    <w:rsid w:val="51EEAF3D"/>
    <w:rsid w:val="51EEDA17"/>
    <w:rsid w:val="51F189B0"/>
    <w:rsid w:val="51F18FE2"/>
    <w:rsid w:val="51F677A6"/>
    <w:rsid w:val="51FDA20A"/>
    <w:rsid w:val="520AB3AA"/>
    <w:rsid w:val="520AD955"/>
    <w:rsid w:val="520B8465"/>
    <w:rsid w:val="520BCD86"/>
    <w:rsid w:val="520E4B9A"/>
    <w:rsid w:val="52130A45"/>
    <w:rsid w:val="52147C28"/>
    <w:rsid w:val="521618F6"/>
    <w:rsid w:val="521676F7"/>
    <w:rsid w:val="5219BD6E"/>
    <w:rsid w:val="5219E970"/>
    <w:rsid w:val="521E29D8"/>
    <w:rsid w:val="522455BA"/>
    <w:rsid w:val="5229416E"/>
    <w:rsid w:val="522BB216"/>
    <w:rsid w:val="522BCC54"/>
    <w:rsid w:val="52303EA0"/>
    <w:rsid w:val="52307E5A"/>
    <w:rsid w:val="52333ACB"/>
    <w:rsid w:val="5234D5D9"/>
    <w:rsid w:val="5234E30A"/>
    <w:rsid w:val="523CA6D3"/>
    <w:rsid w:val="5244CCEB"/>
    <w:rsid w:val="5246D52D"/>
    <w:rsid w:val="524745FA"/>
    <w:rsid w:val="524AD9CF"/>
    <w:rsid w:val="5255811C"/>
    <w:rsid w:val="525626C2"/>
    <w:rsid w:val="525E43B6"/>
    <w:rsid w:val="525EC19B"/>
    <w:rsid w:val="52607D5D"/>
    <w:rsid w:val="5263EEEB"/>
    <w:rsid w:val="526BC599"/>
    <w:rsid w:val="5270675A"/>
    <w:rsid w:val="527294AF"/>
    <w:rsid w:val="5272BEB2"/>
    <w:rsid w:val="52776A7D"/>
    <w:rsid w:val="5277DBE7"/>
    <w:rsid w:val="527979DB"/>
    <w:rsid w:val="527FEFE7"/>
    <w:rsid w:val="52808240"/>
    <w:rsid w:val="52828CC0"/>
    <w:rsid w:val="528409D1"/>
    <w:rsid w:val="528C6368"/>
    <w:rsid w:val="529937BF"/>
    <w:rsid w:val="529A7A41"/>
    <w:rsid w:val="52A6F998"/>
    <w:rsid w:val="52AA09D3"/>
    <w:rsid w:val="52AFADC5"/>
    <w:rsid w:val="52B6059B"/>
    <w:rsid w:val="52B8E4C5"/>
    <w:rsid w:val="52BCD90C"/>
    <w:rsid w:val="52C89FC0"/>
    <w:rsid w:val="52C9F20B"/>
    <w:rsid w:val="52CAAF76"/>
    <w:rsid w:val="52D1713C"/>
    <w:rsid w:val="52D6ACF5"/>
    <w:rsid w:val="52DA0CDE"/>
    <w:rsid w:val="52DD696B"/>
    <w:rsid w:val="52E19AFD"/>
    <w:rsid w:val="52E4837A"/>
    <w:rsid w:val="52E4E36A"/>
    <w:rsid w:val="52EC0ED7"/>
    <w:rsid w:val="52F323C8"/>
    <w:rsid w:val="52F8A7F8"/>
    <w:rsid w:val="52FCBF08"/>
    <w:rsid w:val="52FD5E86"/>
    <w:rsid w:val="530479AC"/>
    <w:rsid w:val="53076758"/>
    <w:rsid w:val="530AC386"/>
    <w:rsid w:val="530DB4E4"/>
    <w:rsid w:val="530DDE1C"/>
    <w:rsid w:val="531B1F3D"/>
    <w:rsid w:val="531E6F66"/>
    <w:rsid w:val="53201874"/>
    <w:rsid w:val="53232667"/>
    <w:rsid w:val="5327F26F"/>
    <w:rsid w:val="532C1699"/>
    <w:rsid w:val="533057B8"/>
    <w:rsid w:val="533C3630"/>
    <w:rsid w:val="533F7033"/>
    <w:rsid w:val="5340D7C9"/>
    <w:rsid w:val="534174C2"/>
    <w:rsid w:val="53428A4E"/>
    <w:rsid w:val="53468FBE"/>
    <w:rsid w:val="5349CE7F"/>
    <w:rsid w:val="53577DFE"/>
    <w:rsid w:val="535CE5CB"/>
    <w:rsid w:val="535F0B00"/>
    <w:rsid w:val="536250F5"/>
    <w:rsid w:val="53689E36"/>
    <w:rsid w:val="53699F0C"/>
    <w:rsid w:val="536DEBE6"/>
    <w:rsid w:val="536FC8B6"/>
    <w:rsid w:val="5385AA38"/>
    <w:rsid w:val="5389098F"/>
    <w:rsid w:val="538D6949"/>
    <w:rsid w:val="538D6C7B"/>
    <w:rsid w:val="5393C8A5"/>
    <w:rsid w:val="539F6729"/>
    <w:rsid w:val="53A28AA7"/>
    <w:rsid w:val="53A66E85"/>
    <w:rsid w:val="53B8BEBC"/>
    <w:rsid w:val="53BC28E2"/>
    <w:rsid w:val="53C00379"/>
    <w:rsid w:val="53C18E59"/>
    <w:rsid w:val="53C42046"/>
    <w:rsid w:val="53C652A7"/>
    <w:rsid w:val="53C97670"/>
    <w:rsid w:val="53CFA457"/>
    <w:rsid w:val="53D3C94F"/>
    <w:rsid w:val="53D439E5"/>
    <w:rsid w:val="53D67C5F"/>
    <w:rsid w:val="53D6CDAA"/>
    <w:rsid w:val="53DC487F"/>
    <w:rsid w:val="53DCEABF"/>
    <w:rsid w:val="53DCFB07"/>
    <w:rsid w:val="53DFDB19"/>
    <w:rsid w:val="53E0CEB9"/>
    <w:rsid w:val="53E23915"/>
    <w:rsid w:val="53E560A9"/>
    <w:rsid w:val="53E6561C"/>
    <w:rsid w:val="53EDE146"/>
    <w:rsid w:val="53F2FA3C"/>
    <w:rsid w:val="53FAAC7B"/>
    <w:rsid w:val="53FAC505"/>
    <w:rsid w:val="5404D6F3"/>
    <w:rsid w:val="54063B97"/>
    <w:rsid w:val="5406D621"/>
    <w:rsid w:val="5406F281"/>
    <w:rsid w:val="54090B5D"/>
    <w:rsid w:val="541236D1"/>
    <w:rsid w:val="5418DCC5"/>
    <w:rsid w:val="541D6F73"/>
    <w:rsid w:val="541EF7B8"/>
    <w:rsid w:val="5420543B"/>
    <w:rsid w:val="54213012"/>
    <w:rsid w:val="54241E34"/>
    <w:rsid w:val="5433FC86"/>
    <w:rsid w:val="543AC08C"/>
    <w:rsid w:val="543D44E4"/>
    <w:rsid w:val="543DC3A1"/>
    <w:rsid w:val="5440FF9E"/>
    <w:rsid w:val="544136B8"/>
    <w:rsid w:val="545037B5"/>
    <w:rsid w:val="545CF279"/>
    <w:rsid w:val="545D07B6"/>
    <w:rsid w:val="545FE782"/>
    <w:rsid w:val="54685E13"/>
    <w:rsid w:val="5469BF2E"/>
    <w:rsid w:val="546B23D1"/>
    <w:rsid w:val="546BC00C"/>
    <w:rsid w:val="547016D8"/>
    <w:rsid w:val="5472105D"/>
    <w:rsid w:val="54730F1D"/>
    <w:rsid w:val="5474179C"/>
    <w:rsid w:val="54776A9A"/>
    <w:rsid w:val="54781049"/>
    <w:rsid w:val="54855A48"/>
    <w:rsid w:val="5485CCFC"/>
    <w:rsid w:val="54891021"/>
    <w:rsid w:val="548962D1"/>
    <w:rsid w:val="548CFEC4"/>
    <w:rsid w:val="549110C3"/>
    <w:rsid w:val="549EC634"/>
    <w:rsid w:val="54AE190E"/>
    <w:rsid w:val="54B61070"/>
    <w:rsid w:val="54BCF811"/>
    <w:rsid w:val="54C293FE"/>
    <w:rsid w:val="54C30DDC"/>
    <w:rsid w:val="54C5A15C"/>
    <w:rsid w:val="54C899A5"/>
    <w:rsid w:val="54CCC86C"/>
    <w:rsid w:val="54CDC1A8"/>
    <w:rsid w:val="54DAC67E"/>
    <w:rsid w:val="54DBDECA"/>
    <w:rsid w:val="54DBF380"/>
    <w:rsid w:val="54DFC775"/>
    <w:rsid w:val="54E0C76E"/>
    <w:rsid w:val="54E1FCDC"/>
    <w:rsid w:val="54E24831"/>
    <w:rsid w:val="54EB194F"/>
    <w:rsid w:val="54EB903B"/>
    <w:rsid w:val="54EBFD81"/>
    <w:rsid w:val="54ED1450"/>
    <w:rsid w:val="54F03CF6"/>
    <w:rsid w:val="54F218FD"/>
    <w:rsid w:val="54F8C087"/>
    <w:rsid w:val="5500989B"/>
    <w:rsid w:val="5505514F"/>
    <w:rsid w:val="55089DDC"/>
    <w:rsid w:val="5509BC47"/>
    <w:rsid w:val="5517E8FE"/>
    <w:rsid w:val="551C7CA7"/>
    <w:rsid w:val="552C194C"/>
    <w:rsid w:val="55320B62"/>
    <w:rsid w:val="5533BD7E"/>
    <w:rsid w:val="5540FE62"/>
    <w:rsid w:val="554DF1D8"/>
    <w:rsid w:val="554F7EB5"/>
    <w:rsid w:val="5552F73F"/>
    <w:rsid w:val="555F025B"/>
    <w:rsid w:val="5566EA92"/>
    <w:rsid w:val="55676ED0"/>
    <w:rsid w:val="556B982D"/>
    <w:rsid w:val="55703A9A"/>
    <w:rsid w:val="557208B7"/>
    <w:rsid w:val="5572DD72"/>
    <w:rsid w:val="5573849D"/>
    <w:rsid w:val="557583B5"/>
    <w:rsid w:val="5581310A"/>
    <w:rsid w:val="5583D612"/>
    <w:rsid w:val="5588970E"/>
    <w:rsid w:val="558913FC"/>
    <w:rsid w:val="5589BEC6"/>
    <w:rsid w:val="55916B06"/>
    <w:rsid w:val="55969566"/>
    <w:rsid w:val="5596D538"/>
    <w:rsid w:val="559A5E69"/>
    <w:rsid w:val="559CBD11"/>
    <w:rsid w:val="55A51D43"/>
    <w:rsid w:val="55AAF346"/>
    <w:rsid w:val="55ADE84B"/>
    <w:rsid w:val="55B019B7"/>
    <w:rsid w:val="55B03962"/>
    <w:rsid w:val="55B06D91"/>
    <w:rsid w:val="55BB4326"/>
    <w:rsid w:val="55BDE94C"/>
    <w:rsid w:val="55BE752A"/>
    <w:rsid w:val="55C022CC"/>
    <w:rsid w:val="55C1D9A2"/>
    <w:rsid w:val="55C46CF2"/>
    <w:rsid w:val="55CA2982"/>
    <w:rsid w:val="55CD1419"/>
    <w:rsid w:val="55D2039B"/>
    <w:rsid w:val="55D247A5"/>
    <w:rsid w:val="55D93361"/>
    <w:rsid w:val="55DFA423"/>
    <w:rsid w:val="55E5C538"/>
    <w:rsid w:val="55E90C9A"/>
    <w:rsid w:val="55EC2E3B"/>
    <w:rsid w:val="55EC3A30"/>
    <w:rsid w:val="55F3BCE2"/>
    <w:rsid w:val="55F937C8"/>
    <w:rsid w:val="55FB3468"/>
    <w:rsid w:val="55FBFF15"/>
    <w:rsid w:val="56148C0D"/>
    <w:rsid w:val="5615B2CD"/>
    <w:rsid w:val="5617B20C"/>
    <w:rsid w:val="5618783A"/>
    <w:rsid w:val="561884B9"/>
    <w:rsid w:val="5618F83D"/>
    <w:rsid w:val="561A4408"/>
    <w:rsid w:val="56232FC3"/>
    <w:rsid w:val="562CE250"/>
    <w:rsid w:val="562F3B56"/>
    <w:rsid w:val="562F5954"/>
    <w:rsid w:val="5630ABEA"/>
    <w:rsid w:val="56343A67"/>
    <w:rsid w:val="5637A6AB"/>
    <w:rsid w:val="56401C54"/>
    <w:rsid w:val="5647CC51"/>
    <w:rsid w:val="5649BE46"/>
    <w:rsid w:val="564A99A4"/>
    <w:rsid w:val="564CFF87"/>
    <w:rsid w:val="5652EC70"/>
    <w:rsid w:val="565685D5"/>
    <w:rsid w:val="565B1065"/>
    <w:rsid w:val="565FB372"/>
    <w:rsid w:val="566210D0"/>
    <w:rsid w:val="5667C7A0"/>
    <w:rsid w:val="56680FC6"/>
    <w:rsid w:val="56696410"/>
    <w:rsid w:val="5678AE7B"/>
    <w:rsid w:val="56808460"/>
    <w:rsid w:val="5682622D"/>
    <w:rsid w:val="568777CE"/>
    <w:rsid w:val="568FE128"/>
    <w:rsid w:val="569093B1"/>
    <w:rsid w:val="5690AEEF"/>
    <w:rsid w:val="569209E4"/>
    <w:rsid w:val="56928D24"/>
    <w:rsid w:val="56997F16"/>
    <w:rsid w:val="569D1ABC"/>
    <w:rsid w:val="56A8D6AA"/>
    <w:rsid w:val="56B65C10"/>
    <w:rsid w:val="56C776F7"/>
    <w:rsid w:val="56C85218"/>
    <w:rsid w:val="56C9BE3C"/>
    <w:rsid w:val="56CFE228"/>
    <w:rsid w:val="56D2D516"/>
    <w:rsid w:val="56D5EE51"/>
    <w:rsid w:val="56DF4E8E"/>
    <w:rsid w:val="56E20A74"/>
    <w:rsid w:val="56E4E77C"/>
    <w:rsid w:val="56E72F0C"/>
    <w:rsid w:val="56E82F8F"/>
    <w:rsid w:val="56E8A8CD"/>
    <w:rsid w:val="56ECFA0B"/>
    <w:rsid w:val="56F9B23B"/>
    <w:rsid w:val="56FE1D16"/>
    <w:rsid w:val="56FF4790"/>
    <w:rsid w:val="56FF9A3C"/>
    <w:rsid w:val="570037D8"/>
    <w:rsid w:val="5702A476"/>
    <w:rsid w:val="5702BAF3"/>
    <w:rsid w:val="57076D3E"/>
    <w:rsid w:val="5707FDDB"/>
    <w:rsid w:val="570EC42A"/>
    <w:rsid w:val="5717B72A"/>
    <w:rsid w:val="5737683C"/>
    <w:rsid w:val="573D5CF0"/>
    <w:rsid w:val="5743980F"/>
    <w:rsid w:val="574916AA"/>
    <w:rsid w:val="57641DB5"/>
    <w:rsid w:val="5765BE71"/>
    <w:rsid w:val="576E7B6F"/>
    <w:rsid w:val="576F01C5"/>
    <w:rsid w:val="576FCA53"/>
    <w:rsid w:val="5770C7EB"/>
    <w:rsid w:val="5788406D"/>
    <w:rsid w:val="57889809"/>
    <w:rsid w:val="578AE846"/>
    <w:rsid w:val="578D3BAD"/>
    <w:rsid w:val="578DD3F8"/>
    <w:rsid w:val="578F6CE4"/>
    <w:rsid w:val="579A117A"/>
    <w:rsid w:val="579C6D10"/>
    <w:rsid w:val="579EFB46"/>
    <w:rsid w:val="579F4BFD"/>
    <w:rsid w:val="57A2F8B7"/>
    <w:rsid w:val="57A62C4F"/>
    <w:rsid w:val="57A69CA9"/>
    <w:rsid w:val="57B5525B"/>
    <w:rsid w:val="57BA8F5F"/>
    <w:rsid w:val="57BCB76B"/>
    <w:rsid w:val="57BCEF0B"/>
    <w:rsid w:val="57C529DD"/>
    <w:rsid w:val="57DB49B3"/>
    <w:rsid w:val="57E0B5B4"/>
    <w:rsid w:val="57E5E528"/>
    <w:rsid w:val="57E62BF8"/>
    <w:rsid w:val="57E8F1D7"/>
    <w:rsid w:val="57E9FC71"/>
    <w:rsid w:val="57EDD11A"/>
    <w:rsid w:val="57F05D71"/>
    <w:rsid w:val="57F18FA2"/>
    <w:rsid w:val="57F59A8E"/>
    <w:rsid w:val="57F8D2F3"/>
    <w:rsid w:val="57FF3FEC"/>
    <w:rsid w:val="5809EB6F"/>
    <w:rsid w:val="580C3C4F"/>
    <w:rsid w:val="580E0586"/>
    <w:rsid w:val="58125B9D"/>
    <w:rsid w:val="5812D69C"/>
    <w:rsid w:val="5814317C"/>
    <w:rsid w:val="581E5AB3"/>
    <w:rsid w:val="58203705"/>
    <w:rsid w:val="58232291"/>
    <w:rsid w:val="58261237"/>
    <w:rsid w:val="58267DF0"/>
    <w:rsid w:val="5828D1A7"/>
    <w:rsid w:val="582FB48E"/>
    <w:rsid w:val="58306A85"/>
    <w:rsid w:val="583074E0"/>
    <w:rsid w:val="58333F8E"/>
    <w:rsid w:val="583ABDF6"/>
    <w:rsid w:val="583B9CAD"/>
    <w:rsid w:val="5841C888"/>
    <w:rsid w:val="58422806"/>
    <w:rsid w:val="58427496"/>
    <w:rsid w:val="584376E1"/>
    <w:rsid w:val="584A6EA9"/>
    <w:rsid w:val="584F0816"/>
    <w:rsid w:val="58582CC5"/>
    <w:rsid w:val="58595FFC"/>
    <w:rsid w:val="585A3829"/>
    <w:rsid w:val="585B0158"/>
    <w:rsid w:val="585DDF53"/>
    <w:rsid w:val="5860278F"/>
    <w:rsid w:val="5863B6A6"/>
    <w:rsid w:val="58741E36"/>
    <w:rsid w:val="587553A6"/>
    <w:rsid w:val="5876200A"/>
    <w:rsid w:val="58782272"/>
    <w:rsid w:val="58796845"/>
    <w:rsid w:val="5879707C"/>
    <w:rsid w:val="587CC1E5"/>
    <w:rsid w:val="58898015"/>
    <w:rsid w:val="588DCB09"/>
    <w:rsid w:val="588FFB70"/>
    <w:rsid w:val="589D1C69"/>
    <w:rsid w:val="589E344B"/>
    <w:rsid w:val="58A2F25E"/>
    <w:rsid w:val="58A3C7E5"/>
    <w:rsid w:val="58A5F275"/>
    <w:rsid w:val="58A7C6E3"/>
    <w:rsid w:val="58AB5000"/>
    <w:rsid w:val="58B815E4"/>
    <w:rsid w:val="58B9D70F"/>
    <w:rsid w:val="58BB31F5"/>
    <w:rsid w:val="58C13F14"/>
    <w:rsid w:val="58C283ED"/>
    <w:rsid w:val="58C81A71"/>
    <w:rsid w:val="58CD244F"/>
    <w:rsid w:val="58D47BEA"/>
    <w:rsid w:val="58D7A7D7"/>
    <w:rsid w:val="58E06E40"/>
    <w:rsid w:val="58E3F87D"/>
    <w:rsid w:val="58E520C0"/>
    <w:rsid w:val="58E8D1A5"/>
    <w:rsid w:val="58EDF994"/>
    <w:rsid w:val="58EF316D"/>
    <w:rsid w:val="58F02ABC"/>
    <w:rsid w:val="58F6A588"/>
    <w:rsid w:val="58FAEACE"/>
    <w:rsid w:val="58FC7C0F"/>
    <w:rsid w:val="59035237"/>
    <w:rsid w:val="5907EB79"/>
    <w:rsid w:val="5908753F"/>
    <w:rsid w:val="590B8B30"/>
    <w:rsid w:val="590D5854"/>
    <w:rsid w:val="5913E4CF"/>
    <w:rsid w:val="59168EF7"/>
    <w:rsid w:val="59197CD9"/>
    <w:rsid w:val="591BBB61"/>
    <w:rsid w:val="591C9978"/>
    <w:rsid w:val="5925273B"/>
    <w:rsid w:val="592B1982"/>
    <w:rsid w:val="593194CC"/>
    <w:rsid w:val="59348502"/>
    <w:rsid w:val="5936022A"/>
    <w:rsid w:val="59389275"/>
    <w:rsid w:val="59404905"/>
    <w:rsid w:val="59468A09"/>
    <w:rsid w:val="594DC541"/>
    <w:rsid w:val="59546447"/>
    <w:rsid w:val="595821EA"/>
    <w:rsid w:val="5958604E"/>
    <w:rsid w:val="595A4CD8"/>
    <w:rsid w:val="59618FCD"/>
    <w:rsid w:val="5967226E"/>
    <w:rsid w:val="5969DB42"/>
    <w:rsid w:val="596BFB42"/>
    <w:rsid w:val="597538F5"/>
    <w:rsid w:val="59755850"/>
    <w:rsid w:val="597661DF"/>
    <w:rsid w:val="597731BF"/>
    <w:rsid w:val="597A5E5F"/>
    <w:rsid w:val="597DFD71"/>
    <w:rsid w:val="597E76D9"/>
    <w:rsid w:val="59848636"/>
    <w:rsid w:val="598901F0"/>
    <w:rsid w:val="5989D171"/>
    <w:rsid w:val="59915040"/>
    <w:rsid w:val="59919015"/>
    <w:rsid w:val="59957168"/>
    <w:rsid w:val="59964BAF"/>
    <w:rsid w:val="599E9547"/>
    <w:rsid w:val="599F6B1F"/>
    <w:rsid w:val="59A8AA7A"/>
    <w:rsid w:val="59BBDEB1"/>
    <w:rsid w:val="59BF777D"/>
    <w:rsid w:val="59C067A0"/>
    <w:rsid w:val="59C12D08"/>
    <w:rsid w:val="59CA56D3"/>
    <w:rsid w:val="59D24DFA"/>
    <w:rsid w:val="59D307DF"/>
    <w:rsid w:val="59DF2F97"/>
    <w:rsid w:val="59E50A13"/>
    <w:rsid w:val="59E8B15D"/>
    <w:rsid w:val="59EFE1D5"/>
    <w:rsid w:val="59FC246A"/>
    <w:rsid w:val="5A01160C"/>
    <w:rsid w:val="5A0AD93D"/>
    <w:rsid w:val="5A0BD6B0"/>
    <w:rsid w:val="5A136D99"/>
    <w:rsid w:val="5A1D0DF8"/>
    <w:rsid w:val="5A266F92"/>
    <w:rsid w:val="5A3FE479"/>
    <w:rsid w:val="5A4119B9"/>
    <w:rsid w:val="5A45A422"/>
    <w:rsid w:val="5A4C7E15"/>
    <w:rsid w:val="5A4E5C6D"/>
    <w:rsid w:val="5A577C52"/>
    <w:rsid w:val="5A57C207"/>
    <w:rsid w:val="5A580FFB"/>
    <w:rsid w:val="5A69F5A3"/>
    <w:rsid w:val="5A6AADF4"/>
    <w:rsid w:val="5A75F805"/>
    <w:rsid w:val="5A7C229D"/>
    <w:rsid w:val="5A7C697D"/>
    <w:rsid w:val="5A8FA58A"/>
    <w:rsid w:val="5A9095F5"/>
    <w:rsid w:val="5A9403BE"/>
    <w:rsid w:val="5A96C3B4"/>
    <w:rsid w:val="5A9D45FA"/>
    <w:rsid w:val="5AA8E8A7"/>
    <w:rsid w:val="5AAAA147"/>
    <w:rsid w:val="5AAB42AF"/>
    <w:rsid w:val="5AB95AAC"/>
    <w:rsid w:val="5AC0AE68"/>
    <w:rsid w:val="5AC115AF"/>
    <w:rsid w:val="5AC3777B"/>
    <w:rsid w:val="5AC5481B"/>
    <w:rsid w:val="5AD24F9A"/>
    <w:rsid w:val="5ADB0747"/>
    <w:rsid w:val="5ADB76FD"/>
    <w:rsid w:val="5AE1E1EC"/>
    <w:rsid w:val="5AE6C8AB"/>
    <w:rsid w:val="5AECE388"/>
    <w:rsid w:val="5AEE130B"/>
    <w:rsid w:val="5AF2393F"/>
    <w:rsid w:val="5AF58E04"/>
    <w:rsid w:val="5B020FC5"/>
    <w:rsid w:val="5B09B0DB"/>
    <w:rsid w:val="5B0B2974"/>
    <w:rsid w:val="5B0FB368"/>
    <w:rsid w:val="5B1220D2"/>
    <w:rsid w:val="5B12AE63"/>
    <w:rsid w:val="5B133C51"/>
    <w:rsid w:val="5B1DBB6B"/>
    <w:rsid w:val="5B20CF5E"/>
    <w:rsid w:val="5B215F43"/>
    <w:rsid w:val="5B25FE51"/>
    <w:rsid w:val="5B2C9221"/>
    <w:rsid w:val="5B30C0A3"/>
    <w:rsid w:val="5B326D3F"/>
    <w:rsid w:val="5B35055C"/>
    <w:rsid w:val="5B3D373E"/>
    <w:rsid w:val="5B445FAB"/>
    <w:rsid w:val="5B4A02A6"/>
    <w:rsid w:val="5B4CB568"/>
    <w:rsid w:val="5B4E7799"/>
    <w:rsid w:val="5B55521A"/>
    <w:rsid w:val="5B58A601"/>
    <w:rsid w:val="5B5DEEDC"/>
    <w:rsid w:val="5B5F0DE9"/>
    <w:rsid w:val="5B5FCBA5"/>
    <w:rsid w:val="5B616831"/>
    <w:rsid w:val="5B68396D"/>
    <w:rsid w:val="5B69715A"/>
    <w:rsid w:val="5B79FF7E"/>
    <w:rsid w:val="5B7BE09A"/>
    <w:rsid w:val="5B7F343E"/>
    <w:rsid w:val="5B834D7D"/>
    <w:rsid w:val="5B87B6E3"/>
    <w:rsid w:val="5B913091"/>
    <w:rsid w:val="5B962224"/>
    <w:rsid w:val="5B970576"/>
    <w:rsid w:val="5B984C5B"/>
    <w:rsid w:val="5B9F5AA9"/>
    <w:rsid w:val="5BA3CE66"/>
    <w:rsid w:val="5BA43B13"/>
    <w:rsid w:val="5BA73668"/>
    <w:rsid w:val="5BAEA26C"/>
    <w:rsid w:val="5BB5A4CC"/>
    <w:rsid w:val="5BB5BF65"/>
    <w:rsid w:val="5BBFE77A"/>
    <w:rsid w:val="5BC46820"/>
    <w:rsid w:val="5BCC6BF6"/>
    <w:rsid w:val="5BD89251"/>
    <w:rsid w:val="5BDF1E02"/>
    <w:rsid w:val="5BEAABE3"/>
    <w:rsid w:val="5BEAB154"/>
    <w:rsid w:val="5BED87CB"/>
    <w:rsid w:val="5BF42FF2"/>
    <w:rsid w:val="5BF79C66"/>
    <w:rsid w:val="5BF7DFBA"/>
    <w:rsid w:val="5BFCD137"/>
    <w:rsid w:val="5BFFC4BD"/>
    <w:rsid w:val="5C02E184"/>
    <w:rsid w:val="5C044F73"/>
    <w:rsid w:val="5C0BF7BC"/>
    <w:rsid w:val="5C103E06"/>
    <w:rsid w:val="5C12A214"/>
    <w:rsid w:val="5C23E7B7"/>
    <w:rsid w:val="5C244AA1"/>
    <w:rsid w:val="5C254A5B"/>
    <w:rsid w:val="5C277C8D"/>
    <w:rsid w:val="5C2A04A0"/>
    <w:rsid w:val="5C2BDDAF"/>
    <w:rsid w:val="5C2C05E0"/>
    <w:rsid w:val="5C31D21C"/>
    <w:rsid w:val="5C33B71E"/>
    <w:rsid w:val="5C364055"/>
    <w:rsid w:val="5C39280F"/>
    <w:rsid w:val="5C3C097C"/>
    <w:rsid w:val="5C3E0593"/>
    <w:rsid w:val="5C400AB4"/>
    <w:rsid w:val="5C42A6D5"/>
    <w:rsid w:val="5C49DBDE"/>
    <w:rsid w:val="5C4ADFE9"/>
    <w:rsid w:val="5C4CF3D4"/>
    <w:rsid w:val="5C604CE3"/>
    <w:rsid w:val="5C61CECF"/>
    <w:rsid w:val="5C694FF6"/>
    <w:rsid w:val="5C72C850"/>
    <w:rsid w:val="5C72F06E"/>
    <w:rsid w:val="5C7EE508"/>
    <w:rsid w:val="5C7F0170"/>
    <w:rsid w:val="5C7F32AE"/>
    <w:rsid w:val="5C81AA48"/>
    <w:rsid w:val="5C88280A"/>
    <w:rsid w:val="5C8E5129"/>
    <w:rsid w:val="5C98CE55"/>
    <w:rsid w:val="5C99D6A4"/>
    <w:rsid w:val="5C9AE9F0"/>
    <w:rsid w:val="5CA16732"/>
    <w:rsid w:val="5CA1B195"/>
    <w:rsid w:val="5CA72CD3"/>
    <w:rsid w:val="5CA78E06"/>
    <w:rsid w:val="5CA9DF51"/>
    <w:rsid w:val="5CB586B1"/>
    <w:rsid w:val="5CB5CA4C"/>
    <w:rsid w:val="5CBCF4BF"/>
    <w:rsid w:val="5CC18604"/>
    <w:rsid w:val="5CC2803B"/>
    <w:rsid w:val="5CD33B22"/>
    <w:rsid w:val="5CD3CFC9"/>
    <w:rsid w:val="5CD50F9A"/>
    <w:rsid w:val="5CD63719"/>
    <w:rsid w:val="5CD97F22"/>
    <w:rsid w:val="5CDF14BF"/>
    <w:rsid w:val="5CE5216A"/>
    <w:rsid w:val="5CE63C81"/>
    <w:rsid w:val="5CF3979D"/>
    <w:rsid w:val="5CFBA5CF"/>
    <w:rsid w:val="5CFC113A"/>
    <w:rsid w:val="5D065F93"/>
    <w:rsid w:val="5D09138B"/>
    <w:rsid w:val="5D09BFCE"/>
    <w:rsid w:val="5D1B01FD"/>
    <w:rsid w:val="5D20521F"/>
    <w:rsid w:val="5D235366"/>
    <w:rsid w:val="5D264911"/>
    <w:rsid w:val="5D28F50D"/>
    <w:rsid w:val="5D309130"/>
    <w:rsid w:val="5D356FD7"/>
    <w:rsid w:val="5D3643E3"/>
    <w:rsid w:val="5D3716FA"/>
    <w:rsid w:val="5D3E01EC"/>
    <w:rsid w:val="5D4CD6EE"/>
    <w:rsid w:val="5D4E21A8"/>
    <w:rsid w:val="5D5D62AA"/>
    <w:rsid w:val="5D60169E"/>
    <w:rsid w:val="5D65B053"/>
    <w:rsid w:val="5D67EF32"/>
    <w:rsid w:val="5D699C24"/>
    <w:rsid w:val="5D69AA4A"/>
    <w:rsid w:val="5D6AE9A7"/>
    <w:rsid w:val="5D6B58C3"/>
    <w:rsid w:val="5D6F093B"/>
    <w:rsid w:val="5D71FC77"/>
    <w:rsid w:val="5D72DA84"/>
    <w:rsid w:val="5D780872"/>
    <w:rsid w:val="5D786CC4"/>
    <w:rsid w:val="5D78BEE7"/>
    <w:rsid w:val="5D7B028E"/>
    <w:rsid w:val="5D81B066"/>
    <w:rsid w:val="5D859DEB"/>
    <w:rsid w:val="5D87A7D9"/>
    <w:rsid w:val="5D880E59"/>
    <w:rsid w:val="5D8F19C0"/>
    <w:rsid w:val="5D908EC6"/>
    <w:rsid w:val="5D94B41D"/>
    <w:rsid w:val="5D9B7547"/>
    <w:rsid w:val="5D9C9043"/>
    <w:rsid w:val="5DA21F76"/>
    <w:rsid w:val="5DA865BD"/>
    <w:rsid w:val="5DACB471"/>
    <w:rsid w:val="5DAFA31F"/>
    <w:rsid w:val="5DB1B1C3"/>
    <w:rsid w:val="5DB7722A"/>
    <w:rsid w:val="5DC59F45"/>
    <w:rsid w:val="5DC5B6E9"/>
    <w:rsid w:val="5DD7D7F0"/>
    <w:rsid w:val="5DD9958F"/>
    <w:rsid w:val="5DDC0009"/>
    <w:rsid w:val="5DEC0BAC"/>
    <w:rsid w:val="5DEC3422"/>
    <w:rsid w:val="5DEECA64"/>
    <w:rsid w:val="5DF2C47E"/>
    <w:rsid w:val="5DFFA7D8"/>
    <w:rsid w:val="5E00229F"/>
    <w:rsid w:val="5E015038"/>
    <w:rsid w:val="5E017558"/>
    <w:rsid w:val="5E034368"/>
    <w:rsid w:val="5E039CA8"/>
    <w:rsid w:val="5E03C461"/>
    <w:rsid w:val="5E096527"/>
    <w:rsid w:val="5E0EB728"/>
    <w:rsid w:val="5E2833B1"/>
    <w:rsid w:val="5E2A2ACC"/>
    <w:rsid w:val="5E2F6835"/>
    <w:rsid w:val="5E326C6F"/>
    <w:rsid w:val="5E343A8E"/>
    <w:rsid w:val="5E35D989"/>
    <w:rsid w:val="5E3636CE"/>
    <w:rsid w:val="5E378BFB"/>
    <w:rsid w:val="5E3B8241"/>
    <w:rsid w:val="5E3C7C4A"/>
    <w:rsid w:val="5E3F7A93"/>
    <w:rsid w:val="5E4603D6"/>
    <w:rsid w:val="5E465DE2"/>
    <w:rsid w:val="5E492D8F"/>
    <w:rsid w:val="5E49B470"/>
    <w:rsid w:val="5E4A95FB"/>
    <w:rsid w:val="5E4AE394"/>
    <w:rsid w:val="5E57918A"/>
    <w:rsid w:val="5E590DDB"/>
    <w:rsid w:val="5E66FD18"/>
    <w:rsid w:val="5E69726C"/>
    <w:rsid w:val="5E6CC071"/>
    <w:rsid w:val="5E76094E"/>
    <w:rsid w:val="5E7881A1"/>
    <w:rsid w:val="5E78A2F7"/>
    <w:rsid w:val="5E804B0B"/>
    <w:rsid w:val="5E812961"/>
    <w:rsid w:val="5E83CCB6"/>
    <w:rsid w:val="5E8410EC"/>
    <w:rsid w:val="5E8B5974"/>
    <w:rsid w:val="5E8B95A6"/>
    <w:rsid w:val="5E906920"/>
    <w:rsid w:val="5E917972"/>
    <w:rsid w:val="5E95E299"/>
    <w:rsid w:val="5E98B88C"/>
    <w:rsid w:val="5E993C67"/>
    <w:rsid w:val="5EA33295"/>
    <w:rsid w:val="5EAA8339"/>
    <w:rsid w:val="5EB44473"/>
    <w:rsid w:val="5EB4C608"/>
    <w:rsid w:val="5EB7183F"/>
    <w:rsid w:val="5EBFC33A"/>
    <w:rsid w:val="5EC51FFD"/>
    <w:rsid w:val="5EC52FF3"/>
    <w:rsid w:val="5EC5AE48"/>
    <w:rsid w:val="5ECB600F"/>
    <w:rsid w:val="5ECCAAE9"/>
    <w:rsid w:val="5ED04633"/>
    <w:rsid w:val="5ED24502"/>
    <w:rsid w:val="5ED3D9C8"/>
    <w:rsid w:val="5ED939B7"/>
    <w:rsid w:val="5EDB8817"/>
    <w:rsid w:val="5EDEF84D"/>
    <w:rsid w:val="5EE224C5"/>
    <w:rsid w:val="5EE3CA41"/>
    <w:rsid w:val="5EE795C4"/>
    <w:rsid w:val="5EE8ECD2"/>
    <w:rsid w:val="5EED2B6F"/>
    <w:rsid w:val="5EEDE846"/>
    <w:rsid w:val="5EF0F4FF"/>
    <w:rsid w:val="5EF3DF75"/>
    <w:rsid w:val="5EFFEF5E"/>
    <w:rsid w:val="5F0356E6"/>
    <w:rsid w:val="5F047034"/>
    <w:rsid w:val="5F067493"/>
    <w:rsid w:val="5F08DB49"/>
    <w:rsid w:val="5F0D79F7"/>
    <w:rsid w:val="5F0E0522"/>
    <w:rsid w:val="5F14368E"/>
    <w:rsid w:val="5F167784"/>
    <w:rsid w:val="5F16CCFC"/>
    <w:rsid w:val="5F1E0AAC"/>
    <w:rsid w:val="5F222941"/>
    <w:rsid w:val="5F281350"/>
    <w:rsid w:val="5F29369A"/>
    <w:rsid w:val="5F2C5638"/>
    <w:rsid w:val="5F2EDBC0"/>
    <w:rsid w:val="5F32C760"/>
    <w:rsid w:val="5F36B38A"/>
    <w:rsid w:val="5F3DB586"/>
    <w:rsid w:val="5F3E5F08"/>
    <w:rsid w:val="5F44ECB4"/>
    <w:rsid w:val="5F479475"/>
    <w:rsid w:val="5F5497D6"/>
    <w:rsid w:val="5F5A0110"/>
    <w:rsid w:val="5F5DFBC2"/>
    <w:rsid w:val="5F638891"/>
    <w:rsid w:val="5F6B5B22"/>
    <w:rsid w:val="5F777242"/>
    <w:rsid w:val="5F7A0BB2"/>
    <w:rsid w:val="5F7F1202"/>
    <w:rsid w:val="5F7F5B7A"/>
    <w:rsid w:val="5F852BA6"/>
    <w:rsid w:val="5F8E2EDD"/>
    <w:rsid w:val="5F9057F4"/>
    <w:rsid w:val="5F92D5E3"/>
    <w:rsid w:val="5F9574A9"/>
    <w:rsid w:val="5F9F9E79"/>
    <w:rsid w:val="5FA47EAD"/>
    <w:rsid w:val="5FA660BA"/>
    <w:rsid w:val="5FACE8BD"/>
    <w:rsid w:val="5FB90149"/>
    <w:rsid w:val="5FBAA5BF"/>
    <w:rsid w:val="5FBFD1DD"/>
    <w:rsid w:val="5FC80E13"/>
    <w:rsid w:val="5FC9BEBB"/>
    <w:rsid w:val="5FCE8A2D"/>
    <w:rsid w:val="5FCE8F74"/>
    <w:rsid w:val="5FD8F19B"/>
    <w:rsid w:val="5FDBFA3E"/>
    <w:rsid w:val="5FDFB19B"/>
    <w:rsid w:val="5FE497C3"/>
    <w:rsid w:val="5FE526BC"/>
    <w:rsid w:val="5FE5525E"/>
    <w:rsid w:val="5FE5D92F"/>
    <w:rsid w:val="5FE85739"/>
    <w:rsid w:val="5FE8641B"/>
    <w:rsid w:val="5FF5CE17"/>
    <w:rsid w:val="5FF773CC"/>
    <w:rsid w:val="5FF7D7AF"/>
    <w:rsid w:val="5FFF6F00"/>
    <w:rsid w:val="6007E75B"/>
    <w:rsid w:val="600D639B"/>
    <w:rsid w:val="6017D52C"/>
    <w:rsid w:val="60202834"/>
    <w:rsid w:val="60203EC0"/>
    <w:rsid w:val="6025ACAB"/>
    <w:rsid w:val="60276095"/>
    <w:rsid w:val="6029E320"/>
    <w:rsid w:val="602F184B"/>
    <w:rsid w:val="60350430"/>
    <w:rsid w:val="603871CA"/>
    <w:rsid w:val="60445470"/>
    <w:rsid w:val="604A1933"/>
    <w:rsid w:val="604C6029"/>
    <w:rsid w:val="604CFCEE"/>
    <w:rsid w:val="604E6BD5"/>
    <w:rsid w:val="604E83EE"/>
    <w:rsid w:val="6054B57D"/>
    <w:rsid w:val="60571DB8"/>
    <w:rsid w:val="60582D57"/>
    <w:rsid w:val="6079EF6D"/>
    <w:rsid w:val="607B9F2C"/>
    <w:rsid w:val="607D857E"/>
    <w:rsid w:val="6083C473"/>
    <w:rsid w:val="60A4BAEF"/>
    <w:rsid w:val="60B05CEB"/>
    <w:rsid w:val="60B8F521"/>
    <w:rsid w:val="60C29301"/>
    <w:rsid w:val="60CB0B38"/>
    <w:rsid w:val="60CF26A3"/>
    <w:rsid w:val="60D3391D"/>
    <w:rsid w:val="60DF5059"/>
    <w:rsid w:val="60E65F85"/>
    <w:rsid w:val="60E81256"/>
    <w:rsid w:val="60F07ACB"/>
    <w:rsid w:val="60F13271"/>
    <w:rsid w:val="60F21E3E"/>
    <w:rsid w:val="60F3D557"/>
    <w:rsid w:val="60F7E444"/>
    <w:rsid w:val="60FF6EE8"/>
    <w:rsid w:val="61081D63"/>
    <w:rsid w:val="610ED8AE"/>
    <w:rsid w:val="61165F68"/>
    <w:rsid w:val="611CBA16"/>
    <w:rsid w:val="611F06E0"/>
    <w:rsid w:val="61226A0C"/>
    <w:rsid w:val="612522A5"/>
    <w:rsid w:val="61258032"/>
    <w:rsid w:val="612934A5"/>
    <w:rsid w:val="612BE15D"/>
    <w:rsid w:val="6133F16B"/>
    <w:rsid w:val="6137C522"/>
    <w:rsid w:val="6138E49E"/>
    <w:rsid w:val="613E8156"/>
    <w:rsid w:val="6146E3ED"/>
    <w:rsid w:val="6147400B"/>
    <w:rsid w:val="6153C72F"/>
    <w:rsid w:val="615C4FFC"/>
    <w:rsid w:val="61658B3A"/>
    <w:rsid w:val="616B5276"/>
    <w:rsid w:val="616DA7CD"/>
    <w:rsid w:val="6174FC97"/>
    <w:rsid w:val="61755367"/>
    <w:rsid w:val="617B7FB5"/>
    <w:rsid w:val="617F449C"/>
    <w:rsid w:val="6183E20A"/>
    <w:rsid w:val="61855629"/>
    <w:rsid w:val="61890932"/>
    <w:rsid w:val="619441DB"/>
    <w:rsid w:val="6195EAE4"/>
    <w:rsid w:val="6197DE2F"/>
    <w:rsid w:val="61A8129B"/>
    <w:rsid w:val="61B1A611"/>
    <w:rsid w:val="61B63D64"/>
    <w:rsid w:val="61BAE173"/>
    <w:rsid w:val="61BCE374"/>
    <w:rsid w:val="61C5DA44"/>
    <w:rsid w:val="61CACDB2"/>
    <w:rsid w:val="61CD3408"/>
    <w:rsid w:val="61CDC73C"/>
    <w:rsid w:val="61CEA699"/>
    <w:rsid w:val="61D4A59F"/>
    <w:rsid w:val="61DA247D"/>
    <w:rsid w:val="61DEBD38"/>
    <w:rsid w:val="61E0EBD8"/>
    <w:rsid w:val="61EBF391"/>
    <w:rsid w:val="61EE874C"/>
    <w:rsid w:val="61F3EDD7"/>
    <w:rsid w:val="61F7B2B2"/>
    <w:rsid w:val="61FDB8B4"/>
    <w:rsid w:val="61FEE438"/>
    <w:rsid w:val="6201ECC1"/>
    <w:rsid w:val="62045FE6"/>
    <w:rsid w:val="62053874"/>
    <w:rsid w:val="62070CE0"/>
    <w:rsid w:val="6213819E"/>
    <w:rsid w:val="62141AE1"/>
    <w:rsid w:val="6215CF99"/>
    <w:rsid w:val="62203493"/>
    <w:rsid w:val="622D03FD"/>
    <w:rsid w:val="62333F72"/>
    <w:rsid w:val="62340770"/>
    <w:rsid w:val="623529B9"/>
    <w:rsid w:val="6237627A"/>
    <w:rsid w:val="62386CFA"/>
    <w:rsid w:val="623C3305"/>
    <w:rsid w:val="623C54FD"/>
    <w:rsid w:val="623FD08E"/>
    <w:rsid w:val="623FE473"/>
    <w:rsid w:val="6241C40D"/>
    <w:rsid w:val="6244176C"/>
    <w:rsid w:val="62481038"/>
    <w:rsid w:val="624EBC4C"/>
    <w:rsid w:val="625351E6"/>
    <w:rsid w:val="6255E7AC"/>
    <w:rsid w:val="625F14A5"/>
    <w:rsid w:val="62618393"/>
    <w:rsid w:val="6263B30D"/>
    <w:rsid w:val="62656E40"/>
    <w:rsid w:val="6265D87C"/>
    <w:rsid w:val="62665109"/>
    <w:rsid w:val="6266B3BB"/>
    <w:rsid w:val="6267A317"/>
    <w:rsid w:val="6268959E"/>
    <w:rsid w:val="626B2945"/>
    <w:rsid w:val="62725513"/>
    <w:rsid w:val="627EF491"/>
    <w:rsid w:val="62832370"/>
    <w:rsid w:val="62852165"/>
    <w:rsid w:val="628595E4"/>
    <w:rsid w:val="628755F2"/>
    <w:rsid w:val="62884AE8"/>
    <w:rsid w:val="628B9570"/>
    <w:rsid w:val="628D66DB"/>
    <w:rsid w:val="628E015C"/>
    <w:rsid w:val="628F2DD2"/>
    <w:rsid w:val="629430C1"/>
    <w:rsid w:val="6294BA80"/>
    <w:rsid w:val="629F482F"/>
    <w:rsid w:val="62AAE2F4"/>
    <w:rsid w:val="62AB2F5C"/>
    <w:rsid w:val="62B5B82D"/>
    <w:rsid w:val="62B9E95C"/>
    <w:rsid w:val="62C4191F"/>
    <w:rsid w:val="62C564E8"/>
    <w:rsid w:val="62D3F4B4"/>
    <w:rsid w:val="62D76A86"/>
    <w:rsid w:val="62DED490"/>
    <w:rsid w:val="62E2AF49"/>
    <w:rsid w:val="62E5B58C"/>
    <w:rsid w:val="62E67230"/>
    <w:rsid w:val="62E99768"/>
    <w:rsid w:val="62EFDC93"/>
    <w:rsid w:val="62F0FB86"/>
    <w:rsid w:val="62F4C0DF"/>
    <w:rsid w:val="62F9F413"/>
    <w:rsid w:val="62FC10E8"/>
    <w:rsid w:val="62FD4614"/>
    <w:rsid w:val="6306CC77"/>
    <w:rsid w:val="630E4902"/>
    <w:rsid w:val="630FA238"/>
    <w:rsid w:val="6316AAB3"/>
    <w:rsid w:val="6316C9AF"/>
    <w:rsid w:val="631FE6B7"/>
    <w:rsid w:val="6321DFD3"/>
    <w:rsid w:val="63227B64"/>
    <w:rsid w:val="6325DA82"/>
    <w:rsid w:val="632AC36F"/>
    <w:rsid w:val="632E1EF1"/>
    <w:rsid w:val="6331A1E0"/>
    <w:rsid w:val="63325293"/>
    <w:rsid w:val="63339880"/>
    <w:rsid w:val="63348BEE"/>
    <w:rsid w:val="6345F24C"/>
    <w:rsid w:val="6346E6E6"/>
    <w:rsid w:val="63521AC8"/>
    <w:rsid w:val="63522B78"/>
    <w:rsid w:val="63527608"/>
    <w:rsid w:val="635FCFB9"/>
    <w:rsid w:val="63637E77"/>
    <w:rsid w:val="63788A25"/>
    <w:rsid w:val="637FD2E4"/>
    <w:rsid w:val="63826F0F"/>
    <w:rsid w:val="63839E55"/>
    <w:rsid w:val="63856101"/>
    <w:rsid w:val="639261AF"/>
    <w:rsid w:val="6393023D"/>
    <w:rsid w:val="6399012D"/>
    <w:rsid w:val="639AC995"/>
    <w:rsid w:val="639C5BBF"/>
    <w:rsid w:val="639E146C"/>
    <w:rsid w:val="63A1756D"/>
    <w:rsid w:val="63A5AA3F"/>
    <w:rsid w:val="63A5D408"/>
    <w:rsid w:val="63A837AF"/>
    <w:rsid w:val="63AA67AB"/>
    <w:rsid w:val="63AB190E"/>
    <w:rsid w:val="63AD7703"/>
    <w:rsid w:val="63B6B742"/>
    <w:rsid w:val="63BB642C"/>
    <w:rsid w:val="63BEB157"/>
    <w:rsid w:val="63C4108C"/>
    <w:rsid w:val="63C82085"/>
    <w:rsid w:val="63CDB624"/>
    <w:rsid w:val="63D01460"/>
    <w:rsid w:val="63D0DF1A"/>
    <w:rsid w:val="63D4CD3A"/>
    <w:rsid w:val="63D5572C"/>
    <w:rsid w:val="63D62E31"/>
    <w:rsid w:val="63DC00E6"/>
    <w:rsid w:val="63E0EA2A"/>
    <w:rsid w:val="63E20084"/>
    <w:rsid w:val="63E903E3"/>
    <w:rsid w:val="63F1F026"/>
    <w:rsid w:val="63F28072"/>
    <w:rsid w:val="63F63A11"/>
    <w:rsid w:val="63FBAAD1"/>
    <w:rsid w:val="63FCE8CE"/>
    <w:rsid w:val="63FF05CD"/>
    <w:rsid w:val="6406C13C"/>
    <w:rsid w:val="640810CE"/>
    <w:rsid w:val="640F34AD"/>
    <w:rsid w:val="6413F324"/>
    <w:rsid w:val="6418E407"/>
    <w:rsid w:val="641C7FF8"/>
    <w:rsid w:val="641F2C7B"/>
    <w:rsid w:val="64250630"/>
    <w:rsid w:val="642A3C4E"/>
    <w:rsid w:val="642D3C1B"/>
    <w:rsid w:val="643028AB"/>
    <w:rsid w:val="64310E79"/>
    <w:rsid w:val="64395075"/>
    <w:rsid w:val="643EA037"/>
    <w:rsid w:val="6441DFA8"/>
    <w:rsid w:val="64432697"/>
    <w:rsid w:val="6443384B"/>
    <w:rsid w:val="644561CA"/>
    <w:rsid w:val="6445C5A7"/>
    <w:rsid w:val="644A6374"/>
    <w:rsid w:val="6451A18E"/>
    <w:rsid w:val="6451DFB2"/>
    <w:rsid w:val="6464D817"/>
    <w:rsid w:val="6466A5D7"/>
    <w:rsid w:val="64702FCE"/>
    <w:rsid w:val="6470A4C3"/>
    <w:rsid w:val="64723159"/>
    <w:rsid w:val="64754F1A"/>
    <w:rsid w:val="64824A4F"/>
    <w:rsid w:val="64867E0B"/>
    <w:rsid w:val="648FAC47"/>
    <w:rsid w:val="64988404"/>
    <w:rsid w:val="649B7FCC"/>
    <w:rsid w:val="64ACFD24"/>
    <w:rsid w:val="64AF1FE6"/>
    <w:rsid w:val="64B312C9"/>
    <w:rsid w:val="64CB9737"/>
    <w:rsid w:val="64CFC424"/>
    <w:rsid w:val="64D2F966"/>
    <w:rsid w:val="64D9ED11"/>
    <w:rsid w:val="64DA97AD"/>
    <w:rsid w:val="64DDD898"/>
    <w:rsid w:val="64EC9053"/>
    <w:rsid w:val="64F418B1"/>
    <w:rsid w:val="6508EB72"/>
    <w:rsid w:val="6509C8F9"/>
    <w:rsid w:val="650E139B"/>
    <w:rsid w:val="650EB4A4"/>
    <w:rsid w:val="65101395"/>
    <w:rsid w:val="6513BDFB"/>
    <w:rsid w:val="65155932"/>
    <w:rsid w:val="6517CBB4"/>
    <w:rsid w:val="6518CE6D"/>
    <w:rsid w:val="652425E9"/>
    <w:rsid w:val="652428AD"/>
    <w:rsid w:val="65271CE1"/>
    <w:rsid w:val="652A5DC5"/>
    <w:rsid w:val="652A84FF"/>
    <w:rsid w:val="653D907D"/>
    <w:rsid w:val="654766D1"/>
    <w:rsid w:val="654A6C2A"/>
    <w:rsid w:val="654A8FE5"/>
    <w:rsid w:val="654DC6E1"/>
    <w:rsid w:val="655278FB"/>
    <w:rsid w:val="65576D1B"/>
    <w:rsid w:val="6559A045"/>
    <w:rsid w:val="655FACD1"/>
    <w:rsid w:val="6562116C"/>
    <w:rsid w:val="6564F324"/>
    <w:rsid w:val="656DDEFF"/>
    <w:rsid w:val="656F1179"/>
    <w:rsid w:val="656FA1ED"/>
    <w:rsid w:val="65740A1E"/>
    <w:rsid w:val="65785980"/>
    <w:rsid w:val="6590B40B"/>
    <w:rsid w:val="65971646"/>
    <w:rsid w:val="65A34593"/>
    <w:rsid w:val="65A346F8"/>
    <w:rsid w:val="65A43992"/>
    <w:rsid w:val="65B5CB2D"/>
    <w:rsid w:val="65BE246C"/>
    <w:rsid w:val="65BE6F6F"/>
    <w:rsid w:val="65BEEDC4"/>
    <w:rsid w:val="65C1C73F"/>
    <w:rsid w:val="65C37A5F"/>
    <w:rsid w:val="65C3E48F"/>
    <w:rsid w:val="65C67D50"/>
    <w:rsid w:val="65DB57F6"/>
    <w:rsid w:val="65E2CE33"/>
    <w:rsid w:val="65E5B251"/>
    <w:rsid w:val="65EEB021"/>
    <w:rsid w:val="65EF5F22"/>
    <w:rsid w:val="65F17D05"/>
    <w:rsid w:val="65F61E20"/>
    <w:rsid w:val="660BD1FF"/>
    <w:rsid w:val="660CDD8A"/>
    <w:rsid w:val="660D67F3"/>
    <w:rsid w:val="660D6DC6"/>
    <w:rsid w:val="661209EB"/>
    <w:rsid w:val="661242F9"/>
    <w:rsid w:val="6627D3DE"/>
    <w:rsid w:val="6629ABE7"/>
    <w:rsid w:val="662A4D0B"/>
    <w:rsid w:val="662BA82A"/>
    <w:rsid w:val="662F08BC"/>
    <w:rsid w:val="66303640"/>
    <w:rsid w:val="663412A6"/>
    <w:rsid w:val="663623D0"/>
    <w:rsid w:val="663683A4"/>
    <w:rsid w:val="663809DD"/>
    <w:rsid w:val="663E0EA8"/>
    <w:rsid w:val="66491561"/>
    <w:rsid w:val="6649E0E1"/>
    <w:rsid w:val="664DE961"/>
    <w:rsid w:val="6652B1B8"/>
    <w:rsid w:val="6659D27C"/>
    <w:rsid w:val="665BE4B9"/>
    <w:rsid w:val="66601493"/>
    <w:rsid w:val="66610C9F"/>
    <w:rsid w:val="6662D51D"/>
    <w:rsid w:val="666A8895"/>
    <w:rsid w:val="666D3E42"/>
    <w:rsid w:val="66730984"/>
    <w:rsid w:val="667443BD"/>
    <w:rsid w:val="66744466"/>
    <w:rsid w:val="6679101E"/>
    <w:rsid w:val="6679D48D"/>
    <w:rsid w:val="6679F032"/>
    <w:rsid w:val="66811908"/>
    <w:rsid w:val="6684EF4A"/>
    <w:rsid w:val="668BB686"/>
    <w:rsid w:val="6695DF1D"/>
    <w:rsid w:val="6699133B"/>
    <w:rsid w:val="669E6C37"/>
    <w:rsid w:val="669ED98F"/>
    <w:rsid w:val="669F647E"/>
    <w:rsid w:val="669FE86F"/>
    <w:rsid w:val="66AD3FC9"/>
    <w:rsid w:val="66AE841C"/>
    <w:rsid w:val="66B9786D"/>
    <w:rsid w:val="66BE8829"/>
    <w:rsid w:val="66BF4CF5"/>
    <w:rsid w:val="66BFBDD2"/>
    <w:rsid w:val="66C08D99"/>
    <w:rsid w:val="66C26101"/>
    <w:rsid w:val="66C6AF59"/>
    <w:rsid w:val="66D329F1"/>
    <w:rsid w:val="66D357B1"/>
    <w:rsid w:val="66D49908"/>
    <w:rsid w:val="66D4F69F"/>
    <w:rsid w:val="66D99F42"/>
    <w:rsid w:val="66DB23EF"/>
    <w:rsid w:val="66DDA80E"/>
    <w:rsid w:val="66E2C1CE"/>
    <w:rsid w:val="66E6B73F"/>
    <w:rsid w:val="66E9595B"/>
    <w:rsid w:val="66EBDA22"/>
    <w:rsid w:val="66F3D3FA"/>
    <w:rsid w:val="66F421C7"/>
    <w:rsid w:val="66F69085"/>
    <w:rsid w:val="66F6C2A2"/>
    <w:rsid w:val="66F6CCBB"/>
    <w:rsid w:val="66FDF582"/>
    <w:rsid w:val="67000C40"/>
    <w:rsid w:val="670AFC64"/>
    <w:rsid w:val="670BEB70"/>
    <w:rsid w:val="670E2225"/>
    <w:rsid w:val="6715002E"/>
    <w:rsid w:val="671A3C3A"/>
    <w:rsid w:val="671FB5A4"/>
    <w:rsid w:val="67217E09"/>
    <w:rsid w:val="6721A1C1"/>
    <w:rsid w:val="6721BF37"/>
    <w:rsid w:val="67238C37"/>
    <w:rsid w:val="6728230C"/>
    <w:rsid w:val="67289B77"/>
    <w:rsid w:val="67292718"/>
    <w:rsid w:val="672C977B"/>
    <w:rsid w:val="67301647"/>
    <w:rsid w:val="673E5831"/>
    <w:rsid w:val="67490888"/>
    <w:rsid w:val="674EDB38"/>
    <w:rsid w:val="6757AA57"/>
    <w:rsid w:val="67584391"/>
    <w:rsid w:val="67637726"/>
    <w:rsid w:val="676B5520"/>
    <w:rsid w:val="676D745D"/>
    <w:rsid w:val="6773ACEC"/>
    <w:rsid w:val="677554D0"/>
    <w:rsid w:val="6775CD18"/>
    <w:rsid w:val="67792F4B"/>
    <w:rsid w:val="678952DE"/>
    <w:rsid w:val="678D7269"/>
    <w:rsid w:val="678D7804"/>
    <w:rsid w:val="6793EB30"/>
    <w:rsid w:val="6797B821"/>
    <w:rsid w:val="67AA225B"/>
    <w:rsid w:val="67B75867"/>
    <w:rsid w:val="67BC67CE"/>
    <w:rsid w:val="67BD3F3F"/>
    <w:rsid w:val="67C6E8C6"/>
    <w:rsid w:val="67CA5CCF"/>
    <w:rsid w:val="67CAAC67"/>
    <w:rsid w:val="67CB67D4"/>
    <w:rsid w:val="67CBD495"/>
    <w:rsid w:val="67CD72F1"/>
    <w:rsid w:val="67CF4355"/>
    <w:rsid w:val="67CFE0D8"/>
    <w:rsid w:val="67D09083"/>
    <w:rsid w:val="67D39838"/>
    <w:rsid w:val="67D4BA4C"/>
    <w:rsid w:val="67D78FF5"/>
    <w:rsid w:val="67D903AC"/>
    <w:rsid w:val="67DC1D5B"/>
    <w:rsid w:val="67E38B78"/>
    <w:rsid w:val="67E6E9E5"/>
    <w:rsid w:val="67EEC363"/>
    <w:rsid w:val="67F235FE"/>
    <w:rsid w:val="67F71D60"/>
    <w:rsid w:val="67F9018F"/>
    <w:rsid w:val="67FE42C3"/>
    <w:rsid w:val="6803EB90"/>
    <w:rsid w:val="68057496"/>
    <w:rsid w:val="680E3CF3"/>
    <w:rsid w:val="68145A8C"/>
    <w:rsid w:val="68173A92"/>
    <w:rsid w:val="681AD78F"/>
    <w:rsid w:val="681C9E99"/>
    <w:rsid w:val="682017A5"/>
    <w:rsid w:val="68276BCE"/>
    <w:rsid w:val="682C0761"/>
    <w:rsid w:val="682D27E6"/>
    <w:rsid w:val="682F56FD"/>
    <w:rsid w:val="6831E579"/>
    <w:rsid w:val="683DB141"/>
    <w:rsid w:val="68412F04"/>
    <w:rsid w:val="68436F57"/>
    <w:rsid w:val="684F3034"/>
    <w:rsid w:val="684FA524"/>
    <w:rsid w:val="685422AB"/>
    <w:rsid w:val="685A46A5"/>
    <w:rsid w:val="685D7301"/>
    <w:rsid w:val="686A7CD7"/>
    <w:rsid w:val="686F55F4"/>
    <w:rsid w:val="68791959"/>
    <w:rsid w:val="6882CE2E"/>
    <w:rsid w:val="68885014"/>
    <w:rsid w:val="688A40D5"/>
    <w:rsid w:val="688CE681"/>
    <w:rsid w:val="68966348"/>
    <w:rsid w:val="6896B08F"/>
    <w:rsid w:val="689A59D1"/>
    <w:rsid w:val="689CAB0A"/>
    <w:rsid w:val="689E0966"/>
    <w:rsid w:val="68A5E1AC"/>
    <w:rsid w:val="68A63FBF"/>
    <w:rsid w:val="68B465EA"/>
    <w:rsid w:val="68B79D33"/>
    <w:rsid w:val="68B80822"/>
    <w:rsid w:val="68C009C9"/>
    <w:rsid w:val="68C4E722"/>
    <w:rsid w:val="68D067C9"/>
    <w:rsid w:val="68D19052"/>
    <w:rsid w:val="68D5F32F"/>
    <w:rsid w:val="68DE517C"/>
    <w:rsid w:val="68DF65F6"/>
    <w:rsid w:val="68E794A3"/>
    <w:rsid w:val="68F1704F"/>
    <w:rsid w:val="68F18B6F"/>
    <w:rsid w:val="68F928E6"/>
    <w:rsid w:val="69028B2F"/>
    <w:rsid w:val="6903422B"/>
    <w:rsid w:val="69041F8F"/>
    <w:rsid w:val="690488C2"/>
    <w:rsid w:val="6906DCE6"/>
    <w:rsid w:val="690EFF25"/>
    <w:rsid w:val="690F3BBC"/>
    <w:rsid w:val="6911DDAC"/>
    <w:rsid w:val="691C71F4"/>
    <w:rsid w:val="691F3C20"/>
    <w:rsid w:val="692435FA"/>
    <w:rsid w:val="69287D58"/>
    <w:rsid w:val="692A1AF1"/>
    <w:rsid w:val="692D0B4B"/>
    <w:rsid w:val="692F12CF"/>
    <w:rsid w:val="6934EFF8"/>
    <w:rsid w:val="6937E88B"/>
    <w:rsid w:val="694133E2"/>
    <w:rsid w:val="6942715A"/>
    <w:rsid w:val="694330DF"/>
    <w:rsid w:val="69482425"/>
    <w:rsid w:val="694AAE10"/>
    <w:rsid w:val="694AB28F"/>
    <w:rsid w:val="694ECAE3"/>
    <w:rsid w:val="6950082B"/>
    <w:rsid w:val="69553936"/>
    <w:rsid w:val="695EE4DA"/>
    <w:rsid w:val="6969B45E"/>
    <w:rsid w:val="696A1CB2"/>
    <w:rsid w:val="697248C7"/>
    <w:rsid w:val="6973D626"/>
    <w:rsid w:val="697E373E"/>
    <w:rsid w:val="69825B10"/>
    <w:rsid w:val="698428FB"/>
    <w:rsid w:val="698589E5"/>
    <w:rsid w:val="698BB7D5"/>
    <w:rsid w:val="698D3D5D"/>
    <w:rsid w:val="69995EEB"/>
    <w:rsid w:val="699DE01D"/>
    <w:rsid w:val="69A9F29B"/>
    <w:rsid w:val="69AA4506"/>
    <w:rsid w:val="69AD2939"/>
    <w:rsid w:val="69BCF87A"/>
    <w:rsid w:val="69BE55F4"/>
    <w:rsid w:val="69C22274"/>
    <w:rsid w:val="69C3CB55"/>
    <w:rsid w:val="69C5051A"/>
    <w:rsid w:val="69CA910E"/>
    <w:rsid w:val="69CB0D09"/>
    <w:rsid w:val="69CC17A3"/>
    <w:rsid w:val="69CC1FE4"/>
    <w:rsid w:val="69CC9C75"/>
    <w:rsid w:val="69D36D1A"/>
    <w:rsid w:val="69D86D33"/>
    <w:rsid w:val="69E207A5"/>
    <w:rsid w:val="69E345D3"/>
    <w:rsid w:val="69E3D16E"/>
    <w:rsid w:val="69E4A48B"/>
    <w:rsid w:val="69F65BCB"/>
    <w:rsid w:val="69F892B5"/>
    <w:rsid w:val="69FC77CB"/>
    <w:rsid w:val="69FD05F8"/>
    <w:rsid w:val="6A012B21"/>
    <w:rsid w:val="6A01977F"/>
    <w:rsid w:val="6A023FE5"/>
    <w:rsid w:val="6A06C0B8"/>
    <w:rsid w:val="6A06CECA"/>
    <w:rsid w:val="6A0BF266"/>
    <w:rsid w:val="6A0D2131"/>
    <w:rsid w:val="6A11D4A7"/>
    <w:rsid w:val="6A1364FA"/>
    <w:rsid w:val="6A15E575"/>
    <w:rsid w:val="6A18EC22"/>
    <w:rsid w:val="6A1E820F"/>
    <w:rsid w:val="6A26519B"/>
    <w:rsid w:val="6A2A054E"/>
    <w:rsid w:val="6A2B2D7F"/>
    <w:rsid w:val="6A3B987C"/>
    <w:rsid w:val="6A462B36"/>
    <w:rsid w:val="6A4A443F"/>
    <w:rsid w:val="6A4C716D"/>
    <w:rsid w:val="6A4D194C"/>
    <w:rsid w:val="6A5C2D52"/>
    <w:rsid w:val="6A6BB93E"/>
    <w:rsid w:val="6A74FB23"/>
    <w:rsid w:val="6A753AAA"/>
    <w:rsid w:val="6A7C1086"/>
    <w:rsid w:val="6A7C7047"/>
    <w:rsid w:val="6A8E16E9"/>
    <w:rsid w:val="6A900E06"/>
    <w:rsid w:val="6A90C286"/>
    <w:rsid w:val="6A927FDA"/>
    <w:rsid w:val="6A92CC07"/>
    <w:rsid w:val="6A94D78E"/>
    <w:rsid w:val="6A9931DC"/>
    <w:rsid w:val="6A9ABEF0"/>
    <w:rsid w:val="6AA82370"/>
    <w:rsid w:val="6AB49177"/>
    <w:rsid w:val="6AB88F72"/>
    <w:rsid w:val="6ABE1F4E"/>
    <w:rsid w:val="6ABE6E02"/>
    <w:rsid w:val="6AC1FDA4"/>
    <w:rsid w:val="6AD3FC04"/>
    <w:rsid w:val="6ADAD0C0"/>
    <w:rsid w:val="6ADE9F50"/>
    <w:rsid w:val="6ADF1ED9"/>
    <w:rsid w:val="6AE6B064"/>
    <w:rsid w:val="6AF3DA18"/>
    <w:rsid w:val="6AFBFEFD"/>
    <w:rsid w:val="6AFE4B40"/>
    <w:rsid w:val="6B07C588"/>
    <w:rsid w:val="6B0B00D6"/>
    <w:rsid w:val="6B0C6BE4"/>
    <w:rsid w:val="6B0F610A"/>
    <w:rsid w:val="6B15466B"/>
    <w:rsid w:val="6B155194"/>
    <w:rsid w:val="6B1952D7"/>
    <w:rsid w:val="6B1DF434"/>
    <w:rsid w:val="6B1FFB16"/>
    <w:rsid w:val="6B215499"/>
    <w:rsid w:val="6B22351B"/>
    <w:rsid w:val="6B248B4D"/>
    <w:rsid w:val="6B259772"/>
    <w:rsid w:val="6B27895C"/>
    <w:rsid w:val="6B3222DD"/>
    <w:rsid w:val="6B333015"/>
    <w:rsid w:val="6B3C4376"/>
    <w:rsid w:val="6B3E3DA7"/>
    <w:rsid w:val="6B465588"/>
    <w:rsid w:val="6B4690E1"/>
    <w:rsid w:val="6B4D2CB1"/>
    <w:rsid w:val="6B5139ED"/>
    <w:rsid w:val="6B532BD5"/>
    <w:rsid w:val="6B5C14D0"/>
    <w:rsid w:val="6B62E901"/>
    <w:rsid w:val="6B6FBB7B"/>
    <w:rsid w:val="6B70F0DE"/>
    <w:rsid w:val="6B72EB1D"/>
    <w:rsid w:val="6B77D365"/>
    <w:rsid w:val="6B7EDD04"/>
    <w:rsid w:val="6B81F42D"/>
    <w:rsid w:val="6B844A85"/>
    <w:rsid w:val="6B8ABCC0"/>
    <w:rsid w:val="6B8AFDFE"/>
    <w:rsid w:val="6B8BBF5C"/>
    <w:rsid w:val="6B8D67FB"/>
    <w:rsid w:val="6B9D85E9"/>
    <w:rsid w:val="6B9E558B"/>
    <w:rsid w:val="6BA2034A"/>
    <w:rsid w:val="6BA54AC3"/>
    <w:rsid w:val="6BA7F265"/>
    <w:rsid w:val="6BA87293"/>
    <w:rsid w:val="6BA91093"/>
    <w:rsid w:val="6BAB2D1B"/>
    <w:rsid w:val="6BACB08E"/>
    <w:rsid w:val="6BBD3209"/>
    <w:rsid w:val="6BBFDA4D"/>
    <w:rsid w:val="6BC0568E"/>
    <w:rsid w:val="6BC584A2"/>
    <w:rsid w:val="6BC893D1"/>
    <w:rsid w:val="6BCC397D"/>
    <w:rsid w:val="6BCFEE81"/>
    <w:rsid w:val="6BD2E23F"/>
    <w:rsid w:val="6BD3A43F"/>
    <w:rsid w:val="6BD6B69B"/>
    <w:rsid w:val="6BD72997"/>
    <w:rsid w:val="6BDCFBEF"/>
    <w:rsid w:val="6BE40B44"/>
    <w:rsid w:val="6BE46E43"/>
    <w:rsid w:val="6BE9CD7A"/>
    <w:rsid w:val="6BEC875D"/>
    <w:rsid w:val="6BF5D7DA"/>
    <w:rsid w:val="6BFA653A"/>
    <w:rsid w:val="6BFCBBA4"/>
    <w:rsid w:val="6BFD03DA"/>
    <w:rsid w:val="6C0CBB35"/>
    <w:rsid w:val="6C100FB1"/>
    <w:rsid w:val="6C1425C2"/>
    <w:rsid w:val="6C195E7A"/>
    <w:rsid w:val="6C1C61B6"/>
    <w:rsid w:val="6C241914"/>
    <w:rsid w:val="6C26351E"/>
    <w:rsid w:val="6C30BCCE"/>
    <w:rsid w:val="6C34F91F"/>
    <w:rsid w:val="6C3705EC"/>
    <w:rsid w:val="6C3E4E03"/>
    <w:rsid w:val="6C3F161C"/>
    <w:rsid w:val="6C406A6D"/>
    <w:rsid w:val="6C422C92"/>
    <w:rsid w:val="6C48B492"/>
    <w:rsid w:val="6C537149"/>
    <w:rsid w:val="6C5B803B"/>
    <w:rsid w:val="6C5D35F8"/>
    <w:rsid w:val="6C64CE2D"/>
    <w:rsid w:val="6C673AE1"/>
    <w:rsid w:val="6C681EBE"/>
    <w:rsid w:val="6C68405F"/>
    <w:rsid w:val="6C6AE375"/>
    <w:rsid w:val="6C6D052B"/>
    <w:rsid w:val="6C712668"/>
    <w:rsid w:val="6C7377B1"/>
    <w:rsid w:val="6C7D8388"/>
    <w:rsid w:val="6C7D8ACB"/>
    <w:rsid w:val="6C7E2EC0"/>
    <w:rsid w:val="6C875782"/>
    <w:rsid w:val="6C8E0622"/>
    <w:rsid w:val="6C919515"/>
    <w:rsid w:val="6C964C42"/>
    <w:rsid w:val="6C9D37BE"/>
    <w:rsid w:val="6C9EE45A"/>
    <w:rsid w:val="6CA3BC64"/>
    <w:rsid w:val="6CA819E2"/>
    <w:rsid w:val="6CABFC90"/>
    <w:rsid w:val="6CB5FBD5"/>
    <w:rsid w:val="6CC37642"/>
    <w:rsid w:val="6CC4C37E"/>
    <w:rsid w:val="6CC80370"/>
    <w:rsid w:val="6CC8E7CC"/>
    <w:rsid w:val="6CD3D240"/>
    <w:rsid w:val="6CD6B340"/>
    <w:rsid w:val="6CD965F3"/>
    <w:rsid w:val="6CDE1AC2"/>
    <w:rsid w:val="6CDE51B6"/>
    <w:rsid w:val="6CE1CA04"/>
    <w:rsid w:val="6CE39F02"/>
    <w:rsid w:val="6CE508E4"/>
    <w:rsid w:val="6CE5509F"/>
    <w:rsid w:val="6CE8D8BD"/>
    <w:rsid w:val="6CEA3B7B"/>
    <w:rsid w:val="6CF866B2"/>
    <w:rsid w:val="6CFF3030"/>
    <w:rsid w:val="6CFFA8CE"/>
    <w:rsid w:val="6D0105BC"/>
    <w:rsid w:val="6D032AAE"/>
    <w:rsid w:val="6D03F143"/>
    <w:rsid w:val="6D075329"/>
    <w:rsid w:val="6D0CFEEE"/>
    <w:rsid w:val="6D106375"/>
    <w:rsid w:val="6D10702A"/>
    <w:rsid w:val="6D190163"/>
    <w:rsid w:val="6D1B7DDB"/>
    <w:rsid w:val="6D1E34A0"/>
    <w:rsid w:val="6D1E670C"/>
    <w:rsid w:val="6D1ECD5D"/>
    <w:rsid w:val="6D2060B4"/>
    <w:rsid w:val="6D28B096"/>
    <w:rsid w:val="6D2AB22F"/>
    <w:rsid w:val="6D2F4E95"/>
    <w:rsid w:val="6D336B83"/>
    <w:rsid w:val="6D3581A9"/>
    <w:rsid w:val="6D37D070"/>
    <w:rsid w:val="6D3CA890"/>
    <w:rsid w:val="6D3F90DB"/>
    <w:rsid w:val="6D431466"/>
    <w:rsid w:val="6D51DD80"/>
    <w:rsid w:val="6D52037B"/>
    <w:rsid w:val="6D56DF50"/>
    <w:rsid w:val="6D56EEB8"/>
    <w:rsid w:val="6D5CC25A"/>
    <w:rsid w:val="6D5FC186"/>
    <w:rsid w:val="6D621696"/>
    <w:rsid w:val="6D673B23"/>
    <w:rsid w:val="6D6AB8C2"/>
    <w:rsid w:val="6D6E2962"/>
    <w:rsid w:val="6D6F66E2"/>
    <w:rsid w:val="6D7016D9"/>
    <w:rsid w:val="6D74CB17"/>
    <w:rsid w:val="6D767827"/>
    <w:rsid w:val="6D7AC8AC"/>
    <w:rsid w:val="6D7C4C40"/>
    <w:rsid w:val="6D83F161"/>
    <w:rsid w:val="6D87CC49"/>
    <w:rsid w:val="6D8E53C6"/>
    <w:rsid w:val="6D8F5D26"/>
    <w:rsid w:val="6D8FDEDE"/>
    <w:rsid w:val="6D902271"/>
    <w:rsid w:val="6D931417"/>
    <w:rsid w:val="6D9419F5"/>
    <w:rsid w:val="6D9B953D"/>
    <w:rsid w:val="6DA4C1CA"/>
    <w:rsid w:val="6DA7C71F"/>
    <w:rsid w:val="6DAEA350"/>
    <w:rsid w:val="6DAFB2B7"/>
    <w:rsid w:val="6DB0D5E2"/>
    <w:rsid w:val="6DB49299"/>
    <w:rsid w:val="6DB72EF3"/>
    <w:rsid w:val="6DBCAD69"/>
    <w:rsid w:val="6DBD8A89"/>
    <w:rsid w:val="6DC691CD"/>
    <w:rsid w:val="6DCC78AB"/>
    <w:rsid w:val="6DCD007D"/>
    <w:rsid w:val="6DD126A2"/>
    <w:rsid w:val="6DD23922"/>
    <w:rsid w:val="6DD7761A"/>
    <w:rsid w:val="6DD9FC5F"/>
    <w:rsid w:val="6DE010AC"/>
    <w:rsid w:val="6DE0159E"/>
    <w:rsid w:val="6DE3BDAB"/>
    <w:rsid w:val="6DF14C5B"/>
    <w:rsid w:val="6DF5EE47"/>
    <w:rsid w:val="6DFEB325"/>
    <w:rsid w:val="6E04668B"/>
    <w:rsid w:val="6E088845"/>
    <w:rsid w:val="6E0DF044"/>
    <w:rsid w:val="6E11D036"/>
    <w:rsid w:val="6E1CE2F8"/>
    <w:rsid w:val="6E253957"/>
    <w:rsid w:val="6E2E50DD"/>
    <w:rsid w:val="6E327AF1"/>
    <w:rsid w:val="6E4ACC44"/>
    <w:rsid w:val="6E4B7E06"/>
    <w:rsid w:val="6E562E93"/>
    <w:rsid w:val="6E66A9C5"/>
    <w:rsid w:val="6E6A6379"/>
    <w:rsid w:val="6E7293E6"/>
    <w:rsid w:val="6E743191"/>
    <w:rsid w:val="6E75EF6E"/>
    <w:rsid w:val="6E771C61"/>
    <w:rsid w:val="6E774758"/>
    <w:rsid w:val="6E7C2ED7"/>
    <w:rsid w:val="6E82ED62"/>
    <w:rsid w:val="6E8493A3"/>
    <w:rsid w:val="6E851D0A"/>
    <w:rsid w:val="6E8F2FA7"/>
    <w:rsid w:val="6E9A66FB"/>
    <w:rsid w:val="6E9CE3E9"/>
    <w:rsid w:val="6EA2893C"/>
    <w:rsid w:val="6EA96E63"/>
    <w:rsid w:val="6EAA7E2C"/>
    <w:rsid w:val="6EAC14E1"/>
    <w:rsid w:val="6EB28409"/>
    <w:rsid w:val="6EB3C0B1"/>
    <w:rsid w:val="6EB3CB0D"/>
    <w:rsid w:val="6EB7FE96"/>
    <w:rsid w:val="6EB95D04"/>
    <w:rsid w:val="6EB9A66A"/>
    <w:rsid w:val="6EBE02A2"/>
    <w:rsid w:val="6EBF6C88"/>
    <w:rsid w:val="6EC0D875"/>
    <w:rsid w:val="6EC9A815"/>
    <w:rsid w:val="6ECCA39B"/>
    <w:rsid w:val="6ECD41ED"/>
    <w:rsid w:val="6ED17DFB"/>
    <w:rsid w:val="6ED6EE82"/>
    <w:rsid w:val="6ED76D99"/>
    <w:rsid w:val="6ED938B6"/>
    <w:rsid w:val="6EDF3C50"/>
    <w:rsid w:val="6EEDD3DC"/>
    <w:rsid w:val="6EFB455A"/>
    <w:rsid w:val="6F06CB97"/>
    <w:rsid w:val="6F06F7D9"/>
    <w:rsid w:val="6F0F0534"/>
    <w:rsid w:val="6F1856CF"/>
    <w:rsid w:val="6F190E5C"/>
    <w:rsid w:val="6F1C17BB"/>
    <w:rsid w:val="6F1C37A7"/>
    <w:rsid w:val="6F210248"/>
    <w:rsid w:val="6F293260"/>
    <w:rsid w:val="6F369B56"/>
    <w:rsid w:val="6F36C82E"/>
    <w:rsid w:val="6F3E6143"/>
    <w:rsid w:val="6F431229"/>
    <w:rsid w:val="6F45995A"/>
    <w:rsid w:val="6F4643F8"/>
    <w:rsid w:val="6F47785F"/>
    <w:rsid w:val="6F47E2E6"/>
    <w:rsid w:val="6F4812E5"/>
    <w:rsid w:val="6F490ED8"/>
    <w:rsid w:val="6F4BB0FB"/>
    <w:rsid w:val="6F4CFFE2"/>
    <w:rsid w:val="6F58A092"/>
    <w:rsid w:val="6F58DBD7"/>
    <w:rsid w:val="6F5E9D24"/>
    <w:rsid w:val="6F60CCDC"/>
    <w:rsid w:val="6F656448"/>
    <w:rsid w:val="6F6AC6F7"/>
    <w:rsid w:val="6F6BFA4C"/>
    <w:rsid w:val="6F7039E0"/>
    <w:rsid w:val="6F88446D"/>
    <w:rsid w:val="6F8883BC"/>
    <w:rsid w:val="6F91DD55"/>
    <w:rsid w:val="6F924E31"/>
    <w:rsid w:val="6F9614E8"/>
    <w:rsid w:val="6F98D18D"/>
    <w:rsid w:val="6F9EC6D3"/>
    <w:rsid w:val="6FA195E6"/>
    <w:rsid w:val="6FA6A559"/>
    <w:rsid w:val="6FA708D3"/>
    <w:rsid w:val="6FA9FBF9"/>
    <w:rsid w:val="6FAAB8CE"/>
    <w:rsid w:val="6FB433FA"/>
    <w:rsid w:val="6FBAC88F"/>
    <w:rsid w:val="6FBFF807"/>
    <w:rsid w:val="6FC061BC"/>
    <w:rsid w:val="6FC0BF52"/>
    <w:rsid w:val="6FC8D6B8"/>
    <w:rsid w:val="6FCABE00"/>
    <w:rsid w:val="6FCD5AED"/>
    <w:rsid w:val="6FD1CA67"/>
    <w:rsid w:val="6FD4AF32"/>
    <w:rsid w:val="6FD4E88E"/>
    <w:rsid w:val="6FD8E2D8"/>
    <w:rsid w:val="6FD9A949"/>
    <w:rsid w:val="6FDA6674"/>
    <w:rsid w:val="6FDE40AE"/>
    <w:rsid w:val="6FE61B79"/>
    <w:rsid w:val="6FE9BD66"/>
    <w:rsid w:val="6FED3174"/>
    <w:rsid w:val="6FF07887"/>
    <w:rsid w:val="6FFDE846"/>
    <w:rsid w:val="700BDC95"/>
    <w:rsid w:val="7010ADEB"/>
    <w:rsid w:val="701C6C36"/>
    <w:rsid w:val="701EC4AF"/>
    <w:rsid w:val="702479B4"/>
    <w:rsid w:val="7032FC91"/>
    <w:rsid w:val="703FFE0C"/>
    <w:rsid w:val="70406E24"/>
    <w:rsid w:val="7041193B"/>
    <w:rsid w:val="704F02B0"/>
    <w:rsid w:val="704F9B2D"/>
    <w:rsid w:val="704FC44A"/>
    <w:rsid w:val="705CDBD4"/>
    <w:rsid w:val="706252F1"/>
    <w:rsid w:val="706F6D14"/>
    <w:rsid w:val="707A368E"/>
    <w:rsid w:val="707AD4BE"/>
    <w:rsid w:val="707B593D"/>
    <w:rsid w:val="707B7FA4"/>
    <w:rsid w:val="70843AC7"/>
    <w:rsid w:val="708694E3"/>
    <w:rsid w:val="7092097A"/>
    <w:rsid w:val="70955810"/>
    <w:rsid w:val="709D8E5C"/>
    <w:rsid w:val="70A6A51F"/>
    <w:rsid w:val="70A913A6"/>
    <w:rsid w:val="70B00E67"/>
    <w:rsid w:val="70B32EDF"/>
    <w:rsid w:val="70B6A48D"/>
    <w:rsid w:val="70BE1837"/>
    <w:rsid w:val="70BEE573"/>
    <w:rsid w:val="70C0E540"/>
    <w:rsid w:val="70C344E3"/>
    <w:rsid w:val="70C45844"/>
    <w:rsid w:val="70C97A02"/>
    <w:rsid w:val="70CCB9B2"/>
    <w:rsid w:val="70CD36D4"/>
    <w:rsid w:val="70CFCC08"/>
    <w:rsid w:val="70D03FCB"/>
    <w:rsid w:val="70DAF23A"/>
    <w:rsid w:val="70DE36B6"/>
    <w:rsid w:val="70E5D774"/>
    <w:rsid w:val="70E65518"/>
    <w:rsid w:val="70ED21B0"/>
    <w:rsid w:val="70F4CDF2"/>
    <w:rsid w:val="70F5D848"/>
    <w:rsid w:val="70F94432"/>
    <w:rsid w:val="70FC6E29"/>
    <w:rsid w:val="70FDBE78"/>
    <w:rsid w:val="710B927D"/>
    <w:rsid w:val="71265A3D"/>
    <w:rsid w:val="7128FD58"/>
    <w:rsid w:val="712900EF"/>
    <w:rsid w:val="7130AE23"/>
    <w:rsid w:val="713B1404"/>
    <w:rsid w:val="7140FC04"/>
    <w:rsid w:val="71417093"/>
    <w:rsid w:val="7145BAD9"/>
    <w:rsid w:val="71467526"/>
    <w:rsid w:val="714D335C"/>
    <w:rsid w:val="714DC497"/>
    <w:rsid w:val="714F8DF3"/>
    <w:rsid w:val="715236D9"/>
    <w:rsid w:val="7152490C"/>
    <w:rsid w:val="71528BBB"/>
    <w:rsid w:val="7154B0C2"/>
    <w:rsid w:val="715CBC9A"/>
    <w:rsid w:val="715D0772"/>
    <w:rsid w:val="7160B2B7"/>
    <w:rsid w:val="7162F4DC"/>
    <w:rsid w:val="7169696A"/>
    <w:rsid w:val="716A5F42"/>
    <w:rsid w:val="716A77B6"/>
    <w:rsid w:val="716ADC19"/>
    <w:rsid w:val="716B4056"/>
    <w:rsid w:val="716CBA20"/>
    <w:rsid w:val="7179D120"/>
    <w:rsid w:val="718B6C5F"/>
    <w:rsid w:val="7194F604"/>
    <w:rsid w:val="71954644"/>
    <w:rsid w:val="7196DA0C"/>
    <w:rsid w:val="71977748"/>
    <w:rsid w:val="719C229B"/>
    <w:rsid w:val="71A211A1"/>
    <w:rsid w:val="71AA65AD"/>
    <w:rsid w:val="71AE5EC1"/>
    <w:rsid w:val="71B1D460"/>
    <w:rsid w:val="71B5515A"/>
    <w:rsid w:val="71BA6ADB"/>
    <w:rsid w:val="71BC2B41"/>
    <w:rsid w:val="71BD55D9"/>
    <w:rsid w:val="71CA1683"/>
    <w:rsid w:val="71CD04AC"/>
    <w:rsid w:val="71CD3459"/>
    <w:rsid w:val="71CEBC20"/>
    <w:rsid w:val="71CFE007"/>
    <w:rsid w:val="71D6D0C7"/>
    <w:rsid w:val="71D830FF"/>
    <w:rsid w:val="71E42911"/>
    <w:rsid w:val="71EE1AB5"/>
    <w:rsid w:val="71F6C253"/>
    <w:rsid w:val="71F8AC35"/>
    <w:rsid w:val="720917CA"/>
    <w:rsid w:val="720DA9D0"/>
    <w:rsid w:val="72146062"/>
    <w:rsid w:val="7216BD35"/>
    <w:rsid w:val="721B7B6A"/>
    <w:rsid w:val="721C5921"/>
    <w:rsid w:val="721C9CE1"/>
    <w:rsid w:val="7221CD59"/>
    <w:rsid w:val="72286649"/>
    <w:rsid w:val="7229817E"/>
    <w:rsid w:val="722E3D0A"/>
    <w:rsid w:val="723994C0"/>
    <w:rsid w:val="723CE611"/>
    <w:rsid w:val="723DA02E"/>
    <w:rsid w:val="724447F9"/>
    <w:rsid w:val="7252542C"/>
    <w:rsid w:val="725998EF"/>
    <w:rsid w:val="725C7BEB"/>
    <w:rsid w:val="7260507D"/>
    <w:rsid w:val="7264F38D"/>
    <w:rsid w:val="72663B2C"/>
    <w:rsid w:val="726742F0"/>
    <w:rsid w:val="726BB444"/>
    <w:rsid w:val="726E12F7"/>
    <w:rsid w:val="726E7C4C"/>
    <w:rsid w:val="726F9AE7"/>
    <w:rsid w:val="727A4C99"/>
    <w:rsid w:val="727AF51B"/>
    <w:rsid w:val="72819592"/>
    <w:rsid w:val="7287D65B"/>
    <w:rsid w:val="728D3E8E"/>
    <w:rsid w:val="72920A40"/>
    <w:rsid w:val="7292A339"/>
    <w:rsid w:val="7295519A"/>
    <w:rsid w:val="72A3E759"/>
    <w:rsid w:val="72A3EACC"/>
    <w:rsid w:val="72A9C3C0"/>
    <w:rsid w:val="72B5AD3D"/>
    <w:rsid w:val="72BA1D9A"/>
    <w:rsid w:val="72C16622"/>
    <w:rsid w:val="72C25750"/>
    <w:rsid w:val="72C4D12B"/>
    <w:rsid w:val="72CB5883"/>
    <w:rsid w:val="72CDD461"/>
    <w:rsid w:val="72D01A92"/>
    <w:rsid w:val="72DA07AD"/>
    <w:rsid w:val="72DAA58F"/>
    <w:rsid w:val="72DC2F7A"/>
    <w:rsid w:val="72DDD278"/>
    <w:rsid w:val="72DED140"/>
    <w:rsid w:val="72E85811"/>
    <w:rsid w:val="72E87208"/>
    <w:rsid w:val="72EBB34A"/>
    <w:rsid w:val="72EBB536"/>
    <w:rsid w:val="72F46FA5"/>
    <w:rsid w:val="72F48793"/>
    <w:rsid w:val="72F6B0AF"/>
    <w:rsid w:val="72FE4B04"/>
    <w:rsid w:val="73031A14"/>
    <w:rsid w:val="730A79F1"/>
    <w:rsid w:val="7316840C"/>
    <w:rsid w:val="7317185C"/>
    <w:rsid w:val="73188378"/>
    <w:rsid w:val="73204534"/>
    <w:rsid w:val="73247E9C"/>
    <w:rsid w:val="7325C683"/>
    <w:rsid w:val="732702D8"/>
    <w:rsid w:val="7327490E"/>
    <w:rsid w:val="732767CA"/>
    <w:rsid w:val="732AE359"/>
    <w:rsid w:val="732C8932"/>
    <w:rsid w:val="732FD552"/>
    <w:rsid w:val="7336E581"/>
    <w:rsid w:val="733B9064"/>
    <w:rsid w:val="733F8D54"/>
    <w:rsid w:val="7341D8B1"/>
    <w:rsid w:val="734695EA"/>
    <w:rsid w:val="7346ADC3"/>
    <w:rsid w:val="73522E50"/>
    <w:rsid w:val="735A10A5"/>
    <w:rsid w:val="735BA583"/>
    <w:rsid w:val="735DF35F"/>
    <w:rsid w:val="7361F276"/>
    <w:rsid w:val="736E45DE"/>
    <w:rsid w:val="73703C5D"/>
    <w:rsid w:val="7373EA82"/>
    <w:rsid w:val="73752899"/>
    <w:rsid w:val="737AC0F0"/>
    <w:rsid w:val="737C9D8F"/>
    <w:rsid w:val="737D289F"/>
    <w:rsid w:val="738A4114"/>
    <w:rsid w:val="738A7361"/>
    <w:rsid w:val="738C2C0C"/>
    <w:rsid w:val="73A00F91"/>
    <w:rsid w:val="73A2BE82"/>
    <w:rsid w:val="73A4D1AC"/>
    <w:rsid w:val="73A9537E"/>
    <w:rsid w:val="73AAE5E8"/>
    <w:rsid w:val="73AC7D96"/>
    <w:rsid w:val="73AC9642"/>
    <w:rsid w:val="73B370F6"/>
    <w:rsid w:val="73B52D4A"/>
    <w:rsid w:val="73BCF426"/>
    <w:rsid w:val="73C12933"/>
    <w:rsid w:val="73CA9E48"/>
    <w:rsid w:val="73CB5EB9"/>
    <w:rsid w:val="73CF16DB"/>
    <w:rsid w:val="73D46D70"/>
    <w:rsid w:val="73D64CBD"/>
    <w:rsid w:val="73D693BE"/>
    <w:rsid w:val="73D73C49"/>
    <w:rsid w:val="73DD7058"/>
    <w:rsid w:val="73DFA197"/>
    <w:rsid w:val="73E3F2F5"/>
    <w:rsid w:val="73E46C8B"/>
    <w:rsid w:val="73EC3EE5"/>
    <w:rsid w:val="73ED7761"/>
    <w:rsid w:val="73F2813A"/>
    <w:rsid w:val="73F58080"/>
    <w:rsid w:val="73F85360"/>
    <w:rsid w:val="73FB98F0"/>
    <w:rsid w:val="73FBCE02"/>
    <w:rsid w:val="74023787"/>
    <w:rsid w:val="7402A4F1"/>
    <w:rsid w:val="74035141"/>
    <w:rsid w:val="74098842"/>
    <w:rsid w:val="7409F60E"/>
    <w:rsid w:val="740BB6BA"/>
    <w:rsid w:val="740E680A"/>
    <w:rsid w:val="740EBEB4"/>
    <w:rsid w:val="741124C6"/>
    <w:rsid w:val="7420FC97"/>
    <w:rsid w:val="742110D8"/>
    <w:rsid w:val="7423B4D1"/>
    <w:rsid w:val="742FC670"/>
    <w:rsid w:val="743AF9E2"/>
    <w:rsid w:val="743CB4DE"/>
    <w:rsid w:val="7443FC83"/>
    <w:rsid w:val="7446786E"/>
    <w:rsid w:val="744A0DAC"/>
    <w:rsid w:val="744BB10F"/>
    <w:rsid w:val="744BE05E"/>
    <w:rsid w:val="744FE0C4"/>
    <w:rsid w:val="74516BD6"/>
    <w:rsid w:val="74549A89"/>
    <w:rsid w:val="74557CEF"/>
    <w:rsid w:val="745E014A"/>
    <w:rsid w:val="74638C2D"/>
    <w:rsid w:val="746607CF"/>
    <w:rsid w:val="746A2035"/>
    <w:rsid w:val="746E1DCF"/>
    <w:rsid w:val="7470BD46"/>
    <w:rsid w:val="7474CE10"/>
    <w:rsid w:val="7477B64E"/>
    <w:rsid w:val="747B9DAB"/>
    <w:rsid w:val="748012EB"/>
    <w:rsid w:val="7482E44F"/>
    <w:rsid w:val="748A85EF"/>
    <w:rsid w:val="748EFB1E"/>
    <w:rsid w:val="748EFD54"/>
    <w:rsid w:val="74942DCF"/>
    <w:rsid w:val="749D9AFB"/>
    <w:rsid w:val="74A27E23"/>
    <w:rsid w:val="74A63F9B"/>
    <w:rsid w:val="74B435DE"/>
    <w:rsid w:val="74B56552"/>
    <w:rsid w:val="74B5BAA5"/>
    <w:rsid w:val="74B77965"/>
    <w:rsid w:val="74C0FE49"/>
    <w:rsid w:val="74C4909A"/>
    <w:rsid w:val="74D9B61C"/>
    <w:rsid w:val="74DCB79A"/>
    <w:rsid w:val="74DD7DD4"/>
    <w:rsid w:val="74DF215D"/>
    <w:rsid w:val="74E61380"/>
    <w:rsid w:val="74E69618"/>
    <w:rsid w:val="74F32716"/>
    <w:rsid w:val="74F39067"/>
    <w:rsid w:val="74F46982"/>
    <w:rsid w:val="74F5D1FD"/>
    <w:rsid w:val="74F6FE95"/>
    <w:rsid w:val="74F7EAD7"/>
    <w:rsid w:val="74F89997"/>
    <w:rsid w:val="74FA080D"/>
    <w:rsid w:val="7508BC75"/>
    <w:rsid w:val="750A49C8"/>
    <w:rsid w:val="7515D934"/>
    <w:rsid w:val="751BFCEB"/>
    <w:rsid w:val="751E714B"/>
    <w:rsid w:val="752334CF"/>
    <w:rsid w:val="7523B994"/>
    <w:rsid w:val="7525086D"/>
    <w:rsid w:val="7529B763"/>
    <w:rsid w:val="752B7C5D"/>
    <w:rsid w:val="75321222"/>
    <w:rsid w:val="75336627"/>
    <w:rsid w:val="75369F01"/>
    <w:rsid w:val="7542EDDE"/>
    <w:rsid w:val="75434EBC"/>
    <w:rsid w:val="754564CA"/>
    <w:rsid w:val="75459276"/>
    <w:rsid w:val="75463524"/>
    <w:rsid w:val="75522E7F"/>
    <w:rsid w:val="75532094"/>
    <w:rsid w:val="755CF994"/>
    <w:rsid w:val="755D1560"/>
    <w:rsid w:val="755F3138"/>
    <w:rsid w:val="756319DE"/>
    <w:rsid w:val="75666110"/>
    <w:rsid w:val="7566E385"/>
    <w:rsid w:val="756914B6"/>
    <w:rsid w:val="7570A3BB"/>
    <w:rsid w:val="757B7B89"/>
    <w:rsid w:val="757CD6C4"/>
    <w:rsid w:val="757EAB36"/>
    <w:rsid w:val="75817B9F"/>
    <w:rsid w:val="75843931"/>
    <w:rsid w:val="7585E618"/>
    <w:rsid w:val="7587983E"/>
    <w:rsid w:val="75895970"/>
    <w:rsid w:val="758DAE23"/>
    <w:rsid w:val="759378E9"/>
    <w:rsid w:val="75958B7B"/>
    <w:rsid w:val="7597EF7F"/>
    <w:rsid w:val="759C0462"/>
    <w:rsid w:val="759FA94B"/>
    <w:rsid w:val="75A26AC1"/>
    <w:rsid w:val="75A355B9"/>
    <w:rsid w:val="75A82853"/>
    <w:rsid w:val="75AAEA09"/>
    <w:rsid w:val="75AB9E26"/>
    <w:rsid w:val="75B1A1C7"/>
    <w:rsid w:val="75B1D0E0"/>
    <w:rsid w:val="75C2AD96"/>
    <w:rsid w:val="75D96368"/>
    <w:rsid w:val="75DE65BC"/>
    <w:rsid w:val="75E12C69"/>
    <w:rsid w:val="75E26F43"/>
    <w:rsid w:val="75EA0B31"/>
    <w:rsid w:val="75EC13ED"/>
    <w:rsid w:val="75EE5EF3"/>
    <w:rsid w:val="75EE6E8C"/>
    <w:rsid w:val="75EF2DF0"/>
    <w:rsid w:val="75F12453"/>
    <w:rsid w:val="75F19F42"/>
    <w:rsid w:val="75F1F4CC"/>
    <w:rsid w:val="75F9285A"/>
    <w:rsid w:val="75FEA6A1"/>
    <w:rsid w:val="7603E781"/>
    <w:rsid w:val="760C964D"/>
    <w:rsid w:val="761A3016"/>
    <w:rsid w:val="761FEFAB"/>
    <w:rsid w:val="76267661"/>
    <w:rsid w:val="7635D05D"/>
    <w:rsid w:val="76382270"/>
    <w:rsid w:val="763C29BF"/>
    <w:rsid w:val="763E7176"/>
    <w:rsid w:val="76455E2C"/>
    <w:rsid w:val="7647D447"/>
    <w:rsid w:val="76483955"/>
    <w:rsid w:val="76496F86"/>
    <w:rsid w:val="7653115D"/>
    <w:rsid w:val="7653A980"/>
    <w:rsid w:val="7658118B"/>
    <w:rsid w:val="7659B53C"/>
    <w:rsid w:val="765E4664"/>
    <w:rsid w:val="765EF3CA"/>
    <w:rsid w:val="765F4AAB"/>
    <w:rsid w:val="765FAEA7"/>
    <w:rsid w:val="76644F0C"/>
    <w:rsid w:val="7665D662"/>
    <w:rsid w:val="766E088D"/>
    <w:rsid w:val="766E2F5A"/>
    <w:rsid w:val="76722539"/>
    <w:rsid w:val="7672A6A1"/>
    <w:rsid w:val="767AF4E3"/>
    <w:rsid w:val="767B422A"/>
    <w:rsid w:val="767CC417"/>
    <w:rsid w:val="7681CF1A"/>
    <w:rsid w:val="768379A4"/>
    <w:rsid w:val="76840163"/>
    <w:rsid w:val="76881334"/>
    <w:rsid w:val="7689E59F"/>
    <w:rsid w:val="768A2AA6"/>
    <w:rsid w:val="768B25BA"/>
    <w:rsid w:val="768D495C"/>
    <w:rsid w:val="7690B990"/>
    <w:rsid w:val="7695F9F6"/>
    <w:rsid w:val="76988A76"/>
    <w:rsid w:val="769CD4BA"/>
    <w:rsid w:val="769D93D9"/>
    <w:rsid w:val="76A54F35"/>
    <w:rsid w:val="76A7123E"/>
    <w:rsid w:val="76A8E6F9"/>
    <w:rsid w:val="76A94885"/>
    <w:rsid w:val="76B07EE6"/>
    <w:rsid w:val="76B86CF0"/>
    <w:rsid w:val="76B92583"/>
    <w:rsid w:val="76BBF824"/>
    <w:rsid w:val="76C4B3D4"/>
    <w:rsid w:val="76C73866"/>
    <w:rsid w:val="76CD40B6"/>
    <w:rsid w:val="76D1A909"/>
    <w:rsid w:val="76D45C3F"/>
    <w:rsid w:val="76E0D3CE"/>
    <w:rsid w:val="76E3789F"/>
    <w:rsid w:val="76E511B6"/>
    <w:rsid w:val="76E784B5"/>
    <w:rsid w:val="76F20CD9"/>
    <w:rsid w:val="76FEDD1F"/>
    <w:rsid w:val="7700C8F9"/>
    <w:rsid w:val="7703123E"/>
    <w:rsid w:val="77038BCB"/>
    <w:rsid w:val="770904F6"/>
    <w:rsid w:val="770A23E6"/>
    <w:rsid w:val="770CB0C4"/>
    <w:rsid w:val="770E8B9A"/>
    <w:rsid w:val="7712B109"/>
    <w:rsid w:val="7713A0D6"/>
    <w:rsid w:val="7715D1AF"/>
    <w:rsid w:val="77199387"/>
    <w:rsid w:val="7724199D"/>
    <w:rsid w:val="7736F0A7"/>
    <w:rsid w:val="7739201D"/>
    <w:rsid w:val="773DA6BF"/>
    <w:rsid w:val="7742FD78"/>
    <w:rsid w:val="7752399F"/>
    <w:rsid w:val="77535380"/>
    <w:rsid w:val="7766827B"/>
    <w:rsid w:val="776870F3"/>
    <w:rsid w:val="776A6C9D"/>
    <w:rsid w:val="776B0395"/>
    <w:rsid w:val="7781C16A"/>
    <w:rsid w:val="7787C414"/>
    <w:rsid w:val="7799EE0F"/>
    <w:rsid w:val="779C53DD"/>
    <w:rsid w:val="779CA256"/>
    <w:rsid w:val="77A15B9F"/>
    <w:rsid w:val="77AA445F"/>
    <w:rsid w:val="77B29F34"/>
    <w:rsid w:val="77B4EC84"/>
    <w:rsid w:val="77BD5020"/>
    <w:rsid w:val="77C2333C"/>
    <w:rsid w:val="77C4F1D0"/>
    <w:rsid w:val="77C86EE6"/>
    <w:rsid w:val="77D0B45D"/>
    <w:rsid w:val="77D0CE4E"/>
    <w:rsid w:val="77D1D952"/>
    <w:rsid w:val="77D407E0"/>
    <w:rsid w:val="77D7EA98"/>
    <w:rsid w:val="77DA6B80"/>
    <w:rsid w:val="77E12F4E"/>
    <w:rsid w:val="77E42865"/>
    <w:rsid w:val="77E477BD"/>
    <w:rsid w:val="77E4FEBA"/>
    <w:rsid w:val="77E91380"/>
    <w:rsid w:val="77EA74BE"/>
    <w:rsid w:val="77ED1A94"/>
    <w:rsid w:val="77ED70EE"/>
    <w:rsid w:val="77EEC2C2"/>
    <w:rsid w:val="77EF4304"/>
    <w:rsid w:val="77F00DF8"/>
    <w:rsid w:val="77F91AD6"/>
    <w:rsid w:val="77FE030A"/>
    <w:rsid w:val="7803F929"/>
    <w:rsid w:val="7806D48B"/>
    <w:rsid w:val="780B0837"/>
    <w:rsid w:val="780D6089"/>
    <w:rsid w:val="780D7FBF"/>
    <w:rsid w:val="780EAA3F"/>
    <w:rsid w:val="78188E82"/>
    <w:rsid w:val="781A2E9E"/>
    <w:rsid w:val="781B5098"/>
    <w:rsid w:val="781BE204"/>
    <w:rsid w:val="7823F68F"/>
    <w:rsid w:val="7827A93B"/>
    <w:rsid w:val="7827F8BC"/>
    <w:rsid w:val="782BDB8C"/>
    <w:rsid w:val="782C6DB8"/>
    <w:rsid w:val="782D99E5"/>
    <w:rsid w:val="7831A41C"/>
    <w:rsid w:val="78370AE6"/>
    <w:rsid w:val="783C68D3"/>
    <w:rsid w:val="783ED7C8"/>
    <w:rsid w:val="78468F5F"/>
    <w:rsid w:val="78478933"/>
    <w:rsid w:val="7847FEF2"/>
    <w:rsid w:val="784B666D"/>
    <w:rsid w:val="784EEBC8"/>
    <w:rsid w:val="785183D6"/>
    <w:rsid w:val="785D7ACC"/>
    <w:rsid w:val="785F2C93"/>
    <w:rsid w:val="78696422"/>
    <w:rsid w:val="786C6A1B"/>
    <w:rsid w:val="786FEC97"/>
    <w:rsid w:val="78788E0C"/>
    <w:rsid w:val="7880091E"/>
    <w:rsid w:val="78858278"/>
    <w:rsid w:val="788A254F"/>
    <w:rsid w:val="788C8C84"/>
    <w:rsid w:val="789366D2"/>
    <w:rsid w:val="7893F090"/>
    <w:rsid w:val="7894B622"/>
    <w:rsid w:val="789549CC"/>
    <w:rsid w:val="789BB325"/>
    <w:rsid w:val="78A4D0D7"/>
    <w:rsid w:val="78A66097"/>
    <w:rsid w:val="78A81A7E"/>
    <w:rsid w:val="78B4CCE6"/>
    <w:rsid w:val="78B81B6A"/>
    <w:rsid w:val="78BD79A0"/>
    <w:rsid w:val="78BD953C"/>
    <w:rsid w:val="78C45D77"/>
    <w:rsid w:val="78C82B24"/>
    <w:rsid w:val="78CA58AA"/>
    <w:rsid w:val="78CDB06C"/>
    <w:rsid w:val="78CDDDE6"/>
    <w:rsid w:val="78CF1803"/>
    <w:rsid w:val="78E6C03E"/>
    <w:rsid w:val="78EA2984"/>
    <w:rsid w:val="78F062FB"/>
    <w:rsid w:val="78F6EBCE"/>
    <w:rsid w:val="78F71866"/>
    <w:rsid w:val="78F7368A"/>
    <w:rsid w:val="78FB526D"/>
    <w:rsid w:val="790059E4"/>
    <w:rsid w:val="7908E790"/>
    <w:rsid w:val="790B65F8"/>
    <w:rsid w:val="790FDD93"/>
    <w:rsid w:val="7919E68F"/>
    <w:rsid w:val="79233F53"/>
    <w:rsid w:val="7924AAF9"/>
    <w:rsid w:val="792F736C"/>
    <w:rsid w:val="79329EA7"/>
    <w:rsid w:val="793848FC"/>
    <w:rsid w:val="793872B7"/>
    <w:rsid w:val="793A1B8E"/>
    <w:rsid w:val="793C1601"/>
    <w:rsid w:val="79408DC3"/>
    <w:rsid w:val="794C34F1"/>
    <w:rsid w:val="7954B223"/>
    <w:rsid w:val="7958D44C"/>
    <w:rsid w:val="79617030"/>
    <w:rsid w:val="79682346"/>
    <w:rsid w:val="7973F4C3"/>
    <w:rsid w:val="797A4FC4"/>
    <w:rsid w:val="797EF857"/>
    <w:rsid w:val="797F11CD"/>
    <w:rsid w:val="7981E950"/>
    <w:rsid w:val="7985466F"/>
    <w:rsid w:val="79861184"/>
    <w:rsid w:val="7987B81B"/>
    <w:rsid w:val="798D15F2"/>
    <w:rsid w:val="79958410"/>
    <w:rsid w:val="79A06405"/>
    <w:rsid w:val="79A85820"/>
    <w:rsid w:val="79A909C6"/>
    <w:rsid w:val="79ABC540"/>
    <w:rsid w:val="79AEA0A4"/>
    <w:rsid w:val="79B2732F"/>
    <w:rsid w:val="79B3F2A0"/>
    <w:rsid w:val="79BB3CE6"/>
    <w:rsid w:val="79BD3E32"/>
    <w:rsid w:val="79C28228"/>
    <w:rsid w:val="79DD82E9"/>
    <w:rsid w:val="79DF038D"/>
    <w:rsid w:val="79ECDB0F"/>
    <w:rsid w:val="79EDB5CB"/>
    <w:rsid w:val="79EEF096"/>
    <w:rsid w:val="79F04923"/>
    <w:rsid w:val="79F173C3"/>
    <w:rsid w:val="79F79097"/>
    <w:rsid w:val="79F89A4B"/>
    <w:rsid w:val="7A028C65"/>
    <w:rsid w:val="7A03CA7E"/>
    <w:rsid w:val="7A0A90D8"/>
    <w:rsid w:val="7A0DD6CD"/>
    <w:rsid w:val="7A0E140B"/>
    <w:rsid w:val="7A0ECCE9"/>
    <w:rsid w:val="7A10AA99"/>
    <w:rsid w:val="7A1177AA"/>
    <w:rsid w:val="7A1521E7"/>
    <w:rsid w:val="7A270543"/>
    <w:rsid w:val="7A29D130"/>
    <w:rsid w:val="7A2B1564"/>
    <w:rsid w:val="7A3D0E0B"/>
    <w:rsid w:val="7A4D9CE5"/>
    <w:rsid w:val="7A4DA7CA"/>
    <w:rsid w:val="7A4F2ED7"/>
    <w:rsid w:val="7A4F39D7"/>
    <w:rsid w:val="7A55E5A3"/>
    <w:rsid w:val="7A56478F"/>
    <w:rsid w:val="7A57B579"/>
    <w:rsid w:val="7A58D8CF"/>
    <w:rsid w:val="7A5BA6FE"/>
    <w:rsid w:val="7A5F599E"/>
    <w:rsid w:val="7A5F75F6"/>
    <w:rsid w:val="7A6023B1"/>
    <w:rsid w:val="7A64FDB9"/>
    <w:rsid w:val="7A6A9D9D"/>
    <w:rsid w:val="7A6D6954"/>
    <w:rsid w:val="7A76B3DB"/>
    <w:rsid w:val="7A8AEF4A"/>
    <w:rsid w:val="7A8DEF08"/>
    <w:rsid w:val="7A95763B"/>
    <w:rsid w:val="7AA094A4"/>
    <w:rsid w:val="7AA173A0"/>
    <w:rsid w:val="7AA6B2DE"/>
    <w:rsid w:val="7AAD98AC"/>
    <w:rsid w:val="7AB4750A"/>
    <w:rsid w:val="7AB55C33"/>
    <w:rsid w:val="7AB6EC95"/>
    <w:rsid w:val="7AB7F2F2"/>
    <w:rsid w:val="7ABC6A67"/>
    <w:rsid w:val="7ABD8FCF"/>
    <w:rsid w:val="7AC46630"/>
    <w:rsid w:val="7ACB81BE"/>
    <w:rsid w:val="7ACEB26E"/>
    <w:rsid w:val="7ACFFB0D"/>
    <w:rsid w:val="7AD108B2"/>
    <w:rsid w:val="7AD45A7D"/>
    <w:rsid w:val="7AD74FB3"/>
    <w:rsid w:val="7AD9D1DC"/>
    <w:rsid w:val="7AE3E2C2"/>
    <w:rsid w:val="7AF52D43"/>
    <w:rsid w:val="7AF68BA0"/>
    <w:rsid w:val="7AFAB68C"/>
    <w:rsid w:val="7AFFE649"/>
    <w:rsid w:val="7B03698E"/>
    <w:rsid w:val="7B0588C9"/>
    <w:rsid w:val="7B098721"/>
    <w:rsid w:val="7B10ABF8"/>
    <w:rsid w:val="7B15881F"/>
    <w:rsid w:val="7B21811C"/>
    <w:rsid w:val="7B22CFB6"/>
    <w:rsid w:val="7B288D50"/>
    <w:rsid w:val="7B2A9BC3"/>
    <w:rsid w:val="7B2A9DC8"/>
    <w:rsid w:val="7B2DD17E"/>
    <w:rsid w:val="7B2F19CD"/>
    <w:rsid w:val="7B3008F9"/>
    <w:rsid w:val="7B3085C1"/>
    <w:rsid w:val="7B30FEFD"/>
    <w:rsid w:val="7B3BDA5A"/>
    <w:rsid w:val="7B4085BE"/>
    <w:rsid w:val="7B45B4C7"/>
    <w:rsid w:val="7B496A37"/>
    <w:rsid w:val="7B4F273E"/>
    <w:rsid w:val="7B531A40"/>
    <w:rsid w:val="7B599BE4"/>
    <w:rsid w:val="7B6131FE"/>
    <w:rsid w:val="7B649E9D"/>
    <w:rsid w:val="7B67475F"/>
    <w:rsid w:val="7B6887CF"/>
    <w:rsid w:val="7B7277F1"/>
    <w:rsid w:val="7B738771"/>
    <w:rsid w:val="7B77637F"/>
    <w:rsid w:val="7B7EDB89"/>
    <w:rsid w:val="7B7EFEA2"/>
    <w:rsid w:val="7B7FF715"/>
    <w:rsid w:val="7B80B01E"/>
    <w:rsid w:val="7B86FDA8"/>
    <w:rsid w:val="7B8B3709"/>
    <w:rsid w:val="7B8EF37F"/>
    <w:rsid w:val="7B90AC29"/>
    <w:rsid w:val="7B94C7FB"/>
    <w:rsid w:val="7B9BAFBD"/>
    <w:rsid w:val="7BB07753"/>
    <w:rsid w:val="7BBE1A29"/>
    <w:rsid w:val="7BC28069"/>
    <w:rsid w:val="7BC3D021"/>
    <w:rsid w:val="7BC8FFA9"/>
    <w:rsid w:val="7BCB5BDE"/>
    <w:rsid w:val="7BCC2363"/>
    <w:rsid w:val="7BCEABE6"/>
    <w:rsid w:val="7BD02C2B"/>
    <w:rsid w:val="7BD4E02C"/>
    <w:rsid w:val="7BE474F0"/>
    <w:rsid w:val="7BEC205A"/>
    <w:rsid w:val="7BEF2EA2"/>
    <w:rsid w:val="7BF9252D"/>
    <w:rsid w:val="7BFB1715"/>
    <w:rsid w:val="7C0384AB"/>
    <w:rsid w:val="7C06E4B9"/>
    <w:rsid w:val="7C0763C0"/>
    <w:rsid w:val="7C0F464D"/>
    <w:rsid w:val="7C130ED1"/>
    <w:rsid w:val="7C19C9AB"/>
    <w:rsid w:val="7C1CF434"/>
    <w:rsid w:val="7C1FF416"/>
    <w:rsid w:val="7C202880"/>
    <w:rsid w:val="7C21129D"/>
    <w:rsid w:val="7C22C45E"/>
    <w:rsid w:val="7C258EAC"/>
    <w:rsid w:val="7C2D905C"/>
    <w:rsid w:val="7C2E296F"/>
    <w:rsid w:val="7C386F00"/>
    <w:rsid w:val="7C39E020"/>
    <w:rsid w:val="7C3B6C7E"/>
    <w:rsid w:val="7C40EAB5"/>
    <w:rsid w:val="7C44AFAB"/>
    <w:rsid w:val="7C45CEBE"/>
    <w:rsid w:val="7C464EA6"/>
    <w:rsid w:val="7C4767CA"/>
    <w:rsid w:val="7C48F30D"/>
    <w:rsid w:val="7C52A29E"/>
    <w:rsid w:val="7C53689F"/>
    <w:rsid w:val="7C5B1D8B"/>
    <w:rsid w:val="7C5E93ED"/>
    <w:rsid w:val="7C600C6F"/>
    <w:rsid w:val="7C619FEF"/>
    <w:rsid w:val="7C6A247A"/>
    <w:rsid w:val="7C701379"/>
    <w:rsid w:val="7C725605"/>
    <w:rsid w:val="7C7873A2"/>
    <w:rsid w:val="7C801A59"/>
    <w:rsid w:val="7C81F593"/>
    <w:rsid w:val="7C8A846B"/>
    <w:rsid w:val="7C9084D8"/>
    <w:rsid w:val="7C98C88B"/>
    <w:rsid w:val="7C9E970A"/>
    <w:rsid w:val="7CA0DA1E"/>
    <w:rsid w:val="7CA4F172"/>
    <w:rsid w:val="7CA4F275"/>
    <w:rsid w:val="7CAA4A4A"/>
    <w:rsid w:val="7CAF1110"/>
    <w:rsid w:val="7CAF400D"/>
    <w:rsid w:val="7CB7BD68"/>
    <w:rsid w:val="7CBA9CBB"/>
    <w:rsid w:val="7CC1CDC5"/>
    <w:rsid w:val="7CC30D9C"/>
    <w:rsid w:val="7CC50E00"/>
    <w:rsid w:val="7CC69EEF"/>
    <w:rsid w:val="7CCCFF58"/>
    <w:rsid w:val="7CCFD563"/>
    <w:rsid w:val="7CD107C9"/>
    <w:rsid w:val="7CD733B5"/>
    <w:rsid w:val="7CD9512F"/>
    <w:rsid w:val="7CDC60D1"/>
    <w:rsid w:val="7CDF4A96"/>
    <w:rsid w:val="7CE001E2"/>
    <w:rsid w:val="7CE28F6E"/>
    <w:rsid w:val="7CEA7BC2"/>
    <w:rsid w:val="7CEE3936"/>
    <w:rsid w:val="7CEEEAA1"/>
    <w:rsid w:val="7CFEFD97"/>
    <w:rsid w:val="7D00008B"/>
    <w:rsid w:val="7D047642"/>
    <w:rsid w:val="7D048B2B"/>
    <w:rsid w:val="7D0B3600"/>
    <w:rsid w:val="7D13EA38"/>
    <w:rsid w:val="7D14028C"/>
    <w:rsid w:val="7D142DEB"/>
    <w:rsid w:val="7D14C7AB"/>
    <w:rsid w:val="7D205425"/>
    <w:rsid w:val="7D23CA84"/>
    <w:rsid w:val="7D256DEE"/>
    <w:rsid w:val="7D26DEB2"/>
    <w:rsid w:val="7D2BF5FD"/>
    <w:rsid w:val="7D348D09"/>
    <w:rsid w:val="7D43AF69"/>
    <w:rsid w:val="7D48CA42"/>
    <w:rsid w:val="7D4A0546"/>
    <w:rsid w:val="7D518DA5"/>
    <w:rsid w:val="7D53A4B4"/>
    <w:rsid w:val="7D621F9D"/>
    <w:rsid w:val="7D62DF1D"/>
    <w:rsid w:val="7D63D66C"/>
    <w:rsid w:val="7D6A9A0D"/>
    <w:rsid w:val="7D6AB6D9"/>
    <w:rsid w:val="7D703E53"/>
    <w:rsid w:val="7D70F4F3"/>
    <w:rsid w:val="7D73B550"/>
    <w:rsid w:val="7D742E30"/>
    <w:rsid w:val="7D795A72"/>
    <w:rsid w:val="7D843750"/>
    <w:rsid w:val="7D85BC62"/>
    <w:rsid w:val="7D87ECB9"/>
    <w:rsid w:val="7D906444"/>
    <w:rsid w:val="7D91760C"/>
    <w:rsid w:val="7D95AB8A"/>
    <w:rsid w:val="7DAA2797"/>
    <w:rsid w:val="7DAD0132"/>
    <w:rsid w:val="7DAE1D4C"/>
    <w:rsid w:val="7DB108B2"/>
    <w:rsid w:val="7DBF8107"/>
    <w:rsid w:val="7DBFB4D7"/>
    <w:rsid w:val="7DD1FAAD"/>
    <w:rsid w:val="7DD57FF8"/>
    <w:rsid w:val="7DD6DA3E"/>
    <w:rsid w:val="7DD8D5FE"/>
    <w:rsid w:val="7DD8F20D"/>
    <w:rsid w:val="7DDD5008"/>
    <w:rsid w:val="7DDEB783"/>
    <w:rsid w:val="7DE95136"/>
    <w:rsid w:val="7DEC879D"/>
    <w:rsid w:val="7E0AA947"/>
    <w:rsid w:val="7E0B68C5"/>
    <w:rsid w:val="7E12FA42"/>
    <w:rsid w:val="7E18C63E"/>
    <w:rsid w:val="7E197262"/>
    <w:rsid w:val="7E2B0D3C"/>
    <w:rsid w:val="7E2E7090"/>
    <w:rsid w:val="7E301DF5"/>
    <w:rsid w:val="7E33C3E9"/>
    <w:rsid w:val="7E36FE40"/>
    <w:rsid w:val="7E370DA3"/>
    <w:rsid w:val="7E38F9DA"/>
    <w:rsid w:val="7E3AF5C4"/>
    <w:rsid w:val="7E3C8795"/>
    <w:rsid w:val="7E3D7EA7"/>
    <w:rsid w:val="7E437944"/>
    <w:rsid w:val="7E4A1FE1"/>
    <w:rsid w:val="7E4E401C"/>
    <w:rsid w:val="7E4FC422"/>
    <w:rsid w:val="7E51175B"/>
    <w:rsid w:val="7E511E2D"/>
    <w:rsid w:val="7E533255"/>
    <w:rsid w:val="7E5E122A"/>
    <w:rsid w:val="7E61E4D7"/>
    <w:rsid w:val="7E62813A"/>
    <w:rsid w:val="7E727E56"/>
    <w:rsid w:val="7E73B34A"/>
    <w:rsid w:val="7E8F5641"/>
    <w:rsid w:val="7E90BDDF"/>
    <w:rsid w:val="7E94C717"/>
    <w:rsid w:val="7E956A14"/>
    <w:rsid w:val="7E95EA33"/>
    <w:rsid w:val="7E962E98"/>
    <w:rsid w:val="7E9870E4"/>
    <w:rsid w:val="7E9F3D3F"/>
    <w:rsid w:val="7EAE5BFA"/>
    <w:rsid w:val="7EB52CA6"/>
    <w:rsid w:val="7EB5BF96"/>
    <w:rsid w:val="7EBA65B2"/>
    <w:rsid w:val="7EBF9756"/>
    <w:rsid w:val="7EC13541"/>
    <w:rsid w:val="7EC2AF13"/>
    <w:rsid w:val="7EC3E0A2"/>
    <w:rsid w:val="7EC5A80D"/>
    <w:rsid w:val="7EC65815"/>
    <w:rsid w:val="7EC66883"/>
    <w:rsid w:val="7EC71A0A"/>
    <w:rsid w:val="7EC9ADAD"/>
    <w:rsid w:val="7ECA1B56"/>
    <w:rsid w:val="7ED109B3"/>
    <w:rsid w:val="7ED94FB7"/>
    <w:rsid w:val="7EDA2E65"/>
    <w:rsid w:val="7EE51451"/>
    <w:rsid w:val="7EE58AEB"/>
    <w:rsid w:val="7EE89511"/>
    <w:rsid w:val="7EE994CA"/>
    <w:rsid w:val="7EF19580"/>
    <w:rsid w:val="7EF4DB89"/>
    <w:rsid w:val="7F003FDA"/>
    <w:rsid w:val="7F072683"/>
    <w:rsid w:val="7F082BA1"/>
    <w:rsid w:val="7F083635"/>
    <w:rsid w:val="7F0A4B5B"/>
    <w:rsid w:val="7F10C2C1"/>
    <w:rsid w:val="7F1366B4"/>
    <w:rsid w:val="7F152AC3"/>
    <w:rsid w:val="7F20979D"/>
    <w:rsid w:val="7F23073A"/>
    <w:rsid w:val="7F2F39B8"/>
    <w:rsid w:val="7F314D6A"/>
    <w:rsid w:val="7F32C928"/>
    <w:rsid w:val="7F3463DF"/>
    <w:rsid w:val="7F354920"/>
    <w:rsid w:val="7F402273"/>
    <w:rsid w:val="7F44AD61"/>
    <w:rsid w:val="7F54B29D"/>
    <w:rsid w:val="7F5A6938"/>
    <w:rsid w:val="7F5B6BDC"/>
    <w:rsid w:val="7F6166A6"/>
    <w:rsid w:val="7F645D8E"/>
    <w:rsid w:val="7F76B1A5"/>
    <w:rsid w:val="7F7933F6"/>
    <w:rsid w:val="7F79A0BC"/>
    <w:rsid w:val="7F7B167A"/>
    <w:rsid w:val="7F7F2EDA"/>
    <w:rsid w:val="7F82FB8C"/>
    <w:rsid w:val="7F8C11FC"/>
    <w:rsid w:val="7F8E3446"/>
    <w:rsid w:val="7F8E9918"/>
    <w:rsid w:val="7F8FA793"/>
    <w:rsid w:val="7F966332"/>
    <w:rsid w:val="7F9D463B"/>
    <w:rsid w:val="7FA40B27"/>
    <w:rsid w:val="7FA6594C"/>
    <w:rsid w:val="7FB27C55"/>
    <w:rsid w:val="7FB53479"/>
    <w:rsid w:val="7FC16A88"/>
    <w:rsid w:val="7FC345A2"/>
    <w:rsid w:val="7FC3C926"/>
    <w:rsid w:val="7FC67E4A"/>
    <w:rsid w:val="7FCECB24"/>
    <w:rsid w:val="7FD1AC19"/>
    <w:rsid w:val="7FD1C483"/>
    <w:rsid w:val="7FD8CC55"/>
    <w:rsid w:val="7FDD7D47"/>
    <w:rsid w:val="7FE52964"/>
    <w:rsid w:val="7FE545E6"/>
    <w:rsid w:val="7FEAAFF7"/>
    <w:rsid w:val="7FEACC59"/>
    <w:rsid w:val="7FEB311C"/>
    <w:rsid w:val="7FEF6EFB"/>
    <w:rsid w:val="7FF1490F"/>
    <w:rsid w:val="7FF2714F"/>
    <w:rsid w:val="7FF48252"/>
    <w:rsid w:val="7FFA6E71"/>
    <w:rsid w:val="7FFD2BC2"/>
    <w:rsid w:val="7FFFC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94467F4"/>
  <w15:docId w15:val="{CDFCF337-9E22-4D82-9B2C-439EA0330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Calibri"/>
        <w:szCs w:val="22"/>
        <w:lang w:val="fr-CA" w:eastAsia="fr-CA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0" w:unhideWhenUsed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500E5A"/>
    <w:pPr>
      <w:spacing w:before="200" w:line="260" w:lineRule="exact"/>
    </w:pPr>
    <w:rPr>
      <w:lang w:val="en-US"/>
    </w:rPr>
  </w:style>
  <w:style w:type="paragraph" w:styleId="Heading1">
    <w:name w:val="heading 1"/>
    <w:basedOn w:val="Title"/>
    <w:next w:val="Normal"/>
    <w:link w:val="Heading1Char"/>
    <w:uiPriority w:val="1"/>
    <w:qFormat/>
    <w:rsid w:val="281849C3"/>
    <w:pPr>
      <w:keepNext/>
      <w:keepLines/>
      <w:spacing w:before="220"/>
      <w:outlineLvl w:val="0"/>
    </w:pPr>
    <w:rPr>
      <w:color w:val="365F91" w:themeColor="accent1" w:themeShade="B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1"/>
    <w:unhideWhenUsed/>
    <w:rsid w:val="281849C3"/>
    <w:pPr>
      <w:keepNext/>
      <w:keepLines/>
      <w:spacing w:before="220"/>
      <w:outlineLvl w:val="1"/>
    </w:pPr>
    <w:rPr>
      <w:rFonts w:eastAsiaTheme="majorEastAsia" w:cstheme="majorBidi"/>
      <w:b/>
      <w:bCs/>
      <w:color w:val="000000" w:themeColor="text1"/>
      <w:sz w:val="22"/>
    </w:rPr>
  </w:style>
  <w:style w:type="paragraph" w:styleId="Heading3">
    <w:name w:val="heading 3"/>
    <w:basedOn w:val="Heading2"/>
    <w:next w:val="Normal"/>
    <w:link w:val="Heading3Char"/>
    <w:uiPriority w:val="1"/>
    <w:unhideWhenUsed/>
    <w:qFormat/>
    <w:rsid w:val="281849C3"/>
    <w:pPr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281849C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281849C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281849C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281849C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281849C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281849C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281849C3"/>
    <w:rPr>
      <w:rFonts w:ascii="Arial" w:eastAsiaTheme="majorEastAsia" w:hAnsi="Arial" w:cstheme="majorBidi"/>
      <w:b/>
      <w:bCs/>
      <w:noProof w:val="0"/>
      <w:color w:val="000000" w:themeColor="text1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281849C3"/>
    <w:rPr>
      <w:rFonts w:ascii="Arial" w:eastAsiaTheme="majorEastAsia" w:hAnsi="Arial" w:cstheme="majorBidi"/>
      <w:b/>
      <w:bCs/>
      <w:noProof w:val="0"/>
      <w:color w:val="000000" w:themeColor="text1"/>
      <w:lang w:val="en-US"/>
    </w:rPr>
  </w:style>
  <w:style w:type="paragraph" w:customStyle="1" w:styleId="Address">
    <w:name w:val="Address"/>
    <w:basedOn w:val="Normal"/>
    <w:uiPriority w:val="1"/>
    <w:rsid w:val="281849C3"/>
    <w:pPr>
      <w:spacing w:before="0" w:line="240" w:lineRule="auto"/>
    </w:pPr>
    <w:rPr>
      <w:rFonts w:cs="Arial"/>
      <w:noProof/>
      <w:sz w:val="14"/>
      <w:szCs w:val="14"/>
    </w:rPr>
  </w:style>
  <w:style w:type="paragraph" w:customStyle="1" w:styleId="Name-blue">
    <w:name w:val="Name - blue"/>
    <w:basedOn w:val="Address"/>
    <w:uiPriority w:val="1"/>
    <w:rsid w:val="281849C3"/>
    <w:rPr>
      <w:b/>
      <w:bCs/>
      <w:color w:val="255897"/>
    </w:rPr>
  </w:style>
  <w:style w:type="paragraph" w:customStyle="1" w:styleId="Employeetitle">
    <w:name w:val="Employee title"/>
    <w:basedOn w:val="Address"/>
    <w:uiPriority w:val="1"/>
    <w:rsid w:val="281849C3"/>
    <w:rPr>
      <w:b/>
      <w:bCs/>
    </w:rPr>
  </w:style>
  <w:style w:type="paragraph" w:styleId="Title">
    <w:name w:val="Title"/>
    <w:basedOn w:val="Normal"/>
    <w:next w:val="Normal"/>
    <w:link w:val="TitleChar"/>
    <w:uiPriority w:val="1"/>
    <w:qFormat/>
    <w:rsid w:val="281849C3"/>
    <w:pPr>
      <w:spacing w:before="320"/>
      <w:contextualSpacing/>
    </w:pPr>
    <w:rPr>
      <w:rFonts w:eastAsiaTheme="majorEastAsia" w:cs="Times New Roman (Titres CS)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"/>
    <w:rsid w:val="281849C3"/>
    <w:rPr>
      <w:rFonts w:ascii="Arial" w:eastAsiaTheme="majorEastAsia" w:hAnsi="Arial" w:cs="Times New Roman (Titres CS)"/>
      <w:b/>
      <w:bCs/>
      <w:noProof w:val="0"/>
      <w:sz w:val="32"/>
      <w:szCs w:val="32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281849C3"/>
    <w:rPr>
      <w:rFonts w:ascii="Arial" w:eastAsiaTheme="majorEastAsia" w:hAnsi="Arial" w:cs="Times New Roman (Titres CS)"/>
      <w:b/>
      <w:bCs/>
      <w:noProof w:val="0"/>
      <w:color w:val="365F91" w:themeColor="accent1" w:themeShade="BF"/>
      <w:sz w:val="22"/>
      <w:szCs w:val="22"/>
      <w:lang w:val="en-US"/>
    </w:rPr>
  </w:style>
  <w:style w:type="paragraph" w:styleId="Subtitle">
    <w:name w:val="Subtitle"/>
    <w:basedOn w:val="Heading1"/>
    <w:next w:val="Normal"/>
    <w:link w:val="SubtitleChar"/>
    <w:uiPriority w:val="1"/>
    <w:qFormat/>
    <w:rsid w:val="281849C3"/>
    <w:rPr>
      <w:rFonts w:eastAsiaTheme="minorEastAsia" w:cs="Times New Roman (Corps CS)"/>
    </w:rPr>
  </w:style>
  <w:style w:type="character" w:customStyle="1" w:styleId="SubtitleChar">
    <w:name w:val="Subtitle Char"/>
    <w:basedOn w:val="DefaultParagraphFont"/>
    <w:link w:val="Subtitle"/>
    <w:uiPriority w:val="1"/>
    <w:rsid w:val="281849C3"/>
    <w:rPr>
      <w:rFonts w:ascii="Arial" w:eastAsiaTheme="minorEastAsia" w:hAnsi="Arial" w:cs="Times New Roman (Corps CS)"/>
      <w:b/>
      <w:bCs/>
      <w:noProof w:val="0"/>
      <w:color w:val="000000" w:themeColor="text1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281849C3"/>
    <w:rPr>
      <w:rFonts w:ascii="Arial Narrow" w:hAnsi="Arial Narrow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281849C3"/>
    <w:rPr>
      <w:rFonts w:ascii="Arial Narrow" w:eastAsia="Times New Roman" w:hAnsi="Arial Narrow" w:cs="Calibri"/>
      <w:noProof w:val="0"/>
      <w:color w:val="404040" w:themeColor="text1" w:themeTint="BF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281849C3"/>
    <w:pPr>
      <w:tabs>
        <w:tab w:val="center" w:pos="4320"/>
        <w:tab w:val="right" w:pos="864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281849C3"/>
    <w:rPr>
      <w:noProof w:val="0"/>
      <w:lang w:val="en-US"/>
    </w:rPr>
  </w:style>
  <w:style w:type="paragraph" w:styleId="Footer">
    <w:name w:val="footer"/>
    <w:basedOn w:val="Normal"/>
    <w:link w:val="FooterChar"/>
    <w:uiPriority w:val="99"/>
    <w:unhideWhenUsed/>
    <w:rsid w:val="281849C3"/>
    <w:pPr>
      <w:tabs>
        <w:tab w:val="center" w:pos="4320"/>
        <w:tab w:val="right" w:pos="864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281849C3"/>
    <w:rPr>
      <w:noProof w:val="0"/>
      <w:lang w:val="en-US"/>
    </w:rPr>
  </w:style>
  <w:style w:type="character" w:customStyle="1" w:styleId="apple-converted-space">
    <w:name w:val="apple-converted-space"/>
    <w:basedOn w:val="DefaultParagraphFont"/>
    <w:rsid w:val="008F5671"/>
  </w:style>
  <w:style w:type="character" w:styleId="Strong">
    <w:name w:val="Strong"/>
    <w:basedOn w:val="DefaultParagraphFont"/>
    <w:qFormat/>
    <w:locked/>
    <w:rsid w:val="001662F5"/>
    <w:rPr>
      <w:b/>
      <w:bCs/>
      <w:sz w:val="24"/>
    </w:rPr>
  </w:style>
  <w:style w:type="paragraph" w:styleId="ListParagraph">
    <w:name w:val="List Paragraph"/>
    <w:basedOn w:val="Normal"/>
    <w:uiPriority w:val="34"/>
    <w:qFormat/>
    <w:rsid w:val="281849C3"/>
    <w:pPr>
      <w:ind w:left="720"/>
      <w:contextualSpacing/>
    </w:pPr>
  </w:style>
  <w:style w:type="table" w:styleId="TableGrid">
    <w:name w:val="Table Grid"/>
    <w:basedOn w:val="TableNormal"/>
    <w:uiPriority w:val="59"/>
    <w:locked/>
    <w:rsid w:val="006264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locked/>
    <w:rsid w:val="006264D2"/>
  </w:style>
  <w:style w:type="paragraph" w:styleId="NormalWeb">
    <w:name w:val="Normal (Web)"/>
    <w:basedOn w:val="Normal"/>
    <w:uiPriority w:val="99"/>
    <w:semiHidden/>
    <w:unhideWhenUsed/>
    <w:rsid w:val="281849C3"/>
    <w:pPr>
      <w:spacing w:beforeAutospacing="1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CA"/>
    </w:rPr>
  </w:style>
  <w:style w:type="character" w:styleId="CommentReference">
    <w:name w:val="annotation reference"/>
    <w:basedOn w:val="DefaultParagraphFont"/>
    <w:uiPriority w:val="99"/>
    <w:semiHidden/>
    <w:unhideWhenUsed/>
    <w:locked/>
    <w:rsid w:val="001C71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281849C3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281849C3"/>
    <w:rPr>
      <w:noProof w:val="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281849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281849C3"/>
    <w:rPr>
      <w:b/>
      <w:bCs/>
      <w:noProof w:val="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281849C3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281849C3"/>
    <w:rPr>
      <w:rFonts w:ascii="Segoe UI" w:eastAsia="Times New Roman" w:hAnsi="Segoe UI" w:cs="Segoe UI"/>
      <w:noProof w:val="0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locked/>
    <w:rsid w:val="00087F10"/>
    <w:rPr>
      <w:color w:val="0000FF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281849C3"/>
    <w:pP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281849C3"/>
    <w:rPr>
      <w:rFonts w:asciiTheme="majorHAnsi" w:eastAsiaTheme="majorEastAsia" w:hAnsiTheme="majorHAnsi" w:cstheme="majorBidi"/>
      <w:i/>
      <w:iCs/>
      <w:noProof w:val="0"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281849C3"/>
    <w:rPr>
      <w:rFonts w:asciiTheme="majorHAnsi" w:eastAsiaTheme="majorEastAsia" w:hAnsiTheme="majorHAnsi" w:cstheme="majorBidi"/>
      <w:noProof w:val="0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281849C3"/>
    <w:rPr>
      <w:rFonts w:asciiTheme="majorHAnsi" w:eastAsiaTheme="majorEastAsia" w:hAnsiTheme="majorHAnsi" w:cstheme="majorBidi"/>
      <w:noProof w:val="0"/>
      <w:color w:val="243F6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281849C3"/>
    <w:rPr>
      <w:rFonts w:asciiTheme="majorHAnsi" w:eastAsiaTheme="majorEastAsia" w:hAnsiTheme="majorHAnsi" w:cstheme="majorBidi"/>
      <w:i/>
      <w:iCs/>
      <w:noProof w:val="0"/>
      <w:color w:val="243F6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281849C3"/>
    <w:rPr>
      <w:rFonts w:asciiTheme="majorHAnsi" w:eastAsiaTheme="majorEastAsia" w:hAnsiTheme="majorHAnsi" w:cstheme="majorBidi"/>
      <w:noProof w:val="0"/>
      <w:color w:val="272727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281849C3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281849C3"/>
    <w:rPr>
      <w:i/>
      <w:iCs/>
      <w:noProof w:val="0"/>
      <w:color w:val="4F81BD" w:themeColor="accent1"/>
      <w:lang w:val="en-US"/>
    </w:rPr>
  </w:style>
  <w:style w:type="paragraph" w:styleId="TOC1">
    <w:name w:val="toc 1"/>
    <w:basedOn w:val="Normal"/>
    <w:next w:val="Normal"/>
    <w:uiPriority w:val="39"/>
    <w:unhideWhenUsed/>
    <w:rsid w:val="281849C3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281849C3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281849C3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281849C3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281849C3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281849C3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281849C3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281849C3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281849C3"/>
    <w:pPr>
      <w:spacing w:after="100"/>
      <w:ind w:left="176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281849C3"/>
    <w:pPr>
      <w:spacing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281849C3"/>
    <w:rPr>
      <w:noProof w:val="0"/>
      <w:sz w:val="20"/>
      <w:szCs w:val="20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281849C3"/>
    <w:pPr>
      <w:spacing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281849C3"/>
    <w:rPr>
      <w:noProof w:val="0"/>
      <w:sz w:val="20"/>
      <w:szCs w:val="20"/>
      <w:lang w:val="en-US"/>
    </w:rPr>
  </w:style>
  <w:style w:type="paragraph" w:customStyle="1" w:styleId="paragraph">
    <w:name w:val="paragraph"/>
    <w:basedOn w:val="Normal"/>
    <w:rsid w:val="281849C3"/>
    <w:pPr>
      <w:spacing w:beforeAutospacing="1" w:afterAutospacing="1" w:line="240" w:lineRule="auto"/>
    </w:pPr>
    <w:rPr>
      <w:rFonts w:ascii="Times New Roman" w:hAnsi="Times New Roman" w:cs="Times New Roman"/>
      <w:sz w:val="24"/>
      <w:szCs w:val="24"/>
      <w:lang w:eastAsia="en-CA"/>
    </w:rPr>
  </w:style>
  <w:style w:type="character" w:customStyle="1" w:styleId="normaltextrun">
    <w:name w:val="normaltextrun"/>
    <w:basedOn w:val="DefaultParagraphFont"/>
    <w:rsid w:val="00F36215"/>
  </w:style>
  <w:style w:type="character" w:customStyle="1" w:styleId="Mention1">
    <w:name w:val="Mention1"/>
    <w:basedOn w:val="DefaultParagraphFont"/>
    <w:uiPriority w:val="99"/>
    <w:unhideWhenUsed/>
    <w:rPr>
      <w:color w:val="2B579A"/>
      <w:shd w:val="clear" w:color="auto" w:fill="E6E6E6"/>
    </w:rPr>
  </w:style>
  <w:style w:type="paragraph" w:styleId="Revision">
    <w:name w:val="Revision"/>
    <w:hidden/>
    <w:uiPriority w:val="99"/>
    <w:semiHidden/>
    <w:rsid w:val="0006213D"/>
    <w:rPr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BE1EAE"/>
    <w:rPr>
      <w:color w:val="800080" w:themeColor="followedHyperlink"/>
      <w:u w:val="single"/>
    </w:rPr>
  </w:style>
  <w:style w:type="table" w:styleId="ListTable3-Accent5">
    <w:name w:val="List Table 3 Accent 5"/>
    <w:basedOn w:val="TableNormal"/>
    <w:uiPriority w:val="48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17371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4372A1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E736B"/>
    <w:rPr>
      <w:color w:val="605E5C"/>
      <w:shd w:val="clear" w:color="auto" w:fill="E1DFDD"/>
    </w:rPr>
  </w:style>
  <w:style w:type="character" w:customStyle="1" w:styleId="eop">
    <w:name w:val="eop"/>
    <w:basedOn w:val="DefaultParagraphFont"/>
    <w:rsid w:val="00C97A7C"/>
  </w:style>
  <w:style w:type="character" w:customStyle="1" w:styleId="scxp99800639">
    <w:name w:val="scxp99800639"/>
    <w:basedOn w:val="DefaultParagraphFont"/>
    <w:rsid w:val="00C97A7C"/>
  </w:style>
  <w:style w:type="table" w:styleId="TableGridLight">
    <w:name w:val="Grid Table Light"/>
    <w:basedOn w:val="TableNormal"/>
    <w:uiPriority w:val="40"/>
    <w:locked/>
    <w:rsid w:val="008E065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customStyle="1" w:styleId="font111">
    <w:name w:val="font111"/>
    <w:basedOn w:val="DefaultParagraphFont"/>
    <w:rsid w:val="00675702"/>
    <w:rPr>
      <w:rFonts w:ascii="Arial" w:hAnsi="Arial" w:cs="Arial" w:hint="default"/>
      <w:b w:val="0"/>
      <w:bCs w:val="0"/>
      <w:i w:val="0"/>
      <w:iCs w:val="0"/>
      <w:strike w:val="0"/>
      <w:dstrike w:val="0"/>
      <w:color w:val="FFFFFF"/>
      <w:sz w:val="18"/>
      <w:szCs w:val="18"/>
      <w:u w:val="none"/>
      <w:effect w:val="none"/>
    </w:rPr>
  </w:style>
  <w:style w:type="character" w:customStyle="1" w:styleId="font131">
    <w:name w:val="font131"/>
    <w:basedOn w:val="DefaultParagraphFont"/>
    <w:rsid w:val="00675702"/>
    <w:rPr>
      <w:rFonts w:ascii="Arial" w:hAnsi="Arial" w:cs="Arial" w:hint="default"/>
      <w:b w:val="0"/>
      <w:bCs w:val="0"/>
      <w:i w:val="0"/>
      <w:iCs w:val="0"/>
      <w:strike w:val="0"/>
      <w:dstrike w:val="0"/>
      <w:color w:val="FFFFFF"/>
      <w:sz w:val="16"/>
      <w:szCs w:val="16"/>
      <w:u w:val="none"/>
      <w:effect w:val="none"/>
    </w:rPr>
  </w:style>
  <w:style w:type="character" w:customStyle="1" w:styleId="font151">
    <w:name w:val="font151"/>
    <w:basedOn w:val="DefaultParagraphFont"/>
    <w:rsid w:val="00675702"/>
    <w:rPr>
      <w:rFonts w:ascii="Arial" w:hAnsi="Arial" w:cs="Arial" w:hint="default"/>
      <w:b w:val="0"/>
      <w:bCs w:val="0"/>
      <w:i w:val="0"/>
      <w:iCs w:val="0"/>
      <w:strike w:val="0"/>
      <w:dstrike w:val="0"/>
      <w:color w:val="auto"/>
      <w:sz w:val="18"/>
      <w:szCs w:val="18"/>
      <w:u w:val="none"/>
      <w:effect w:val="none"/>
    </w:rPr>
  </w:style>
  <w:style w:type="character" w:customStyle="1" w:styleId="font221">
    <w:name w:val="font221"/>
    <w:basedOn w:val="DefaultParagraphFont"/>
    <w:rsid w:val="00675702"/>
    <w:rPr>
      <w:rFonts w:ascii="Arial" w:hAnsi="Arial" w:cs="Arial" w:hint="default"/>
      <w:b w:val="0"/>
      <w:bCs w:val="0"/>
      <w:i w:val="0"/>
      <w:iCs w:val="0"/>
      <w:strike w:val="0"/>
      <w:dstrike w:val="0"/>
      <w:color w:val="000000"/>
      <w:sz w:val="18"/>
      <w:szCs w:val="18"/>
      <w:u w:val="none"/>
      <w:effect w:val="none"/>
    </w:rPr>
  </w:style>
  <w:style w:type="character" w:customStyle="1" w:styleId="font251">
    <w:name w:val="font251"/>
    <w:basedOn w:val="DefaultParagraphFont"/>
    <w:rsid w:val="00675702"/>
    <w:rPr>
      <w:rFonts w:ascii="Arial" w:hAnsi="Arial" w:cs="Arial" w:hint="default"/>
      <w:b/>
      <w:bCs/>
      <w:i w:val="0"/>
      <w:iCs w:val="0"/>
      <w:strike w:val="0"/>
      <w:dstrike w:val="0"/>
      <w:color w:val="000000"/>
      <w:sz w:val="18"/>
      <w:szCs w:val="18"/>
      <w:u w:val="none"/>
      <w:effect w:val="none"/>
    </w:rPr>
  </w:style>
  <w:style w:type="character" w:customStyle="1" w:styleId="font161">
    <w:name w:val="font161"/>
    <w:basedOn w:val="DefaultParagraphFont"/>
    <w:rsid w:val="00675702"/>
    <w:rPr>
      <w:rFonts w:ascii="Arial" w:hAnsi="Arial" w:cs="Arial" w:hint="default"/>
      <w:b/>
      <w:bCs/>
      <w:i w:val="0"/>
      <w:iCs w:val="0"/>
      <w:strike w:val="0"/>
      <w:dstrike w:val="0"/>
      <w:color w:val="auto"/>
      <w:sz w:val="18"/>
      <w:szCs w:val="18"/>
      <w:u w:val="none"/>
      <w:effect w:val="none"/>
    </w:rPr>
  </w:style>
  <w:style w:type="character" w:styleId="Emphasis">
    <w:name w:val="Emphasis"/>
    <w:basedOn w:val="DefaultParagraphFont"/>
    <w:qFormat/>
    <w:locked/>
    <w:rsid w:val="00F13A43"/>
    <w:rPr>
      <w:i/>
      <w:iCs/>
    </w:rPr>
  </w:style>
  <w:style w:type="paragraph" w:customStyle="1" w:styleId="CodeBlock">
    <w:name w:val="Code Block"/>
    <w:basedOn w:val="Normal"/>
    <w:link w:val="CodeBlockChar"/>
    <w:qFormat/>
    <w:rsid w:val="00F24D5A"/>
    <w:pPr>
      <w:spacing w:before="120" w:line="240" w:lineRule="auto"/>
    </w:pPr>
    <w:rPr>
      <w:rFonts w:ascii="Courier New" w:hAnsi="Courier New"/>
      <w:noProof/>
      <w:color w:val="595959" w:themeColor="text1" w:themeTint="A6"/>
    </w:rPr>
  </w:style>
  <w:style w:type="character" w:customStyle="1" w:styleId="CodeBlockChar">
    <w:name w:val="Code Block Char"/>
    <w:basedOn w:val="DefaultParagraphFont"/>
    <w:link w:val="CodeBlock"/>
    <w:rsid w:val="00F24D5A"/>
    <w:rPr>
      <w:rFonts w:ascii="Courier New" w:hAnsi="Courier New"/>
      <w:noProof/>
      <w:color w:val="595959" w:themeColor="text1" w:themeTint="A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1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3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5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1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98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480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4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8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userXXX@bell-workshop.com" TargetMode="External"/><Relationship Id="rId18" Type="http://schemas.openxmlformats.org/officeDocument/2006/relationships/image" Target="media/image1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34" Type="http://schemas.microsoft.com/office/2020/10/relationships/intelligence" Target="intelligence2.xml"/><Relationship Id="rId7" Type="http://schemas.openxmlformats.org/officeDocument/2006/relationships/styles" Target="styles.xml"/><Relationship Id="rId12" Type="http://schemas.openxmlformats.org/officeDocument/2006/relationships/hyperlink" Target="https://bell.democloud.cohere.com/" TargetMode="External"/><Relationship Id="rId17" Type="http://schemas.microsoft.com/office/2018/08/relationships/commentsExtensible" Target="commentsExtensible.xml"/><Relationship Id="rId25" Type="http://schemas.openxmlformats.org/officeDocument/2006/relationships/header" Target="header2.xml"/><Relationship Id="rId33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image" Target="media/image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1.xml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microsoft.com/office/2011/relationships/commentsExtended" Target="commentsExtended.xml"/><Relationship Id="rId23" Type="http://schemas.openxmlformats.org/officeDocument/2006/relationships/image" Target="media/image6.png"/><Relationship Id="rId28" Type="http://schemas.openxmlformats.org/officeDocument/2006/relationships/header" Target="header3.xml"/><Relationship Id="rId10" Type="http://schemas.openxmlformats.org/officeDocument/2006/relationships/footnotes" Target="footnotes.xml"/><Relationship Id="rId19" Type="http://schemas.openxmlformats.org/officeDocument/2006/relationships/image" Target="media/image2.svg"/><Relationship Id="rId31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comments" Target="comments.xml"/><Relationship Id="rId22" Type="http://schemas.openxmlformats.org/officeDocument/2006/relationships/image" Target="media/image5.png"/><Relationship Id="rId27" Type="http://schemas.openxmlformats.org/officeDocument/2006/relationships/footer" Target="footer2.xml"/><Relationship Id="rId30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8.jpg"/><Relationship Id="rId1" Type="http://schemas.openxmlformats.org/officeDocument/2006/relationships/image" Target="media/image7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backup\My%20Documents%20(3016832)\Bell%20Presentation%20Template\Bell%20Word%20template_V1.dotx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AEA9A46F-36DE-4824-A8CD-6EB69030B35E}">
    <t:Anchor>
      <t:Comment id="1398043472"/>
    </t:Anchor>
    <t:History>
      <t:Event id="{56B2B297-AF95-4206-A14B-8AA720B59E7A}" time="2024-11-03T18:04:51.974Z">
        <t:Attribution userId="S::kelly.gonzalez@bell.ca::52fdbd5d-730e-4dd1-8026-fb6228dfec59" userProvider="AD" userName="Gonzalez, Kelly"/>
        <t:Anchor>
          <t:Comment id="1398043472"/>
        </t:Anchor>
        <t:Create/>
      </t:Event>
      <t:Event id="{15F1C3DC-66D2-4404-AA82-24E07B4FCEE7}" time="2024-11-03T18:04:51.974Z">
        <t:Attribution userId="S::kelly.gonzalez@bell.ca::52fdbd5d-730e-4dd1-8026-fb6228dfec59" userProvider="AD" userName="Gonzalez, Kelly"/>
        <t:Anchor>
          <t:Comment id="1398043472"/>
        </t:Anchor>
        <t:Assign userId="S::carrillo.juan@bell.ca::79a31408-4b55-4e55-8458-1e800d34faf3" userProvider="AD" userName="Carrillo, Juan"/>
      </t:Event>
      <t:Event id="{3AECCF9C-7BF2-42F4-A44A-FF1EBED2E32C}" time="2024-11-03T18:04:51.974Z">
        <t:Attribution userId="S::kelly.gonzalez@bell.ca::52fdbd5d-730e-4dd1-8026-fb6228dfec59" userProvider="AD" userName="Gonzalez, Kelly"/>
        <t:Anchor>
          <t:Comment id="1398043472"/>
        </t:Anchor>
        <t:SetTitle title="@Carrillo, Juan to complete this section - consider the Responsible AI perspective - anything new for Responsible AI that we should be aware of?"/>
      </t:Event>
    </t:History>
  </t:Task>
  <t:Task id="{FB39BBEF-C68E-4F1E-A27D-C6FAA6ACD584}">
    <t:Anchor>
      <t:Comment id="255843599"/>
    </t:Anchor>
    <t:History>
      <t:Event id="{819381C6-6745-499F-A068-C481CF6055B5}" time="2024-03-19T01:26:06.895Z">
        <t:Attribution userId="S::jason.milnes@bell.ca::045f08d3-fa27-4598-ac33-cf435bebce4d" userProvider="AD" userName="Milnes, Jason"/>
        <t:Anchor>
          <t:Comment id="499062177"/>
        </t:Anchor>
        <t:Create/>
      </t:Event>
      <t:Event id="{609689B8-5FDC-41E3-BD9D-00A1B9942838}" time="2024-03-19T01:26:06.895Z">
        <t:Attribution userId="S::jason.milnes@bell.ca::045f08d3-fa27-4598-ac33-cf435bebce4d" userProvider="AD" userName="Milnes, Jason"/>
        <t:Anchor>
          <t:Comment id="499062177"/>
        </t:Anchor>
        <t:Assign userId="S::carrillo.juan@bell.ca::79a31408-4b55-4e55-8458-1e800d34faf3" userProvider="AD" userName="Carrillo, Juan"/>
      </t:Event>
      <t:Event id="{CBCBF883-46AB-4AC8-A8F9-84AD1AAC1898}" time="2024-03-19T01:26:06.895Z">
        <t:Attribution userId="S::jason.milnes@bell.ca::045f08d3-fa27-4598-ac33-cf435bebce4d" userProvider="AD" userName="Milnes, Jason"/>
        <t:Anchor>
          <t:Comment id="499062177"/>
        </t:Anchor>
        <t:SetTitle title="@Carrillo, Juan Shuo mentioned you put together the AI Tech updates section. This is good. In my earlier version I had noted that we should be including implications / opportunities / commentary. is there any reason why we didn't include that in this …"/>
      </t:Event>
      <t:Event id="{1EB6782D-A358-447F-90C9-645725D4B1A3}" time="2024-03-20T20:17:21.686Z">
        <t:Attribution userId="S::carrillo.juan@bell.ca::79a31408-4b55-4e55-8458-1e800d34faf3" userProvider="AD" userName="Carrillo, Juan"/>
        <t:Progress percentComplete="100"/>
      </t:Event>
    </t:History>
  </t:Task>
  <t:Task id="{3AFD8735-8571-4FF5-875C-A41AAED57A43}">
    <t:Anchor>
      <t:Comment id="1206398531"/>
    </t:Anchor>
    <t:History>
      <t:Event id="{1106837D-A72B-4C12-B590-C83EBB13E8BB}" time="2024-11-21T19:10:20.181Z">
        <t:Attribution userId="S::kelly.gonzalez@bell.ca::52fdbd5d-730e-4dd1-8026-fb6228dfec59" userProvider="AD" userName="Gonzalez, Kelly"/>
        <t:Anchor>
          <t:Comment id="1206398531"/>
        </t:Anchor>
        <t:Create/>
      </t:Event>
      <t:Event id="{D529797B-77F4-4DF3-AF76-B5170D934153}" time="2024-11-21T19:10:20.181Z">
        <t:Attribution userId="S::kelly.gonzalez@bell.ca::52fdbd5d-730e-4dd1-8026-fb6228dfec59" userProvider="AD" userName="Gonzalez, Kelly"/>
        <t:Anchor>
          <t:Comment id="1206398531"/>
        </t:Anchor>
        <t:Assign userId="S::marius.chiasseu@bell.ca::70a74198-2012-4fb4-90ad-19fd3af87863" userProvider="AD" userName="Chiasseu, Marius"/>
      </t:Event>
      <t:Event id="{1F40BCA9-1C5E-4BF0-87AB-F4747571EE71}" time="2024-11-21T19:10:20.181Z">
        <t:Attribution userId="S::kelly.gonzalez@bell.ca::52fdbd5d-730e-4dd1-8026-fb6228dfec59" userProvider="AD" userName="Gonzalez, Kelly"/>
        <t:Anchor>
          <t:Comment id="1206398531"/>
        </t:Anchor>
        <t:SetTitle title="@Chiasseu, Marius let’s add for each of the components what would be the purpose"/>
      </t:Event>
      <t:Event id="{53169DDF-8A7A-4ACD-8A9F-D480C963113C}" time="2024-11-22T17:00:59.856Z">
        <t:Attribution userId="S::marius.chiasseu@bell.ca::70a74198-2012-4fb4-90ad-19fd3af87863" userProvider="AD" userName="Chiasseu, Marius"/>
        <t:Progress percentComplete="100"/>
      </t:Event>
      <t:Event id="{0A0E4763-516F-4ACB-B084-F0B9296667EC}" time="2024-11-22T17:01:03.657Z">
        <t:Attribution userId="S::marius.chiasseu@bell.ca::70a74198-2012-4fb4-90ad-19fd3af87863" userProvider="AD" userName="Chiasseu, Marius"/>
        <t:Undo id="{53169DDF-8A7A-4ACD-8A9F-D480C963113C}"/>
      </t:Event>
    </t:History>
  </t:Task>
  <t:Task id="{313A249F-CD65-46BC-9F82-13EECB4BA480}">
    <t:Anchor>
      <t:Comment id="2037089418"/>
    </t:Anchor>
    <t:History>
      <t:Event id="{EC5B9AF3-3CC7-4A92-9308-5454BDF981B9}" time="2026-09-02T14:39:17.039Z">
        <t:Attribution userId="S::jason.milnes@bell.ca::045f08d3-fa27-4598-ac33-cf435bebce4d" userProvider="AD" userName="Milnes, Jason"/>
        <t:Anchor>
          <t:Comment id="2037089418"/>
        </t:Anchor>
        <t:Create/>
      </t:Event>
      <t:Event id="{C36C296F-8E40-46CA-A465-806AB0D7BD41}" time="2026-09-02T14:39:17.039Z">
        <t:Attribution userId="S::jason.milnes@bell.ca::045f08d3-fa27-4598-ac33-cf435bebce4d" userProvider="AD" userName="Milnes, Jason"/>
        <t:Anchor>
          <t:Comment id="2037089418"/>
        </t:Anchor>
        <t:Assign userId="S::shuo.wang@bell.ca::1b8ed0a5-1ca2-45a9-805b-cb95b477c6b5" userProvider="AD" userName="Wang, Shuo"/>
      </t:Event>
      <t:Event id="{EE091187-0556-4FF9-9390-CCA2F1A7FF8F}" time="2026-09-02T14:39:17.039Z">
        <t:Attribution userId="S::jason.milnes@bell.ca::045f08d3-fa27-4598-ac33-cf435bebce4d" userProvider="AD" userName="Milnes, Jason"/>
        <t:Anchor>
          <t:Comment id="2037089418"/>
        </t:Anchor>
        <t:SetTitle title="@Wang, Shuo please update the visual… HSSEC is now ROC. Payant caught the oversight last time so we need to make sure we revise in this version."/>
      </t:Event>
    </t:History>
  </t:Task>
  <t:Task id="{D94ECDEA-DD0B-4997-AFDC-EC9BEBCF87DE}">
    <t:Anchor>
      <t:Comment id="525484493"/>
    </t:Anchor>
    <t:History>
      <t:Event id="{BE26AFC0-6D1B-474C-B6B9-13508EF22738}" time="2024-08-22T18:16:14.888Z">
        <t:Attribution userId="S::shuo.wang@bell.ca::1b8ed0a5-1ca2-45a9-805b-cb95b477c6b5" userProvider="AD" userName="Wang, Shuo"/>
        <t:Anchor>
          <t:Comment id="764860576"/>
        </t:Anchor>
        <t:Create/>
      </t:Event>
      <t:Event id="{124F7300-BF31-42E8-93EA-0A731A6068CD}" time="2024-08-22T18:16:14.888Z">
        <t:Attribution userId="S::shuo.wang@bell.ca::1b8ed0a5-1ca2-45a9-805b-cb95b477c6b5" userProvider="AD" userName="Wang, Shuo"/>
        <t:Anchor>
          <t:Comment id="764860576"/>
        </t:Anchor>
        <t:Assign userId="S::carrillo.juan@bell.ca::79a31408-4b55-4e55-8458-1e800d34faf3" userProvider="AD" userName="Carrillo, Juan"/>
      </t:Event>
      <t:Event id="{FB5CD715-3C4C-4266-A9D5-5290AE40FAC7}" time="2024-08-22T18:16:14.888Z">
        <t:Attribution userId="S::shuo.wang@bell.ca::1b8ed0a5-1ca2-45a9-805b-cb95b477c6b5" userProvider="AD" userName="Wang, Shuo"/>
        <t:Anchor>
          <t:Comment id="764860576"/>
        </t:Anchor>
        <t:SetTitle title="@Carrillo, Juan"/>
      </t:Event>
    </t:History>
  </t:Task>
  <t:Task id="{B3D694AE-4F21-49BE-93CA-725ABCA5DA18}">
    <t:Anchor>
      <t:Comment id="1009851470"/>
    </t:Anchor>
    <t:History>
      <t:Event id="{1A2EC495-AF70-422D-A04C-BDB1DA172041}" time="2024-11-21T20:28:31.094Z">
        <t:Attribution userId="S::kelly.gonzalez@bell.ca::52fdbd5d-730e-4dd1-8026-fb6228dfec59" userProvider="AD" userName="Gonzalez, Kelly"/>
        <t:Anchor>
          <t:Comment id="1009851470"/>
        </t:Anchor>
        <t:Create/>
      </t:Event>
      <t:Event id="{E2553B5D-295A-4215-B05F-29E17AB0B673}" time="2024-11-21T20:28:31.094Z">
        <t:Attribution userId="S::kelly.gonzalez@bell.ca::52fdbd5d-730e-4dd1-8026-fb6228dfec59" userProvider="AD" userName="Gonzalez, Kelly"/>
        <t:Anchor>
          <t:Comment id="1009851470"/>
        </t:Anchor>
        <t:Assign userId="S::marius.chiasseu@bell.ca::70a74198-2012-4fb4-90ad-19fd3af87863" userProvider="AD" userName="Chiasseu, Marius"/>
      </t:Event>
      <t:Event id="{95E28F7D-A430-48D8-B915-64A33C926133}" time="2024-11-21T20:28:31.094Z">
        <t:Attribution userId="S::kelly.gonzalez@bell.ca::52fdbd5d-730e-4dd1-8026-fb6228dfec59" userProvider="AD" userName="Gonzalez, Kelly"/>
        <t:Anchor>
          <t:Comment id="1009851470"/>
        </t:Anchor>
        <t:SetTitle title="@Chiasseu, Marius add link to training slide"/>
      </t:Event>
    </t:History>
  </t:Task>
  <t:Task id="{E090D77E-75A8-434F-9016-33B50E61117D}">
    <t:Anchor>
      <t:Comment id="1933480906"/>
    </t:Anchor>
    <t:History>
      <t:Event id="{0A382B69-2D7F-4ADD-B728-04CAB0386275}" time="2024-11-25T21:28:19.845Z">
        <t:Attribution userId="S::kelly.gonzalez@bell.ca::52fdbd5d-730e-4dd1-8026-fb6228dfec59" userProvider="AD" userName="Gonzalez, Kelly"/>
        <t:Anchor>
          <t:Comment id="1933480906"/>
        </t:Anchor>
        <t:Create/>
      </t:Event>
      <t:Event id="{6DD85BB7-AD70-4C4C-989F-BEF5F7BEA08A}" time="2024-11-25T21:28:19.845Z">
        <t:Attribution userId="S::kelly.gonzalez@bell.ca::52fdbd5d-730e-4dd1-8026-fb6228dfec59" userProvider="AD" userName="Gonzalez, Kelly"/>
        <t:Anchor>
          <t:Comment id="1933480906"/>
        </t:Anchor>
        <t:Assign userId="S::shuo.wang@bell.ca::1b8ed0a5-1ca2-45a9-805b-cb95b477c6b5" userProvider="AD" userName="Wang, Shuo"/>
      </t:Event>
      <t:Event id="{68235FD2-8FF5-4D72-B777-7B08671EDEA5}" time="2024-11-25T21:28:19.845Z">
        <t:Attribution userId="S::kelly.gonzalez@bell.ca::52fdbd5d-730e-4dd1-8026-fb6228dfec59" userProvider="AD" userName="Gonzalez, Kelly"/>
        <t:Anchor>
          <t:Comment id="1933480906"/>
        </t:Anchor>
        <t:SetTitle title="@Wang, Shuo has this been updated or do we have the same cases from last time?"/>
      </t:Event>
    </t:History>
  </t:Task>
  <t:Task id="{F00BE2D0-D530-494F-BEF9-AF2D8D4252C8}">
    <t:Anchor>
      <t:Comment id="1188436790"/>
    </t:Anchor>
    <t:History>
      <t:Event id="{16F61B32-1D4B-496E-959C-A074D6C32DF1}" time="2024-11-21T17:28:54.78Z">
        <t:Attribution userId="S::kelly.gonzalez@bell.ca::52fdbd5d-730e-4dd1-8026-fb6228dfec59" userProvider="AD" userName="Gonzalez, Kelly"/>
        <t:Anchor>
          <t:Comment id="1188436790"/>
        </t:Anchor>
        <t:Create/>
      </t:Event>
      <t:Event id="{496121FA-D11D-48A8-95A6-457B4546EEDA}" time="2024-11-21T17:28:54.78Z">
        <t:Attribution userId="S::kelly.gonzalez@bell.ca::52fdbd5d-730e-4dd1-8026-fb6228dfec59" userProvider="AD" userName="Gonzalez, Kelly"/>
        <t:Anchor>
          <t:Comment id="1188436790"/>
        </t:Anchor>
        <t:Assign userId="S::marius.chiasseu@bell.ca::70a74198-2012-4fb4-90ad-19fd3af87863" userProvider="AD" userName="Chiasseu, Marius"/>
      </t:Event>
      <t:Event id="{0BACE4A1-6E09-4D80-A3C5-2F1E669B39D1}" time="2024-11-21T17:28:54.78Z">
        <t:Attribution userId="S::kelly.gonzalez@bell.ca::52fdbd5d-730e-4dd1-8026-fb6228dfec59" userProvider="AD" userName="Gonzalez, Kelly"/>
        <t:Anchor>
          <t:Comment id="1188436790"/>
        </t:Anchor>
        <t:SetTitle title="@Chiasseu, Marius I’ve changed the language to say we completed the migration of the traige questionnaire and control verification (assuming this happens before the review - Dec 6) - let’s keep an eye and will modify if needed"/>
      </t:Event>
    </t:History>
  </t:Task>
  <t:Task id="{C2825565-2768-4DCF-8BDF-EB65E4853C1C}">
    <t:Anchor>
      <t:Comment id="1679585784"/>
    </t:Anchor>
    <t:History>
      <t:Event id="{B6D47E44-209C-43D8-B0AF-241398EDB6A3}" time="2024-11-28T16:28:47.724Z">
        <t:Attribution userId="S::jason.milnes@bell.ca::045f08d3-fa27-4598-ac33-cf435bebce4d" userProvider="AD" userName="Milnes, Jason"/>
        <t:Anchor>
          <t:Comment id="1679585784"/>
        </t:Anchor>
        <t:Create/>
      </t:Event>
      <t:Event id="{C3A5256C-C6D5-4393-80D6-A0B48A9D8F79}" time="2024-11-28T16:28:47.724Z">
        <t:Attribution userId="S::jason.milnes@bell.ca::045f08d3-fa27-4598-ac33-cf435bebce4d" userProvider="AD" userName="Milnes, Jason"/>
        <t:Anchor>
          <t:Comment id="1679585784"/>
        </t:Anchor>
        <t:Assign userId="S::shuo.wang@bell.ca::1b8ed0a5-1ca2-45a9-805b-cb95b477c6b5" userProvider="AD" userName="Wang, Shuo"/>
      </t:Event>
      <t:Event id="{274BB533-ADC2-4BB4-A859-473F0AD6478F}" time="2024-11-28T16:28:47.724Z">
        <t:Attribution userId="S::jason.milnes@bell.ca::045f08d3-fa27-4598-ac33-cf435bebce4d" userProvider="AD" userName="Milnes, Jason"/>
        <t:Anchor>
          <t:Comment id="1679585784"/>
        </t:Anchor>
        <t:SetTitle title="@Wang, Shuo as we talked about yesterday, can we cut down this table to only show the new use cases that weren't part of the Q3 update and add a count of use cases assessed in the paragraph?"/>
      </t:Event>
    </t:History>
  </t:Task>
  <t:Task id="{EB195EF2-1026-4B52-B93F-AF3DAE24ACBA}">
    <t:Anchor>
      <t:Comment id="829080836"/>
    </t:Anchor>
    <t:History>
      <t:Event id="{0973FB0D-693D-4F1D-A19D-57D9771B66E5}" time="2024-11-28T16:32:05.622Z">
        <t:Attribution userId="S::jason.milnes@bell.ca::045f08d3-fa27-4598-ac33-cf435bebce4d" userProvider="AD" userName="Milnes, Jason"/>
        <t:Anchor>
          <t:Comment id="829080836"/>
        </t:Anchor>
        <t:Create/>
      </t:Event>
      <t:Event id="{CEC53C7C-9F3D-4F8F-82BB-AFFB084A7788}" time="2024-11-28T16:32:05.622Z">
        <t:Attribution userId="S::jason.milnes@bell.ca::045f08d3-fa27-4598-ac33-cf435bebce4d" userProvider="AD" userName="Milnes, Jason"/>
        <t:Anchor>
          <t:Comment id="829080836"/>
        </t:Anchor>
        <t:Assign userId="S::carrillo.juan@bell.ca::79a31408-4b55-4e55-8458-1e800d34faf3" userProvider="AD" userName="Carrillo, Juan"/>
      </t:Event>
      <t:Event id="{46B6B427-9F02-40F3-9BEB-14AFD52F4ECA}" time="2024-11-28T16:32:05.622Z">
        <t:Attribution userId="S::jason.milnes@bell.ca::045f08d3-fa27-4598-ac33-cf435bebce4d" userProvider="AD" userName="Milnes, Jason"/>
        <t:Anchor>
          <t:Comment id="829080836"/>
        </t:Anchor>
        <t:SetTitle title="@Carrillo, Juan can you please add the CUA section please. @Wang, Shuo any other tech highlights you think are missing?"/>
      </t:Event>
      <t:Event id="{7AA3DE43-3BFA-42EA-A46D-AE60943936FA}" time="2024-11-28T18:39:29.982Z">
        <t:Attribution userId="S::carrillo.juan@bell.ca::79a31408-4b55-4e55-8458-1e800d34faf3" userProvider="AD" userName="Carrillo, Juan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2913C395E1D42B6D3B24F762FE757" ma:contentTypeVersion="15" ma:contentTypeDescription="Create a new document." ma:contentTypeScope="" ma:versionID="4921d1ea2ef32da4437612a52d2fd623">
  <xsd:schema xmlns:xsd="http://www.w3.org/2001/XMLSchema" xmlns:xs="http://www.w3.org/2001/XMLSchema" xmlns:p="http://schemas.microsoft.com/office/2006/metadata/properties" xmlns:ns2="f3314ac9-2cb3-4cae-8db7-62de68ddfab9" xmlns:ns3="30b81abf-8e73-43e0-892f-33d062c3bfb7" targetNamespace="http://schemas.microsoft.com/office/2006/metadata/properties" ma:root="true" ma:fieldsID="27b343486fb40f255b8b2451de781148" ns2:_="" ns3:_="">
    <xsd:import namespace="f3314ac9-2cb3-4cae-8db7-62de68ddfab9"/>
    <xsd:import namespace="30b81abf-8e73-43e0-892f-33d062c3bfb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314ac9-2cb3-4cae-8db7-62de68ddfab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1" nillable="true" ma:displayName="Taxonomy Catch All Column" ma:hidden="true" ma:list="{1eacf2f3-81fb-4316-892d-35338fdacc73}" ma:internalName="TaxCatchAll" ma:showField="CatchAllData" ma:web="f3314ac9-2cb3-4cae-8db7-62de68ddfa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b81abf-8e73-43e0-892f-33d062c3bf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63c642b-abf5-48bd-aef3-2a365f13db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3314ac9-2cb3-4cae-8db7-62de68ddfab9" xsi:nil="true"/>
    <_dlc_DocId xmlns="f3314ac9-2cb3-4cae-8db7-62de68ddfab9">eSpace-347700295-9242</_dlc_DocId>
    <_dlc_DocIdUrl xmlns="f3314ac9-2cb3-4cae-8db7-62de68ddfab9">
      <Url>https://bello365.sharepoint.com/sites/65374206/_layouts/15/DocIdRedir.aspx?ID=eSpace-347700295-9242</Url>
      <Description>eSpace-347700295-9242</Description>
    </_dlc_DocIdUrl>
    <lcf76f155ced4ddcb4097134ff3c332f xmlns="30b81abf-8e73-43e0-892f-33d062c3bfb7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54A1A0DA-3742-4A40-A09F-AB53150FF546}"/>
</file>

<file path=customXml/itemProps2.xml><?xml version="1.0" encoding="utf-8"?>
<ds:datastoreItem xmlns:ds="http://schemas.openxmlformats.org/officeDocument/2006/customXml" ds:itemID="{65150A07-9DE0-44F7-9A49-36D871EED7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42FBC7-B46B-4DFA-8202-DC336E5C1F67}">
  <ds:schemaRefs>
    <ds:schemaRef ds:uri="http://schemas.microsoft.com/office/2006/metadata/properties"/>
    <ds:schemaRef ds:uri="http://schemas.microsoft.com/office/infopath/2007/PartnerControls"/>
    <ds:schemaRef ds:uri="f3314ac9-2cb3-4cae-8db7-62de68ddfab9"/>
    <ds:schemaRef ds:uri="9d1a3997-9e52-4cd3-99d5-636da3ebe5db"/>
  </ds:schemaRefs>
</ds:datastoreItem>
</file>

<file path=customXml/itemProps4.xml><?xml version="1.0" encoding="utf-8"?>
<ds:datastoreItem xmlns:ds="http://schemas.openxmlformats.org/officeDocument/2006/customXml" ds:itemID="{C5C1F14C-7C1C-4A25-9DE4-92264CFA54F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FC7AD2F-E4F2-4B30-91C5-C1D07DECED13}">
  <ds:schemaRefs>
    <ds:schemaRef ds:uri="http://schemas.microsoft.com/sharepoint/events"/>
  </ds:schemaRefs>
</ds:datastoreItem>
</file>

<file path=docMetadata/LabelInfo.xml><?xml version="1.0" encoding="utf-8"?>
<clbl:labelList xmlns:clbl="http://schemas.microsoft.com/office/2020/mipLabelMetadata">
  <clbl:label id="{92138bbd-03cf-4926-b69f-2ba43490dff2}" enabled="1" method="Privileged" siteId="{5d09f13e-43c2-4ba3-b273-1f225baa50f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Bell Word template_V1.dotx</Template>
  <TotalTime>1</TotalTime>
  <Pages>2</Pages>
  <Words>692</Words>
  <Characters>3559</Characters>
  <Application>Microsoft Office Word</Application>
  <DocSecurity>0</DocSecurity>
  <Lines>88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 Document</vt:lpstr>
    </vt:vector>
  </TitlesOfParts>
  <Company>XEROX CORPORATION</Company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Document</dc:title>
  <dc:subject/>
  <dc:creator>Wang, Shuo</dc:creator>
  <cp:keywords/>
  <dc:description/>
  <cp:lastModifiedBy>Malan, Robert</cp:lastModifiedBy>
  <cp:revision>2</cp:revision>
  <cp:lastPrinted>2026-06-26T11:42:00Z</cp:lastPrinted>
  <dcterms:created xsi:type="dcterms:W3CDTF">2026-09-09T21:35:00Z</dcterms:created>
  <dcterms:modified xsi:type="dcterms:W3CDTF">2026-09-09T21:35:00Z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0x010100A572913C395E1D42B6D3B24F762FE757</vt:lpwstr>
  </property>
  <property fmtid="{D5CDD505-2E9C-101B-9397-08002B2CF9AE}" pid="3" name="_dlc_DocIdItemGuid">
    <vt:lpwstr>e6fbfc99-f79e-4122-acf1-531b74a9ab59</vt:lpwstr>
  </property>
  <property fmtid="{D5CDD505-2E9C-101B-9397-08002B2CF9AE}" pid="4" name="GrammarlyDocumentId">
    <vt:lpwstr>56cc1ba95dbb0ca2aa86b83ff29777260b7ff312c6f4af4dafb695fbd63b9e52</vt:lpwstr>
  </property>
  <property fmtid="{D5CDD505-2E9C-101B-9397-08002B2CF9AE}" pid="5" name="MediaServiceImageTags">
    <vt:lpwstr/>
  </property>
  <property fmtid="{D5CDD505-2E9C-101B-9397-08002B2CF9AE}" pid="6" name="docLang">
    <vt:lpwstr>en</vt:lpwstr>
  </property>
  <property fmtid="{D5CDD505-2E9C-101B-9397-08002B2CF9AE}" pid="7" name="MSIP_Label_92138bbd-03cf-4926-b69f-2ba43490dff2_Enabled">
    <vt:lpwstr>true</vt:lpwstr>
  </property>
  <property fmtid="{D5CDD505-2E9C-101B-9397-08002B2CF9AE}" pid="8" name="MSIP_Label_92138bbd-03cf-4926-b69f-2ba43490dff2_SetDate">
    <vt:lpwstr>2025-12-10T17:39:21Z</vt:lpwstr>
  </property>
  <property fmtid="{D5CDD505-2E9C-101B-9397-08002B2CF9AE}" pid="9" name="MSIP_Label_92138bbd-03cf-4926-b69f-2ba43490dff2_Method">
    <vt:lpwstr>Privileged</vt:lpwstr>
  </property>
  <property fmtid="{D5CDD505-2E9C-101B-9397-08002B2CF9AE}" pid="10" name="MSIP_Label_92138bbd-03cf-4926-b69f-2ba43490dff2_Name">
    <vt:lpwstr>Confidential</vt:lpwstr>
  </property>
  <property fmtid="{D5CDD505-2E9C-101B-9397-08002B2CF9AE}" pid="11" name="MSIP_Label_92138bbd-03cf-4926-b69f-2ba43490dff2_SiteId">
    <vt:lpwstr>5d09f13e-43c2-4ba3-b273-1f225baa50f4</vt:lpwstr>
  </property>
  <property fmtid="{D5CDD505-2E9C-101B-9397-08002B2CF9AE}" pid="12" name="MSIP_Label_92138bbd-03cf-4926-b69f-2ba43490dff2_ActionId">
    <vt:lpwstr>fcb53beb-1495-4172-b41b-e4568e1707d7</vt:lpwstr>
  </property>
  <property fmtid="{D5CDD505-2E9C-101B-9397-08002B2CF9AE}" pid="13" name="MSIP_Label_92138bbd-03cf-4926-b69f-2ba43490dff2_ContentBits">
    <vt:lpwstr>0</vt:lpwstr>
  </property>
  <property fmtid="{D5CDD505-2E9C-101B-9397-08002B2CF9AE}" pid="14" name="MSIP_Label_92138bbd-03cf-4926-b69f-2ba43490dff2_Tag">
    <vt:lpwstr>10, 0, 1, 2</vt:lpwstr>
  </property>
</Properties>
</file>